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628B" w:rsidRPr="008B3975" w:rsidRDefault="00A06006" w:rsidP="00A06006">
      <w:pPr>
        <w:jc w:val="center"/>
        <w:rPr>
          <w:rFonts w:ascii="Arial for Autograph Uni" w:hAnsi="Arial for Autograph Uni" w:cs="Arial for Autograph Uni"/>
          <w:b/>
          <w:i/>
          <w:sz w:val="52"/>
          <w:u w:val="double"/>
        </w:rPr>
      </w:pPr>
      <w:r w:rsidRPr="008B3975">
        <w:rPr>
          <w:rFonts w:ascii="Arial for Autograph Uni" w:hAnsi="Arial for Autograph Uni" w:cs="Arial for Autograph Uni"/>
          <w:b/>
          <w:i/>
          <w:sz w:val="52"/>
          <w:u w:val="double"/>
        </w:rPr>
        <w:t>Solution of Equations by Numerical Methods</w:t>
      </w:r>
    </w:p>
    <w:p w:rsidR="00A06006" w:rsidRPr="008421E8" w:rsidRDefault="00A06006" w:rsidP="00A06006">
      <w:pPr>
        <w:rPr>
          <w:rFonts w:ascii="Arial for Autograph Uni" w:hAnsi="Arial for Autograph Uni" w:cs="Arial for Autograph Uni"/>
          <w:sz w:val="32"/>
          <w:u w:val="single"/>
        </w:rPr>
      </w:pPr>
      <w:r w:rsidRPr="008421E8">
        <w:rPr>
          <w:rFonts w:ascii="Arial for Autograph Uni" w:hAnsi="Arial for Autograph Uni" w:cs="Arial for Autograph Uni"/>
          <w:sz w:val="32"/>
          <w:u w:val="single"/>
        </w:rPr>
        <w:t>Introduction</w:t>
      </w:r>
    </w:p>
    <w:p w:rsidR="00A06006" w:rsidRPr="008421E8" w:rsidRDefault="002447CA" w:rsidP="00A06006">
      <w:pPr>
        <w:rPr>
          <w:rFonts w:ascii="Arial for Autograph Uni" w:hAnsi="Arial for Autograph Uni" w:cs="Arial for Autograph Uni"/>
          <w:sz w:val="24"/>
        </w:rPr>
      </w:pPr>
      <w:r w:rsidRPr="008421E8">
        <w:rPr>
          <w:rFonts w:ascii="Arial for Autograph Uni" w:hAnsi="Arial for Autograph Uni" w:cs="Arial for Autograph Uni"/>
          <w:sz w:val="24"/>
        </w:rPr>
        <w:t>In M</w:t>
      </w:r>
      <w:r w:rsidR="00A06006" w:rsidRPr="008421E8">
        <w:rPr>
          <w:rFonts w:ascii="Arial for Autograph Uni" w:hAnsi="Arial for Autograph Uni" w:cs="Arial for Autograph Uni"/>
          <w:sz w:val="24"/>
        </w:rPr>
        <w:t xml:space="preserve">athematics there are many equations which the solutions of are harder or impossible to find by a normal algebraic method, and therefore these equations will have to be solved via numerical methods. To find these solutions </w:t>
      </w:r>
      <w:r w:rsidR="001003F6" w:rsidRPr="008421E8">
        <w:rPr>
          <w:rFonts w:ascii="Arial for Autograph Uni" w:hAnsi="Arial for Autograph Uni" w:cs="Arial for Autograph Uni"/>
          <w:sz w:val="24"/>
        </w:rPr>
        <w:t>we will be using three different methods, these methods are:</w:t>
      </w:r>
    </w:p>
    <w:p w:rsidR="001003F6" w:rsidRPr="008421E8" w:rsidRDefault="001003F6" w:rsidP="001003F6">
      <w:pPr>
        <w:pStyle w:val="ListParagraph"/>
        <w:numPr>
          <w:ilvl w:val="0"/>
          <w:numId w:val="1"/>
        </w:numPr>
        <w:rPr>
          <w:rFonts w:ascii="Arial for Autograph Uni" w:hAnsi="Arial for Autograph Uni" w:cs="Arial for Autograph Uni"/>
          <w:sz w:val="20"/>
        </w:rPr>
      </w:pPr>
      <w:r w:rsidRPr="008421E8">
        <w:rPr>
          <w:rFonts w:ascii="Arial for Autograph Uni" w:hAnsi="Arial for Autograph Uni" w:cs="Arial for Autograph Uni"/>
          <w:sz w:val="24"/>
        </w:rPr>
        <w:t>Decimal search</w:t>
      </w:r>
    </w:p>
    <w:p w:rsidR="001003F6" w:rsidRPr="008421E8" w:rsidRDefault="001003F6" w:rsidP="001003F6">
      <w:pPr>
        <w:pStyle w:val="ListParagraph"/>
        <w:numPr>
          <w:ilvl w:val="0"/>
          <w:numId w:val="1"/>
        </w:numPr>
        <w:rPr>
          <w:rFonts w:ascii="Arial for Autograph Uni" w:hAnsi="Arial for Autograph Uni" w:cs="Arial for Autograph Uni"/>
          <w:sz w:val="20"/>
        </w:rPr>
      </w:pPr>
      <w:r w:rsidRPr="008421E8">
        <w:rPr>
          <w:rFonts w:ascii="Arial for Autograph Uni" w:hAnsi="Arial for Autograph Uni" w:cs="Arial for Autograph Uni"/>
          <w:sz w:val="24"/>
        </w:rPr>
        <w:t>Fixed Point Iteration</w:t>
      </w:r>
    </w:p>
    <w:p w:rsidR="001003F6" w:rsidRPr="008421E8" w:rsidRDefault="001003F6" w:rsidP="001003F6">
      <w:pPr>
        <w:pStyle w:val="ListParagraph"/>
        <w:numPr>
          <w:ilvl w:val="0"/>
          <w:numId w:val="1"/>
        </w:numPr>
        <w:rPr>
          <w:rFonts w:ascii="Arial for Autograph Uni" w:hAnsi="Arial for Autograph Uni" w:cs="Arial for Autograph Uni"/>
          <w:sz w:val="20"/>
        </w:rPr>
      </w:pPr>
      <w:r w:rsidRPr="008421E8">
        <w:rPr>
          <w:rFonts w:ascii="Arial for Autograph Uni" w:hAnsi="Arial for Autograph Uni" w:cs="Arial for Autograph Uni"/>
          <w:sz w:val="24"/>
        </w:rPr>
        <w:t>Newton-Raphson Method</w:t>
      </w:r>
    </w:p>
    <w:p w:rsidR="00A4628B" w:rsidRPr="008421E8" w:rsidRDefault="00A4628B" w:rsidP="00A4628B">
      <w:pPr>
        <w:rPr>
          <w:rFonts w:ascii="Arial for Autograph Uni" w:hAnsi="Arial for Autograph Uni" w:cs="Arial for Autograph Uni"/>
          <w:sz w:val="24"/>
        </w:rPr>
      </w:pPr>
      <w:r w:rsidRPr="008421E8">
        <w:rPr>
          <w:rFonts w:ascii="Arial for Autograph Uni" w:hAnsi="Arial for Autograph Uni" w:cs="Arial for Autograph Uni"/>
          <w:sz w:val="24"/>
        </w:rPr>
        <w:t>After finding the solutions to my equation</w:t>
      </w:r>
      <w:r w:rsidR="002447CA" w:rsidRPr="008421E8">
        <w:rPr>
          <w:rFonts w:ascii="Arial for Autograph Uni" w:hAnsi="Arial for Autograph Uni" w:cs="Arial for Autograph Uni"/>
          <w:sz w:val="24"/>
        </w:rPr>
        <w:t>s</w:t>
      </w:r>
      <w:r w:rsidRPr="008421E8">
        <w:rPr>
          <w:rFonts w:ascii="Arial for Autograph Uni" w:hAnsi="Arial for Autograph Uni" w:cs="Arial for Autograph Uni"/>
          <w:sz w:val="24"/>
        </w:rPr>
        <w:t xml:space="preserve"> using the three methods I will be comparing all three to find out w</w:t>
      </w:r>
      <w:r w:rsidR="002447CA" w:rsidRPr="008421E8">
        <w:rPr>
          <w:rFonts w:ascii="Arial for Autograph Uni" w:hAnsi="Arial for Autograph Uni" w:cs="Arial for Autograph Uni"/>
          <w:sz w:val="24"/>
        </w:rPr>
        <w:t>hich method is the most efficient</w:t>
      </w:r>
      <w:r w:rsidRPr="008421E8">
        <w:rPr>
          <w:rFonts w:ascii="Arial for Autograph Uni" w:hAnsi="Arial for Autograph Uni" w:cs="Arial for Autograph Uni"/>
          <w:sz w:val="24"/>
        </w:rPr>
        <w:t>.</w:t>
      </w:r>
    </w:p>
    <w:p w:rsidR="008B3975" w:rsidRDefault="00A4628B" w:rsidP="00A4628B">
      <w:pPr>
        <w:rPr>
          <w:rFonts w:ascii="Arial for Autograph Uni" w:hAnsi="Arial for Autograph Uni" w:cs="Arial for Autograph Uni"/>
          <w:sz w:val="24"/>
        </w:rPr>
      </w:pPr>
      <w:r w:rsidRPr="008421E8">
        <w:rPr>
          <w:rFonts w:ascii="Arial for Autograph Uni" w:hAnsi="Arial for Autograph Uni" w:cs="Arial for Autograph Uni"/>
          <w:sz w:val="32"/>
          <w:u w:val="single"/>
        </w:rPr>
        <w:t>Decimal search</w:t>
      </w:r>
    </w:p>
    <w:p w:rsidR="00A4628B" w:rsidRPr="008421E8" w:rsidRDefault="008B3975" w:rsidP="001003F6">
      <w:pPr>
        <w:rPr>
          <w:rFonts w:ascii="Arial for Autograph Uni" w:hAnsi="Arial for Autograph Uni" w:cs="Arial for Autograph Uni"/>
          <w:sz w:val="24"/>
        </w:rPr>
      </w:pPr>
      <w:r>
        <w:rPr>
          <w:rFonts w:ascii="Arial for Autograph Uni" w:hAnsi="Arial for Autograph Uni" w:cs="Arial for Autograph Uni"/>
          <w:sz w:val="24"/>
        </w:rPr>
        <w:t>Decimal search is the process of looking</w:t>
      </w:r>
      <w:r w:rsidR="00DB31A0">
        <w:rPr>
          <w:rFonts w:ascii="Arial for Autograph Uni" w:hAnsi="Arial for Autograph Uni" w:cs="Arial for Autograph Uni"/>
          <w:sz w:val="24"/>
        </w:rPr>
        <w:t xml:space="preserve"> at the values of f(x) around the point of intersection with the x-axis</w:t>
      </w:r>
      <w:r>
        <w:rPr>
          <w:rFonts w:ascii="Arial for Autograph Uni" w:hAnsi="Arial for Autograph Uni" w:cs="Arial for Autograph Uni"/>
          <w:sz w:val="24"/>
        </w:rPr>
        <w:t>. By looking at these functions we will see a change in sign between two points,</w:t>
      </w:r>
      <w:r w:rsidR="00DB31A0">
        <w:rPr>
          <w:rFonts w:ascii="Arial for Autograph Uni" w:hAnsi="Arial for Autograph Uni" w:cs="Arial for Autograph Uni"/>
          <w:sz w:val="24"/>
        </w:rPr>
        <w:t xml:space="preserve"> we know that the solution will be in between the two points when the change sign as one will be above the axis and the other below,</w:t>
      </w:r>
      <w:r>
        <w:rPr>
          <w:rFonts w:ascii="Arial for Autograph Uni" w:hAnsi="Arial for Autograph Uni" w:cs="Arial for Autograph Uni"/>
          <w:sz w:val="24"/>
        </w:rPr>
        <w:t xml:space="preserve"> this means that the point of intersection lies between those two points. I will be using this method on the equation and graph seen below:</w:t>
      </w:r>
    </w:p>
    <w:p w:rsidR="002447CA" w:rsidRPr="008421E8" w:rsidRDefault="008B3975" w:rsidP="008B3975">
      <w:pPr>
        <w:pStyle w:val="ListParagraph"/>
        <w:jc w:val="center"/>
        <w:rPr>
          <w:rFonts w:ascii="Arial for Autograph Uni" w:hAnsi="Arial for Autograph Uni" w:cs="Arial for Autograph Uni"/>
          <w:sz w:val="24"/>
        </w:rPr>
      </w:pPr>
      <w:r w:rsidRPr="008421E8">
        <w:rPr>
          <w:rFonts w:ascii="Arial for Autograph Uni" w:hAnsi="Arial for Autograph Uni" w:cs="Arial for Autograph Uni"/>
          <w:noProof/>
          <w:sz w:val="24"/>
          <w:lang w:eastAsia="en-GB"/>
        </w:rPr>
        <mc:AlternateContent>
          <mc:Choice Requires="wpg">
            <w:drawing>
              <wp:anchor distT="0" distB="0" distL="114300" distR="114300" simplePos="0" relativeHeight="251684864" behindDoc="0" locked="0" layoutInCell="1" allowOverlap="1" wp14:anchorId="36685381" wp14:editId="5B584FDB">
                <wp:simplePos x="0" y="0"/>
                <wp:positionH relativeFrom="column">
                  <wp:posOffset>47625</wp:posOffset>
                </wp:positionH>
                <wp:positionV relativeFrom="paragraph">
                  <wp:posOffset>337185</wp:posOffset>
                </wp:positionV>
                <wp:extent cx="5314950" cy="3895725"/>
                <wp:effectExtent l="0" t="19050" r="19050" b="28575"/>
                <wp:wrapNone/>
                <wp:docPr id="3" name="Group 3"/>
                <wp:cNvGraphicFramePr/>
                <a:graphic xmlns:a="http://schemas.openxmlformats.org/drawingml/2006/main">
                  <a:graphicData uri="http://schemas.microsoft.com/office/word/2010/wordprocessingGroup">
                    <wpg:wgp>
                      <wpg:cNvGrpSpPr/>
                      <wpg:grpSpPr>
                        <a:xfrm>
                          <a:off x="0" y="0"/>
                          <a:ext cx="5314950" cy="3895725"/>
                          <a:chOff x="0" y="0"/>
                          <a:chExt cx="5314950" cy="3896241"/>
                        </a:xfrm>
                      </wpg:grpSpPr>
                      <wps:wsp>
                        <wps:cNvPr id="307" name="Text Box 2"/>
                        <wps:cNvSpPr txBox="1">
                          <a:spLocks noChangeArrowheads="1"/>
                        </wps:cNvSpPr>
                        <wps:spPr bwMode="auto">
                          <a:xfrm>
                            <a:off x="0" y="3381375"/>
                            <a:ext cx="5314950" cy="514866"/>
                          </a:xfrm>
                          <a:prstGeom prst="rect">
                            <a:avLst/>
                          </a:prstGeom>
                          <a:solidFill>
                            <a:srgbClr val="FFFFFF"/>
                          </a:solidFill>
                          <a:ln w="9525">
                            <a:solidFill>
                              <a:srgbClr val="000000"/>
                            </a:solidFill>
                            <a:miter lim="800000"/>
                            <a:headEnd/>
                            <a:tailEnd/>
                          </a:ln>
                        </wps:spPr>
                        <wps:txbx>
                          <w:txbxContent>
                            <w:p w:rsidR="002C2C07" w:rsidRDefault="002C2C07" w:rsidP="00B459E4">
                              <w:pPr>
                                <w:spacing w:before="240"/>
                              </w:pPr>
                              <w:r>
                                <w:t>Figure 1:</w:t>
                              </w:r>
                              <w:r w:rsidRPr="00A4628B">
                                <w:rPr>
                                  <w:sz w:val="24"/>
                                </w:rPr>
                                <w:t xml:space="preserve"> </w:t>
                              </w:r>
                              <w:r w:rsidRPr="00A4628B">
                                <w:rPr>
                                  <w:sz w:val="20"/>
                                </w:rPr>
                                <w:t xml:space="preserve"> </w:t>
                              </w:r>
                              <m:oMath>
                                <m:r>
                                  <w:rPr>
                                    <w:rFonts w:ascii="Cambria Math" w:hAnsi="Cambria Math"/>
                                    <w:sz w:val="24"/>
                                  </w:rPr>
                                  <m:t>f(x)=</m:t>
                                </m:r>
                                <m:sSup>
                                  <m:sSupPr>
                                    <m:ctrlPr>
                                      <w:rPr>
                                        <w:rFonts w:ascii="Cambria Math" w:hAnsi="Cambria Math"/>
                                        <w:i/>
                                        <w:sz w:val="24"/>
                                      </w:rPr>
                                    </m:ctrlPr>
                                  </m:sSupPr>
                                  <m:e>
                                    <m:r>
                                      <w:rPr>
                                        <w:rFonts w:ascii="Cambria Math" w:hAnsi="Cambria Math"/>
                                        <w:sz w:val="24"/>
                                      </w:rPr>
                                      <m:t>x</m:t>
                                    </m:r>
                                  </m:e>
                                  <m:sup>
                                    <m:r>
                                      <w:rPr>
                                        <w:rFonts w:ascii="Cambria Math" w:hAnsi="Cambria Math"/>
                                        <w:sz w:val="24"/>
                                      </w:rPr>
                                      <m:t>4</m:t>
                                    </m:r>
                                  </m:sup>
                                </m:sSup>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x</m:t>
                                        </m:r>
                                      </m:e>
                                      <m:sup>
                                        <m:r>
                                          <w:rPr>
                                            <w:rFonts w:ascii="Cambria Math" w:hAnsi="Cambria Math"/>
                                            <w:sz w:val="24"/>
                                          </w:rPr>
                                          <m:t>7</m:t>
                                        </m:r>
                                      </m:sup>
                                    </m:sSup>
                                  </m:num>
                                  <m:den>
                                    <m:r>
                                      <w:rPr>
                                        <w:rFonts w:ascii="Cambria Math" w:hAnsi="Cambria Math"/>
                                        <w:sz w:val="24"/>
                                      </w:rPr>
                                      <m:t>2</m:t>
                                    </m:r>
                                  </m:den>
                                </m:f>
                                <m:r>
                                  <w:rPr>
                                    <w:rFonts w:ascii="Cambria Math" w:hAnsi="Cambria Math"/>
                                    <w:sz w:val="24"/>
                                  </w:rPr>
                                  <m:t>+</m:t>
                                </m:r>
                                <m:f>
                                  <m:fPr>
                                    <m:ctrlPr>
                                      <w:rPr>
                                        <w:rFonts w:ascii="Cambria Math" w:hAnsi="Cambria Math"/>
                                        <w:i/>
                                        <w:sz w:val="24"/>
                                      </w:rPr>
                                    </m:ctrlPr>
                                  </m:fPr>
                                  <m:num>
                                    <m:r>
                                      <w:rPr>
                                        <w:rFonts w:ascii="Cambria Math" w:hAnsi="Cambria Math"/>
                                        <w:sz w:val="24"/>
                                      </w:rPr>
                                      <m:t>7</m:t>
                                    </m:r>
                                    <m:sSup>
                                      <m:sSupPr>
                                        <m:ctrlPr>
                                          <w:rPr>
                                            <w:rFonts w:ascii="Cambria Math" w:hAnsi="Cambria Math"/>
                                            <w:i/>
                                            <w:sz w:val="24"/>
                                          </w:rPr>
                                        </m:ctrlPr>
                                      </m:sSupPr>
                                      <m:e>
                                        <m:r>
                                          <w:rPr>
                                            <w:rFonts w:ascii="Cambria Math" w:hAnsi="Cambria Math"/>
                                            <w:sz w:val="24"/>
                                          </w:rPr>
                                          <m:t>x</m:t>
                                        </m:r>
                                      </m:e>
                                      <m:sup>
                                        <m:r>
                                          <w:rPr>
                                            <w:rFonts w:ascii="Cambria Math" w:hAnsi="Cambria Math"/>
                                            <w:sz w:val="24"/>
                                          </w:rPr>
                                          <m:t>6</m:t>
                                        </m:r>
                                      </m:sup>
                                    </m:sSup>
                                  </m:num>
                                  <m:den>
                                    <m:r>
                                      <w:rPr>
                                        <w:rFonts w:ascii="Cambria Math" w:hAnsi="Cambria Math"/>
                                        <w:sz w:val="24"/>
                                      </w:rPr>
                                      <m:t>8</m:t>
                                    </m:r>
                                  </m:den>
                                </m:f>
                                <m:r>
                                  <w:rPr>
                                    <w:rFonts w:ascii="Cambria Math" w:hAnsi="Cambria Math"/>
                                    <w:sz w:val="24"/>
                                  </w:rPr>
                                  <m:t>-5</m:t>
                                </m:r>
                              </m:oMath>
                              <w:r>
                                <w:rPr>
                                  <w:rFonts w:eastAsiaTheme="minorEastAsia"/>
                                  <w:sz w:val="24"/>
                                </w:rPr>
                                <w:t>, with 3 roots</w:t>
                              </w:r>
                            </w:p>
                          </w:txbxContent>
                        </wps:txbx>
                        <wps:bodyPr rot="0" vert="horz" wrap="square" lIns="91440" tIns="45720" rIns="91440" bIns="45720" anchor="t" anchorCtr="0">
                          <a:noAutofit/>
                        </wps:bodyPr>
                      </wps:wsp>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9050" y="0"/>
                            <a:ext cx="5295900" cy="3381375"/>
                          </a:xfrm>
                          <a:prstGeom prst="rect">
                            <a:avLst/>
                          </a:prstGeom>
                          <a:ln w="12700">
                            <a:solidFill>
                              <a:schemeClr val="tx1"/>
                            </a:solidFill>
                          </a:ln>
                        </pic:spPr>
                      </pic:pic>
                    </wpg:wgp>
                  </a:graphicData>
                </a:graphic>
                <wp14:sizeRelV relativeFrom="margin">
                  <wp14:pctHeight>0</wp14:pctHeight>
                </wp14:sizeRelV>
              </wp:anchor>
            </w:drawing>
          </mc:Choice>
          <mc:Fallback>
            <w:pict>
              <v:group id="Group 3" o:spid="_x0000_s1026" style="position:absolute;left:0;text-align:left;margin-left:3.75pt;margin-top:26.55pt;width:418.5pt;height:306.75pt;z-index:251684864;mso-height-relative:margin" coordsize="53149,38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">
                <v:shapetype id="_x0000_t202" coordsize="21600,21600" o:spt="202" path="m,l,21600r21600,l21600,xe">
                  <v:stroke joinstyle="miter"/>
                  <v:path gradientshapeok="t" o:connecttype="rect"/>
                </v:shapetype>
                <v:shape id="_x0000_s1027" type="#_x0000_t202" style="position:absolute;top:33813;width:53149;height:5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2C2C07" w:rsidRDefault="002C2C07" w:rsidP="00B459E4">
                        <w:pPr>
                          <w:spacing w:before="240"/>
                        </w:pPr>
                        <w:r>
                          <w:t>Figure 1:</w:t>
                        </w:r>
                        <w:r w:rsidRPr="00A4628B">
                          <w:rPr>
                            <w:sz w:val="24"/>
                          </w:rPr>
                          <w:t xml:space="preserve"> </w:t>
                        </w:r>
                        <w:r w:rsidRPr="00A4628B">
                          <w:rPr>
                            <w:sz w:val="20"/>
                          </w:rPr>
                          <w:t xml:space="preserve"> </w:t>
                        </w:r>
                        <m:oMath>
                          <m:r>
                            <w:rPr>
                              <w:rFonts w:ascii="Cambria Math" w:hAnsi="Cambria Math"/>
                              <w:sz w:val="24"/>
                            </w:rPr>
                            <m:t>f(x)=</m:t>
                          </m:r>
                          <m:sSup>
                            <m:sSupPr>
                              <m:ctrlPr>
                                <w:rPr>
                                  <w:rFonts w:ascii="Cambria Math" w:hAnsi="Cambria Math"/>
                                  <w:i/>
                                  <w:sz w:val="24"/>
                                </w:rPr>
                              </m:ctrlPr>
                            </m:sSupPr>
                            <m:e>
                              <m:r>
                                <w:rPr>
                                  <w:rFonts w:ascii="Cambria Math" w:hAnsi="Cambria Math"/>
                                  <w:sz w:val="24"/>
                                </w:rPr>
                                <m:t>x</m:t>
                              </m:r>
                            </m:e>
                            <m:sup>
                              <m:r>
                                <w:rPr>
                                  <w:rFonts w:ascii="Cambria Math" w:hAnsi="Cambria Math"/>
                                  <w:sz w:val="24"/>
                                </w:rPr>
                                <m:t>4</m:t>
                              </m:r>
                            </m:sup>
                          </m:sSup>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x</m:t>
                                  </m:r>
                                </m:e>
                                <m:sup>
                                  <m:r>
                                    <w:rPr>
                                      <w:rFonts w:ascii="Cambria Math" w:hAnsi="Cambria Math"/>
                                      <w:sz w:val="24"/>
                                    </w:rPr>
                                    <m:t>7</m:t>
                                  </m:r>
                                </m:sup>
                              </m:sSup>
                            </m:num>
                            <m:den>
                              <m:r>
                                <w:rPr>
                                  <w:rFonts w:ascii="Cambria Math" w:hAnsi="Cambria Math"/>
                                  <w:sz w:val="24"/>
                                </w:rPr>
                                <m:t>2</m:t>
                              </m:r>
                            </m:den>
                          </m:f>
                          <m:r>
                            <w:rPr>
                              <w:rFonts w:ascii="Cambria Math" w:hAnsi="Cambria Math"/>
                              <w:sz w:val="24"/>
                            </w:rPr>
                            <m:t>+</m:t>
                          </m:r>
                          <m:f>
                            <m:fPr>
                              <m:ctrlPr>
                                <w:rPr>
                                  <w:rFonts w:ascii="Cambria Math" w:hAnsi="Cambria Math"/>
                                  <w:i/>
                                  <w:sz w:val="24"/>
                                </w:rPr>
                              </m:ctrlPr>
                            </m:fPr>
                            <m:num>
                              <m:r>
                                <w:rPr>
                                  <w:rFonts w:ascii="Cambria Math" w:hAnsi="Cambria Math"/>
                                  <w:sz w:val="24"/>
                                </w:rPr>
                                <m:t>7</m:t>
                              </m:r>
                              <m:sSup>
                                <m:sSupPr>
                                  <m:ctrlPr>
                                    <w:rPr>
                                      <w:rFonts w:ascii="Cambria Math" w:hAnsi="Cambria Math"/>
                                      <w:i/>
                                      <w:sz w:val="24"/>
                                    </w:rPr>
                                  </m:ctrlPr>
                                </m:sSupPr>
                                <m:e>
                                  <m:r>
                                    <w:rPr>
                                      <w:rFonts w:ascii="Cambria Math" w:hAnsi="Cambria Math"/>
                                      <w:sz w:val="24"/>
                                    </w:rPr>
                                    <m:t>x</m:t>
                                  </m:r>
                                </m:e>
                                <m:sup>
                                  <m:r>
                                    <w:rPr>
                                      <w:rFonts w:ascii="Cambria Math" w:hAnsi="Cambria Math"/>
                                      <w:sz w:val="24"/>
                                    </w:rPr>
                                    <m:t>6</m:t>
                                  </m:r>
                                </m:sup>
                              </m:sSup>
                            </m:num>
                            <m:den>
                              <m:r>
                                <w:rPr>
                                  <w:rFonts w:ascii="Cambria Math" w:hAnsi="Cambria Math"/>
                                  <w:sz w:val="24"/>
                                </w:rPr>
                                <m:t>8</m:t>
                              </m:r>
                            </m:den>
                          </m:f>
                          <m:r>
                            <w:rPr>
                              <w:rFonts w:ascii="Cambria Math" w:hAnsi="Cambria Math"/>
                              <w:sz w:val="24"/>
                            </w:rPr>
                            <m:t>-5</m:t>
                          </m:r>
                        </m:oMath>
                        <w:r>
                          <w:rPr>
                            <w:rFonts w:eastAsiaTheme="minorEastAsia"/>
                            <w:sz w:val="24"/>
                          </w:rPr>
                          <w:t>, with 3 roots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190;width:52959;height:33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Ueq+AAAA2gAAAA8AAABkcnMvZG93bnJldi54bWxET8lqwzAQvQf6D2IKvcVyc3CDGyU0hdJe&#10;nYScp9bUMpVGxlK8/H1lKOQ0PN46u8PkrBioD61nBc9ZDoK49rrlRsHl/LHegggRWaP1TApmCnDY&#10;P6x2WGo/ckXDKTYihXAoUYGJsSulDLUhhyHzHXHifnzvMCbYN1L3OKZwZ+UmzwvpsOXUYLCjd0P1&#10;7+nmFDQ3c8Wj5++jfqlsNXfFxn4WSj09Tm+vICJN8S7+d3/pNB+WV5Yr93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2Ueq+AAAA2gAAAA8AAAAAAAAAAAAAAAAAnwIAAGRy&#10;cy9kb3ducmV2LnhtbFBLBQYAAAAABAAEAPcAAACKAwAAAAA=&#10;" stroked="t" strokecolor="black [3213]" strokeweight="1pt">
                  <v:imagedata r:id="rId10" o:title=""/>
                  <v:path arrowok="t"/>
                </v:shape>
              </v:group>
            </w:pict>
          </mc:Fallback>
        </mc:AlternateContent>
      </w:r>
      <m:oMath>
        <m:r>
          <w:rPr>
            <w:rFonts w:ascii="Cambria Math" w:hAnsi="Cambria Math" w:cs="Arial for Autograph Uni"/>
            <w:sz w:val="24"/>
          </w:rPr>
          <m:t>f(x)</m:t>
        </m:r>
        <m:r>
          <w:rPr>
            <w:rFonts w:ascii="Cambria Math" w:hAnsi="Cambria Math" w:cs="Arial for Autograph Uni"/>
            <w:sz w:val="24"/>
          </w:rPr>
          <m:t>=</m:t>
        </m:r>
        <m:sSup>
          <m:sSupPr>
            <m:ctrlPr>
              <w:rPr>
                <w:rFonts w:ascii="Cambria Math" w:hAnsi="Cambria Math" w:cs="Arial for Autograph Uni"/>
                <w:i/>
                <w:sz w:val="24"/>
              </w:rPr>
            </m:ctrlPr>
          </m:sSupPr>
          <m:e>
            <m:r>
              <w:rPr>
                <w:rFonts w:ascii="Cambria Math" w:hAnsi="Cambria Math" w:cs="Arial for Autograph Uni"/>
                <w:sz w:val="24"/>
              </w:rPr>
              <m:t>x</m:t>
            </m:r>
          </m:e>
          <m:sup>
            <m:r>
              <w:rPr>
                <w:rFonts w:ascii="Cambria Math" w:hAnsi="Cambria Math" w:cs="Arial for Autograph Uni"/>
                <w:sz w:val="24"/>
              </w:rPr>
              <m:t>4</m:t>
            </m:r>
          </m:sup>
        </m:sSup>
        <m:r>
          <w:rPr>
            <w:rFonts w:ascii="Cambria Math" w:hAnsi="Cambria Math" w:cs="Arial for Autograph Uni"/>
            <w:sz w:val="24"/>
          </w:rPr>
          <m:t>-</m:t>
        </m:r>
        <m:f>
          <m:fPr>
            <m:ctrlPr>
              <w:rPr>
                <w:rFonts w:ascii="Cambria Math" w:hAnsi="Cambria Math" w:cs="Arial for Autograph Uni"/>
                <w:i/>
                <w:sz w:val="24"/>
              </w:rPr>
            </m:ctrlPr>
          </m:fPr>
          <m:num>
            <m:sSup>
              <m:sSupPr>
                <m:ctrlPr>
                  <w:rPr>
                    <w:rFonts w:ascii="Cambria Math" w:hAnsi="Cambria Math" w:cs="Arial for Autograph Uni"/>
                    <w:i/>
                    <w:sz w:val="24"/>
                  </w:rPr>
                </m:ctrlPr>
              </m:sSupPr>
              <m:e>
                <m:r>
                  <w:rPr>
                    <w:rFonts w:ascii="Cambria Math" w:hAnsi="Cambria Math" w:cs="Arial for Autograph Uni"/>
                    <w:sz w:val="24"/>
                  </w:rPr>
                  <m:t>x</m:t>
                </m:r>
              </m:e>
              <m:sup>
                <m:r>
                  <w:rPr>
                    <w:rFonts w:ascii="Cambria Math" w:hAnsi="Cambria Math" w:cs="Arial for Autograph Uni"/>
                    <w:sz w:val="24"/>
                  </w:rPr>
                  <m:t>7</m:t>
                </m:r>
              </m:sup>
            </m:sSup>
          </m:num>
          <m:den>
            <m:r>
              <w:rPr>
                <w:rFonts w:ascii="Cambria Math" w:hAnsi="Cambria Math" w:cs="Arial for Autograph Uni"/>
                <w:sz w:val="24"/>
              </w:rPr>
              <m:t>2</m:t>
            </m:r>
          </m:den>
        </m:f>
        <m:r>
          <w:rPr>
            <w:rFonts w:ascii="Cambria Math" w:hAnsi="Cambria Math" w:cs="Arial for Autograph Uni"/>
            <w:sz w:val="24"/>
          </w:rPr>
          <m:t>+</m:t>
        </m:r>
        <m:f>
          <m:fPr>
            <m:ctrlPr>
              <w:rPr>
                <w:rFonts w:ascii="Cambria Math" w:hAnsi="Cambria Math" w:cs="Arial for Autograph Uni"/>
                <w:i/>
                <w:sz w:val="24"/>
              </w:rPr>
            </m:ctrlPr>
          </m:fPr>
          <m:num>
            <m:r>
              <w:rPr>
                <w:rFonts w:ascii="Cambria Math" w:hAnsi="Cambria Math" w:cs="Arial for Autograph Uni"/>
                <w:sz w:val="24"/>
              </w:rPr>
              <m:t>7</m:t>
            </m:r>
            <m:sSup>
              <m:sSupPr>
                <m:ctrlPr>
                  <w:rPr>
                    <w:rFonts w:ascii="Cambria Math" w:hAnsi="Cambria Math" w:cs="Arial for Autograph Uni"/>
                    <w:i/>
                    <w:sz w:val="24"/>
                  </w:rPr>
                </m:ctrlPr>
              </m:sSupPr>
              <m:e>
                <m:r>
                  <w:rPr>
                    <w:rFonts w:ascii="Cambria Math" w:hAnsi="Cambria Math" w:cs="Arial for Autograph Uni"/>
                    <w:sz w:val="24"/>
                  </w:rPr>
                  <m:t>x</m:t>
                </m:r>
              </m:e>
              <m:sup>
                <m:r>
                  <w:rPr>
                    <w:rFonts w:ascii="Cambria Math" w:hAnsi="Cambria Math" w:cs="Arial for Autograph Uni"/>
                    <w:sz w:val="24"/>
                  </w:rPr>
                  <m:t>6</m:t>
                </m:r>
              </m:sup>
            </m:sSup>
          </m:num>
          <m:den>
            <m:r>
              <w:rPr>
                <w:rFonts w:ascii="Cambria Math" w:hAnsi="Cambria Math" w:cs="Arial for Autograph Uni"/>
                <w:sz w:val="24"/>
              </w:rPr>
              <m:t>8</m:t>
            </m:r>
          </m:den>
        </m:f>
        <m:r>
          <w:rPr>
            <w:rFonts w:ascii="Cambria Math" w:hAnsi="Cambria Math" w:cs="Arial for Autograph Uni"/>
            <w:sz w:val="24"/>
          </w:rPr>
          <m:t>-5</m:t>
        </m:r>
      </m:oMath>
      <w:r w:rsidR="00A4628B" w:rsidRPr="008421E8">
        <w:rPr>
          <w:rFonts w:ascii="Arial for Autograph Uni" w:hAnsi="Arial for Autograph Uni" w:cs="Arial for Autograph Uni"/>
          <w:sz w:val="24"/>
        </w:rPr>
        <w:t>.</w:t>
      </w:r>
    </w:p>
    <w:p w:rsidR="00853E28" w:rsidRPr="008421E8" w:rsidRDefault="00592D3E" w:rsidP="002447CA">
      <w:pPr>
        <w:rPr>
          <w:rFonts w:ascii="Arial for Autograph Uni" w:hAnsi="Arial for Autograph Uni" w:cs="Arial for Autograph Uni"/>
          <w:sz w:val="24"/>
        </w:rPr>
      </w:pPr>
      <w:r w:rsidRPr="008421E8">
        <w:rPr>
          <w:rFonts w:ascii="Arial for Autograph Uni" w:hAnsi="Arial for Autograph Uni" w:cs="Arial for Autograph Uni"/>
          <w:noProof/>
          <w:sz w:val="24"/>
          <w:lang w:eastAsia="en-GB"/>
        </w:rPr>
        <w:lastRenderedPageBreak/>
        <mc:AlternateContent>
          <mc:Choice Requires="wpg">
            <w:drawing>
              <wp:anchor distT="0" distB="0" distL="114300" distR="114300" simplePos="0" relativeHeight="251735040" behindDoc="1" locked="0" layoutInCell="1" allowOverlap="1" wp14:anchorId="2FBDD304" wp14:editId="2055029E">
                <wp:simplePos x="0" y="0"/>
                <wp:positionH relativeFrom="column">
                  <wp:posOffset>0</wp:posOffset>
                </wp:positionH>
                <wp:positionV relativeFrom="paragraph">
                  <wp:posOffset>368135</wp:posOffset>
                </wp:positionV>
                <wp:extent cx="5534024" cy="4338320"/>
                <wp:effectExtent l="0" t="19050" r="10160" b="24130"/>
                <wp:wrapTight wrapText="bothSides">
                  <wp:wrapPolygon edited="0">
                    <wp:start x="0" y="-95"/>
                    <wp:lineTo x="0" y="21625"/>
                    <wp:lineTo x="21565" y="21625"/>
                    <wp:lineTo x="21565" y="-95"/>
                    <wp:lineTo x="0" y="-95"/>
                  </wp:wrapPolygon>
                </wp:wrapTight>
                <wp:docPr id="322" name="Group 322"/>
                <wp:cNvGraphicFramePr/>
                <a:graphic xmlns:a="http://schemas.openxmlformats.org/drawingml/2006/main">
                  <a:graphicData uri="http://schemas.microsoft.com/office/word/2010/wordprocessingGroup">
                    <wpg:wgp>
                      <wpg:cNvGrpSpPr/>
                      <wpg:grpSpPr>
                        <a:xfrm>
                          <a:off x="0" y="0"/>
                          <a:ext cx="5534024" cy="4338320"/>
                          <a:chOff x="0" y="0"/>
                          <a:chExt cx="5534024" cy="4338320"/>
                        </a:xfrm>
                      </wpg:grpSpPr>
                      <wps:wsp>
                        <wps:cNvPr id="6" name="Text Box 2"/>
                        <wps:cNvSpPr txBox="1">
                          <a:spLocks noChangeArrowheads="1"/>
                        </wps:cNvSpPr>
                        <wps:spPr bwMode="auto">
                          <a:xfrm>
                            <a:off x="0" y="3585846"/>
                            <a:ext cx="5534024" cy="752474"/>
                          </a:xfrm>
                          <a:prstGeom prst="rect">
                            <a:avLst/>
                          </a:prstGeom>
                          <a:solidFill>
                            <a:srgbClr val="FFFFFF"/>
                          </a:solidFill>
                          <a:ln w="9525">
                            <a:solidFill>
                              <a:srgbClr val="000000"/>
                            </a:solidFill>
                            <a:miter lim="800000"/>
                            <a:headEnd/>
                            <a:tailEnd/>
                          </a:ln>
                        </wps:spPr>
                        <wps:txbx>
                          <w:txbxContent>
                            <w:p w:rsidR="002C2C07" w:rsidRDefault="002C2C07" w:rsidP="00853E28">
                              <w:r>
                                <w:t>Figure 2: one of the 3 roots for the graph</w:t>
                              </w:r>
                              <m:oMath>
                                <m:r>
                                  <w:rPr>
                                    <w:rFonts w:ascii="Cambria Math" w:hAnsi="Cambria Math"/>
                                    <w:sz w:val="24"/>
                                  </w:rPr>
                                  <m:t xml:space="preserve"> f(x)=</m:t>
                                </m:r>
                                <m:sSup>
                                  <m:sSupPr>
                                    <m:ctrlPr>
                                      <w:rPr>
                                        <w:rFonts w:ascii="Cambria Math" w:hAnsi="Cambria Math"/>
                                        <w:i/>
                                        <w:sz w:val="24"/>
                                      </w:rPr>
                                    </m:ctrlPr>
                                  </m:sSupPr>
                                  <m:e>
                                    <m:r>
                                      <w:rPr>
                                        <w:rFonts w:ascii="Cambria Math" w:hAnsi="Cambria Math"/>
                                        <w:sz w:val="24"/>
                                      </w:rPr>
                                      <m:t>x</m:t>
                                    </m:r>
                                  </m:e>
                                  <m:sup>
                                    <m:r>
                                      <w:rPr>
                                        <w:rFonts w:ascii="Cambria Math" w:hAnsi="Cambria Math"/>
                                        <w:sz w:val="24"/>
                                      </w:rPr>
                                      <m:t>4</m:t>
                                    </m:r>
                                  </m:sup>
                                </m:sSup>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x</m:t>
                                        </m:r>
                                      </m:e>
                                      <m:sup>
                                        <m:r>
                                          <w:rPr>
                                            <w:rFonts w:ascii="Cambria Math" w:hAnsi="Cambria Math"/>
                                            <w:sz w:val="24"/>
                                          </w:rPr>
                                          <m:t>7</m:t>
                                        </m:r>
                                      </m:sup>
                                    </m:sSup>
                                  </m:num>
                                  <m:den>
                                    <m:r>
                                      <w:rPr>
                                        <w:rFonts w:ascii="Cambria Math" w:hAnsi="Cambria Math"/>
                                        <w:sz w:val="24"/>
                                      </w:rPr>
                                      <m:t>2</m:t>
                                    </m:r>
                                  </m:den>
                                </m:f>
                                <m:r>
                                  <w:rPr>
                                    <w:rFonts w:ascii="Cambria Math" w:hAnsi="Cambria Math"/>
                                    <w:sz w:val="24"/>
                                  </w:rPr>
                                  <m:t>+</m:t>
                                </m:r>
                                <m:f>
                                  <m:fPr>
                                    <m:ctrlPr>
                                      <w:rPr>
                                        <w:rFonts w:ascii="Cambria Math" w:hAnsi="Cambria Math"/>
                                        <w:i/>
                                        <w:sz w:val="24"/>
                                      </w:rPr>
                                    </m:ctrlPr>
                                  </m:fPr>
                                  <m:num>
                                    <m:r>
                                      <w:rPr>
                                        <w:rFonts w:ascii="Cambria Math" w:hAnsi="Cambria Math"/>
                                        <w:sz w:val="24"/>
                                      </w:rPr>
                                      <m:t>7</m:t>
                                    </m:r>
                                    <m:sSup>
                                      <m:sSupPr>
                                        <m:ctrlPr>
                                          <w:rPr>
                                            <w:rFonts w:ascii="Cambria Math" w:hAnsi="Cambria Math"/>
                                            <w:i/>
                                            <w:sz w:val="24"/>
                                          </w:rPr>
                                        </m:ctrlPr>
                                      </m:sSupPr>
                                      <m:e>
                                        <m:r>
                                          <w:rPr>
                                            <w:rFonts w:ascii="Cambria Math" w:hAnsi="Cambria Math"/>
                                            <w:sz w:val="24"/>
                                          </w:rPr>
                                          <m:t>x</m:t>
                                        </m:r>
                                      </m:e>
                                      <m:sup>
                                        <m:r>
                                          <w:rPr>
                                            <w:rFonts w:ascii="Cambria Math" w:hAnsi="Cambria Math"/>
                                            <w:sz w:val="24"/>
                                          </w:rPr>
                                          <m:t>6</m:t>
                                        </m:r>
                                      </m:sup>
                                    </m:sSup>
                                  </m:num>
                                  <m:den>
                                    <m:r>
                                      <w:rPr>
                                        <w:rFonts w:ascii="Cambria Math" w:hAnsi="Cambria Math"/>
                                        <w:sz w:val="24"/>
                                      </w:rPr>
                                      <m:t>8</m:t>
                                    </m:r>
                                  </m:den>
                                </m:f>
                                <m:r>
                                  <w:rPr>
                                    <w:rFonts w:ascii="Cambria Math" w:hAnsi="Cambria Math"/>
                                    <w:sz w:val="24"/>
                                  </w:rPr>
                                  <m:t>-5</m:t>
                                </m:r>
                              </m:oMath>
                              <w:r>
                                <w:rPr>
                                  <w:rFonts w:eastAsiaTheme="minorEastAsia"/>
                                  <w:sz w:val="24"/>
                                </w:rPr>
                                <w:t>, this root is in the interval of [2,2.1]</w:t>
                              </w:r>
                            </w:p>
                          </w:txbxContent>
                        </wps:txbx>
                        <wps:bodyPr rot="0" vert="horz" wrap="square" lIns="91440" tIns="45720" rIns="91440" bIns="45720" anchor="t" anchorCtr="0">
                          <a:spAutoFit/>
                        </wps:bodyPr>
                      </wps:wsp>
                      <pic:pic xmlns:pic="http://schemas.openxmlformats.org/drawingml/2006/picture">
                        <pic:nvPicPr>
                          <pic:cNvPr id="2" name="Picture 2"/>
                          <pic:cNvPicPr>
                            <a:picLocks noChangeAspect="1"/>
                          </pic:cNvPicPr>
                        </pic:nvPicPr>
                        <pic:blipFill rotWithShape="1">
                          <a:blip r:embed="rId11">
                            <a:extLst>
                              <a:ext uri="{28A0092B-C50C-407E-A947-70E740481C1C}">
                                <a14:useLocalDpi xmlns:a14="http://schemas.microsoft.com/office/drawing/2010/main" val="0"/>
                              </a:ext>
                            </a:extLst>
                          </a:blip>
                          <a:srcRect l="1329" r="2492"/>
                          <a:stretch/>
                        </pic:blipFill>
                        <pic:spPr bwMode="auto">
                          <a:xfrm>
                            <a:off x="23751" y="0"/>
                            <a:ext cx="5510150" cy="3586348"/>
                          </a:xfrm>
                          <a:prstGeom prst="rect">
                            <a:avLst/>
                          </a:prstGeom>
                          <a:ln w="12700">
                            <a:solidFill>
                              <a:schemeClr val="tx1"/>
                            </a:solidFill>
                          </a:ln>
                          <a:extLst>
                            <a:ext uri="{53640926-AAD7-44D8-BBD7-CCE9431645EC}">
                              <a14:shadowObscured xmlns:a14="http://schemas.microsoft.com/office/drawing/2010/main"/>
                            </a:ext>
                          </a:extLst>
                        </pic:spPr>
                      </pic:pic>
                    </wpg:wgp>
                  </a:graphicData>
                </a:graphic>
              </wp:anchor>
            </w:drawing>
          </mc:Choice>
          <mc:Fallback>
            <w:pict>
              <v:group id="Group 322" o:spid="_x0000_s1029" style="position:absolute;margin-left:0;margin-top:29pt;width:435.75pt;height:341.6pt;z-index:-251581440" coordsize="55340,43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">
                <v:shape id="_x0000_s1030" type="#_x0000_t202" style="position:absolute;top:35858;width:55340;height: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pFx8MA&#10;AADaAAAADwAAAGRycy9kb3ducmV2LnhtbESPQWsCMRSE7wX/Q3hCbzVroVJWo4gi9KZVQbw9k+dm&#10;cfOybuK69tc3BaHHYWa+YSazzlWipSaUnhUMBxkIYu1NyYWC/W719gkiRGSDlWdS8KAAs2nvZYK5&#10;8Xf+pnYbC5EgHHJUYGOscymDtuQwDHxNnLyzbxzGJJtCmgbvCe4q+Z5lI+mw5LRgsaaFJX3Z3pyC&#10;sNxca33enC7WPH7Wy/ZDH1ZHpV773XwMIlIX/8PP9pdRMIK/K+kG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pFx8MAAADaAAAADwAAAAAAAAAAAAAAAACYAgAAZHJzL2Rv&#10;d25yZXYueG1sUEsFBgAAAAAEAAQA9QAAAIgDAAAAAA==&#10;">
                  <v:textbox style="mso-fit-shape-to-text:t">
                    <w:txbxContent>
                      <w:p w:rsidR="002C2C07" w:rsidRDefault="002C2C07" w:rsidP="00853E28">
                        <w:r>
                          <w:t>Figure 2: one of the 3 roots for the graph</w:t>
                        </w:r>
                        <m:oMath>
                          <m:r>
                            <w:rPr>
                              <w:rFonts w:ascii="Cambria Math" w:hAnsi="Cambria Math"/>
                              <w:sz w:val="24"/>
                            </w:rPr>
                            <m:t xml:space="preserve"> f(x)=</m:t>
                          </m:r>
                          <m:sSup>
                            <m:sSupPr>
                              <m:ctrlPr>
                                <w:rPr>
                                  <w:rFonts w:ascii="Cambria Math" w:hAnsi="Cambria Math"/>
                                  <w:i/>
                                  <w:sz w:val="24"/>
                                </w:rPr>
                              </m:ctrlPr>
                            </m:sSupPr>
                            <m:e>
                              <m:r>
                                <w:rPr>
                                  <w:rFonts w:ascii="Cambria Math" w:hAnsi="Cambria Math"/>
                                  <w:sz w:val="24"/>
                                </w:rPr>
                                <m:t>x</m:t>
                              </m:r>
                            </m:e>
                            <m:sup>
                              <m:r>
                                <w:rPr>
                                  <w:rFonts w:ascii="Cambria Math" w:hAnsi="Cambria Math"/>
                                  <w:sz w:val="24"/>
                                </w:rPr>
                                <m:t>4</m:t>
                              </m:r>
                            </m:sup>
                          </m:sSup>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x</m:t>
                                  </m:r>
                                </m:e>
                                <m:sup>
                                  <m:r>
                                    <w:rPr>
                                      <w:rFonts w:ascii="Cambria Math" w:hAnsi="Cambria Math"/>
                                      <w:sz w:val="24"/>
                                    </w:rPr>
                                    <m:t>7</m:t>
                                  </m:r>
                                </m:sup>
                              </m:sSup>
                            </m:num>
                            <m:den>
                              <m:r>
                                <w:rPr>
                                  <w:rFonts w:ascii="Cambria Math" w:hAnsi="Cambria Math"/>
                                  <w:sz w:val="24"/>
                                </w:rPr>
                                <m:t>2</m:t>
                              </m:r>
                            </m:den>
                          </m:f>
                          <m:r>
                            <w:rPr>
                              <w:rFonts w:ascii="Cambria Math" w:hAnsi="Cambria Math"/>
                              <w:sz w:val="24"/>
                            </w:rPr>
                            <m:t>+</m:t>
                          </m:r>
                          <m:f>
                            <m:fPr>
                              <m:ctrlPr>
                                <w:rPr>
                                  <w:rFonts w:ascii="Cambria Math" w:hAnsi="Cambria Math"/>
                                  <w:i/>
                                  <w:sz w:val="24"/>
                                </w:rPr>
                              </m:ctrlPr>
                            </m:fPr>
                            <m:num>
                              <m:r>
                                <w:rPr>
                                  <w:rFonts w:ascii="Cambria Math" w:hAnsi="Cambria Math"/>
                                  <w:sz w:val="24"/>
                                </w:rPr>
                                <m:t>7</m:t>
                              </m:r>
                              <m:sSup>
                                <m:sSupPr>
                                  <m:ctrlPr>
                                    <w:rPr>
                                      <w:rFonts w:ascii="Cambria Math" w:hAnsi="Cambria Math"/>
                                      <w:i/>
                                      <w:sz w:val="24"/>
                                    </w:rPr>
                                  </m:ctrlPr>
                                </m:sSupPr>
                                <m:e>
                                  <m:r>
                                    <w:rPr>
                                      <w:rFonts w:ascii="Cambria Math" w:hAnsi="Cambria Math"/>
                                      <w:sz w:val="24"/>
                                    </w:rPr>
                                    <m:t>x</m:t>
                                  </m:r>
                                </m:e>
                                <m:sup>
                                  <m:r>
                                    <w:rPr>
                                      <w:rFonts w:ascii="Cambria Math" w:hAnsi="Cambria Math"/>
                                      <w:sz w:val="24"/>
                                    </w:rPr>
                                    <m:t>6</m:t>
                                  </m:r>
                                </m:sup>
                              </m:sSup>
                            </m:num>
                            <m:den>
                              <m:r>
                                <w:rPr>
                                  <w:rFonts w:ascii="Cambria Math" w:hAnsi="Cambria Math"/>
                                  <w:sz w:val="24"/>
                                </w:rPr>
                                <m:t>8</m:t>
                              </m:r>
                            </m:den>
                          </m:f>
                          <m:r>
                            <w:rPr>
                              <w:rFonts w:ascii="Cambria Math" w:hAnsi="Cambria Math"/>
                              <w:sz w:val="24"/>
                            </w:rPr>
                            <m:t>-5</m:t>
                          </m:r>
                        </m:oMath>
                        <w:r>
                          <w:rPr>
                            <w:rFonts w:eastAsiaTheme="minorEastAsia"/>
                            <w:sz w:val="24"/>
                          </w:rPr>
                          <w:t>, this root is in the interval of [2,2.1]</w:t>
                        </w:r>
                      </w:p>
                    </w:txbxContent>
                  </v:textbox>
                </v:shape>
                <v:shape id="Picture 2" o:spid="_x0000_s1031" type="#_x0000_t75" style="position:absolute;left:237;width:55102;height:35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hdF3EAAAA2gAAAA8AAABkcnMvZG93bnJldi54bWxEj0FrwkAUhO8F/8PyhN7qRqFSoquIUrBQ&#10;I0Y9eHtkn0kw+zZktyb6612h4HGYmW+Y6bwzlbhS40rLCoaDCARxZnXJuYLD/vvjC4TzyBory6Tg&#10;Rg7ms97bFGNtW97RNfW5CBB2MSoovK9jKV1WkEE3sDVx8M62MeiDbHKpG2wD3FRyFEVjabDksFBg&#10;TcuCskv6ZxQk46RNPk8/dpFt17/3dFnRanNU6r3fLSYgPHX+Ff5vr7WCETyvhBsgZ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hdF3EAAAA2gAAAA8AAAAAAAAAAAAAAAAA&#10;nwIAAGRycy9kb3ducmV2LnhtbFBLBQYAAAAABAAEAPcAAACQAwAAAAA=&#10;" stroked="t" strokecolor="black [3213]" strokeweight="1pt">
                  <v:imagedata r:id="rId12" o:title="" cropleft="871f" cropright="1633f"/>
                  <v:path arrowok="t"/>
                </v:shape>
                <w10:wrap type="tight"/>
              </v:group>
            </w:pict>
          </mc:Fallback>
        </mc:AlternateContent>
      </w:r>
      <w:r w:rsidR="002447CA" w:rsidRPr="008421E8">
        <w:rPr>
          <w:rFonts w:ascii="Arial for Autograph Uni" w:hAnsi="Arial for Autograph Uni" w:cs="Arial for Autograph Uni"/>
          <w:sz w:val="24"/>
        </w:rPr>
        <w:t>The roots of my equation lie in the interva</w:t>
      </w:r>
      <w:r w:rsidRPr="008421E8">
        <w:rPr>
          <w:rFonts w:ascii="Arial for Autograph Uni" w:hAnsi="Arial for Autograph Uni" w:cs="Arial for Autograph Uni"/>
          <w:sz w:val="24"/>
        </w:rPr>
        <w:t>ls of [-2,-1], [1,2] and [2,3].</w:t>
      </w:r>
    </w:p>
    <w:p w:rsidR="00B459E4" w:rsidRPr="008421E8" w:rsidRDefault="00B459E4" w:rsidP="00B459E4">
      <w:pPr>
        <w:rPr>
          <w:rFonts w:ascii="Arial for Autograph Uni" w:hAnsi="Arial for Autograph Uni" w:cs="Arial for Autograph Uni"/>
          <w:sz w:val="24"/>
        </w:rPr>
      </w:pPr>
    </w:p>
    <w:p w:rsidR="00B459E4" w:rsidRDefault="00B459E4" w:rsidP="002447CA">
      <w:pPr>
        <w:rPr>
          <w:rFonts w:ascii="Arial for Autograph Uni" w:hAnsi="Arial for Autograph Uni" w:cs="Arial for Autograph Uni"/>
          <w:sz w:val="24"/>
        </w:rPr>
      </w:pPr>
      <w:r>
        <w:rPr>
          <w:rFonts w:ascii="Arial for Autograph Uni" w:hAnsi="Arial for Autograph Uni" w:cs="Arial for Autograph Uni"/>
          <w:sz w:val="24"/>
        </w:rPr>
        <w:t>To solve the equation above we have to equate it to 0 and from there we will be able to find the roots of the equation.</w:t>
      </w:r>
    </w:p>
    <w:p w:rsidR="009B66C0" w:rsidRPr="008421E8" w:rsidRDefault="00121BE3" w:rsidP="002447CA">
      <w:pPr>
        <w:rPr>
          <w:rFonts w:ascii="Arial for Autograph Uni" w:hAnsi="Arial for Autograph Uni" w:cs="Arial for Autograph Uni"/>
          <w:sz w:val="24"/>
        </w:rPr>
      </w:pPr>
      <w:r w:rsidRPr="008421E8">
        <w:rPr>
          <w:rFonts w:ascii="Arial for Autograph Uni" w:hAnsi="Arial for Autograph Uni" w:cs="Arial for Autograph Uni"/>
          <w:sz w:val="24"/>
        </w:rPr>
        <w:t>We know</w:t>
      </w:r>
      <w:r w:rsidR="00253D46" w:rsidRPr="008421E8">
        <w:rPr>
          <w:rFonts w:ascii="Arial for Autograph Uni" w:hAnsi="Arial for Autograph Uni" w:cs="Arial for Autograph Uni"/>
          <w:sz w:val="24"/>
        </w:rPr>
        <w:t xml:space="preserve"> that </w:t>
      </w:r>
      <w:r w:rsidR="00B459E4">
        <w:rPr>
          <w:rFonts w:ascii="Arial for Autograph Uni" w:hAnsi="Arial for Autograph Uni" w:cs="Arial for Autograph Uni"/>
          <w:sz w:val="24"/>
        </w:rPr>
        <w:t>the equation f(x) = 0 has a solution</w:t>
      </w:r>
      <w:r w:rsidRPr="008421E8">
        <w:rPr>
          <w:rFonts w:ascii="Arial for Autograph Uni" w:hAnsi="Arial for Autograph Uni" w:cs="Arial for Autograph Uni"/>
          <w:sz w:val="24"/>
        </w:rPr>
        <w:t xml:space="preserve"> </w:t>
      </w:r>
      <w:r w:rsidR="005C19FC" w:rsidRPr="008421E8">
        <w:rPr>
          <w:rFonts w:ascii="Arial for Autograph Uni" w:hAnsi="Arial for Autograph Uni" w:cs="Arial for Autograph Uni"/>
          <w:sz w:val="24"/>
        </w:rPr>
        <w:t>in the interval</w:t>
      </w:r>
      <w:r w:rsidRPr="008421E8">
        <w:rPr>
          <w:rFonts w:ascii="Arial for Autograph Uni" w:hAnsi="Arial for Autograph Uni" w:cs="Arial for Autograph Uni"/>
          <w:sz w:val="24"/>
        </w:rPr>
        <w:t xml:space="preserve"> [2,</w:t>
      </w:r>
      <w:r w:rsidR="004760D1" w:rsidRPr="008421E8">
        <w:rPr>
          <w:rFonts w:ascii="Arial for Autograph Uni" w:hAnsi="Arial for Autograph Uni" w:cs="Arial for Autograph Uni"/>
          <w:sz w:val="24"/>
        </w:rPr>
        <w:t xml:space="preserve"> </w:t>
      </w:r>
      <w:r w:rsidRPr="008421E8">
        <w:rPr>
          <w:rFonts w:ascii="Arial for Autograph Uni" w:hAnsi="Arial for Autograph Uni" w:cs="Arial for Autograph Uni"/>
          <w:sz w:val="24"/>
        </w:rPr>
        <w:t xml:space="preserve">3], using the table of values below we can see that there is a sign change between the x-values of 2 and 2.1 </w:t>
      </w:r>
      <w:r w:rsidR="00253D46" w:rsidRPr="008421E8">
        <w:rPr>
          <w:rFonts w:ascii="Arial for Autograph Uni" w:hAnsi="Arial for Autograph Uni" w:cs="Arial for Autograph Uni"/>
          <w:sz w:val="24"/>
        </w:rPr>
        <w:t>therefore we know that the root</w:t>
      </w:r>
      <w:r w:rsidRPr="008421E8">
        <w:rPr>
          <w:rFonts w:ascii="Arial for Autograph Uni" w:hAnsi="Arial for Autograph Uni" w:cs="Arial for Autograph Uni"/>
          <w:sz w:val="24"/>
        </w:rPr>
        <w:t xml:space="preserve"> lies </w:t>
      </w:r>
      <w:r w:rsidR="005C19FC" w:rsidRPr="008421E8">
        <w:rPr>
          <w:rFonts w:ascii="Arial for Autograph Uni" w:hAnsi="Arial for Autograph Uni" w:cs="Arial for Autograph Uni"/>
          <w:sz w:val="24"/>
        </w:rPr>
        <w:t>in the interval</w:t>
      </w:r>
      <w:r w:rsidR="004760D1" w:rsidRPr="008421E8">
        <w:rPr>
          <w:rFonts w:ascii="Arial for Autograph Uni" w:hAnsi="Arial for Autograph Uni" w:cs="Arial for Autograph Uni"/>
          <w:sz w:val="24"/>
        </w:rPr>
        <w:t xml:space="preserve"> [2, 2.1]. This means that </w:t>
      </w:r>
      <m:oMath>
        <m:r>
          <w:rPr>
            <w:rFonts w:ascii="Cambria Math" w:hAnsi="Cambria Math" w:cs="Arial for Autograph Uni"/>
            <w:sz w:val="24"/>
          </w:rPr>
          <m:t>2&lt;x&lt;2.1</m:t>
        </m:r>
      </m:oMath>
      <w:r w:rsidR="004760D1" w:rsidRPr="008421E8">
        <w:rPr>
          <w:rFonts w:ascii="Arial for Autograph Uni" w:eastAsiaTheme="minorEastAsia" w:hAnsi="Arial for Autograph Uni" w:cs="Arial for Autograph Uni"/>
          <w:sz w:val="24"/>
        </w:rPr>
        <w:t xml:space="preserve"> or </w:t>
      </w:r>
      <m:oMath>
        <m:r>
          <w:rPr>
            <w:rFonts w:ascii="Cambria Math" w:eastAsiaTheme="minorEastAsia" w:hAnsi="Cambria Math" w:cs="Arial for Autograph Uni"/>
            <w:sz w:val="24"/>
          </w:rPr>
          <m:t>x=2.05±0.05</m:t>
        </m:r>
      </m:oMath>
      <w:r w:rsidR="004760D1" w:rsidRPr="008421E8">
        <w:rPr>
          <w:rFonts w:ascii="Arial for Autograph Uni" w:eastAsiaTheme="minorEastAsia" w:hAnsi="Arial for Autograph Uni" w:cs="Arial for Autograph Uni"/>
          <w:sz w:val="24"/>
        </w:rPr>
        <w:t>.</w:t>
      </w:r>
    </w:p>
    <w:p w:rsidR="00121BE3" w:rsidRPr="008421E8" w:rsidRDefault="00121BE3" w:rsidP="00121BE3">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x</w:t>
      </w:r>
      <w:r w:rsidRPr="008421E8">
        <w:rPr>
          <w:rFonts w:ascii="Arial for Autograph Uni" w:hAnsi="Arial for Autograph Uni" w:cs="Arial for Autograph Uni"/>
          <w:sz w:val="20"/>
          <w:szCs w:val="20"/>
        </w:rPr>
        <w:tab/>
        <w:t>f(x)</w:t>
      </w:r>
    </w:p>
    <w:p w:rsidR="00121BE3" w:rsidRPr="008421E8" w:rsidRDefault="00121BE3" w:rsidP="00121BE3">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w:t>
      </w:r>
      <w:r w:rsidRPr="008421E8">
        <w:rPr>
          <w:rFonts w:ascii="Arial for Autograph Uni" w:hAnsi="Arial for Autograph Uni" w:cs="Arial for Autograph Uni"/>
          <w:sz w:val="20"/>
          <w:szCs w:val="20"/>
        </w:rPr>
        <w:tab/>
        <w:t>3</w:t>
      </w:r>
    </w:p>
    <w:p w:rsidR="00121BE3" w:rsidRPr="008421E8" w:rsidRDefault="00121BE3" w:rsidP="00121BE3">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2.1</w:t>
      </w:r>
      <w:r w:rsidRPr="008421E8">
        <w:rPr>
          <w:rFonts w:ascii="Arial for Autograph Uni" w:hAnsi="Arial for Autograph Uni" w:cs="Arial for Autograph Uni"/>
          <w:sz w:val="20"/>
          <w:szCs w:val="20"/>
        </w:rPr>
        <w:tab/>
        <w:t>-0.561</w:t>
      </w:r>
    </w:p>
    <w:p w:rsidR="00121BE3" w:rsidRPr="008421E8" w:rsidRDefault="00121BE3" w:rsidP="00121BE3">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2.2</w:t>
      </w:r>
      <w:r w:rsidRPr="008421E8">
        <w:rPr>
          <w:rFonts w:ascii="Arial for Autograph Uni" w:hAnsi="Arial for Autograph Uni" w:cs="Arial for Autograph Uni"/>
          <w:sz w:val="20"/>
          <w:szCs w:val="20"/>
        </w:rPr>
        <w:tab/>
        <w:t>-7.085</w:t>
      </w:r>
    </w:p>
    <w:p w:rsidR="00121BE3" w:rsidRPr="008421E8" w:rsidRDefault="00121BE3" w:rsidP="00121BE3">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2.3</w:t>
      </w:r>
      <w:r w:rsidRPr="008421E8">
        <w:rPr>
          <w:rFonts w:ascii="Arial for Autograph Uni" w:hAnsi="Arial for Autograph Uni" w:cs="Arial for Autograph Uni"/>
          <w:sz w:val="20"/>
          <w:szCs w:val="20"/>
        </w:rPr>
        <w:tab/>
        <w:t>-17.73</w:t>
      </w:r>
    </w:p>
    <w:p w:rsidR="00121BE3" w:rsidRPr="008421E8" w:rsidRDefault="00121BE3" w:rsidP="00121BE3">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2.4</w:t>
      </w:r>
      <w:r w:rsidRPr="008421E8">
        <w:rPr>
          <w:rFonts w:ascii="Arial for Autograph Uni" w:hAnsi="Arial for Autograph Uni" w:cs="Arial for Autograph Uni"/>
          <w:sz w:val="20"/>
          <w:szCs w:val="20"/>
        </w:rPr>
        <w:tab/>
        <w:t>-33.93</w:t>
      </w:r>
    </w:p>
    <w:p w:rsidR="00121BE3" w:rsidRPr="008421E8" w:rsidRDefault="00121BE3" w:rsidP="00121BE3">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2.5</w:t>
      </w:r>
      <w:r w:rsidRPr="008421E8">
        <w:rPr>
          <w:rFonts w:ascii="Arial for Autograph Uni" w:hAnsi="Arial for Autograph Uni" w:cs="Arial for Autograph Uni"/>
          <w:sz w:val="20"/>
          <w:szCs w:val="20"/>
        </w:rPr>
        <w:tab/>
        <w:t>-57.49</w:t>
      </w:r>
    </w:p>
    <w:p w:rsidR="00121BE3" w:rsidRPr="008421E8" w:rsidRDefault="00121BE3" w:rsidP="00121BE3">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2.6</w:t>
      </w:r>
      <w:r w:rsidRPr="008421E8">
        <w:rPr>
          <w:rFonts w:ascii="Arial for Autograph Uni" w:hAnsi="Arial for Autograph Uni" w:cs="Arial for Autograph Uni"/>
          <w:sz w:val="20"/>
          <w:szCs w:val="20"/>
        </w:rPr>
        <w:tab/>
        <w:t>-90.59</w:t>
      </w:r>
    </w:p>
    <w:p w:rsidR="00121BE3" w:rsidRPr="008421E8" w:rsidRDefault="00121BE3" w:rsidP="00121BE3">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2.7</w:t>
      </w:r>
      <w:r w:rsidRPr="008421E8">
        <w:rPr>
          <w:rFonts w:ascii="Arial for Autograph Uni" w:hAnsi="Arial for Autograph Uni" w:cs="Arial for Autograph Uni"/>
          <w:sz w:val="20"/>
          <w:szCs w:val="20"/>
        </w:rPr>
        <w:tab/>
        <w:t>-135.9</w:t>
      </w:r>
    </w:p>
    <w:p w:rsidR="00121BE3" w:rsidRPr="008421E8" w:rsidRDefault="00121BE3" w:rsidP="00121BE3">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2.8</w:t>
      </w:r>
      <w:r w:rsidRPr="008421E8">
        <w:rPr>
          <w:rFonts w:ascii="Arial for Autograph Uni" w:hAnsi="Arial for Autograph Uni" w:cs="Arial for Autograph Uni"/>
          <w:sz w:val="20"/>
          <w:szCs w:val="20"/>
        </w:rPr>
        <w:tab/>
        <w:t>-196.5</w:t>
      </w:r>
    </w:p>
    <w:p w:rsidR="00121BE3" w:rsidRPr="008421E8" w:rsidRDefault="00121BE3" w:rsidP="00121BE3">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2.9</w:t>
      </w:r>
      <w:r w:rsidRPr="008421E8">
        <w:rPr>
          <w:rFonts w:ascii="Arial for Autograph Uni" w:hAnsi="Arial for Autograph Uni" w:cs="Arial for Autograph Uni"/>
          <w:sz w:val="20"/>
          <w:szCs w:val="20"/>
        </w:rPr>
        <w:tab/>
        <w:t>-276.3</w:t>
      </w:r>
    </w:p>
    <w:p w:rsidR="004760D1" w:rsidRPr="008421E8" w:rsidRDefault="004760D1" w:rsidP="00121BE3">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p>
    <w:p w:rsidR="004760D1" w:rsidRPr="008421E8" w:rsidRDefault="004760D1" w:rsidP="00121BE3">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p>
    <w:p w:rsidR="004760D1" w:rsidRPr="008421E8" w:rsidRDefault="004760D1" w:rsidP="00121BE3">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p>
    <w:p w:rsidR="004760D1" w:rsidRPr="008421E8" w:rsidRDefault="004760D1" w:rsidP="00121BE3">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p>
    <w:p w:rsidR="009B66C0" w:rsidRDefault="009B66C0" w:rsidP="002447CA">
      <w:pPr>
        <w:rPr>
          <w:rFonts w:ascii="Arial for Autograph Uni" w:hAnsi="Arial for Autograph Uni" w:cs="Arial for Autograph Uni"/>
          <w:sz w:val="20"/>
          <w:szCs w:val="20"/>
        </w:rPr>
      </w:pPr>
    </w:p>
    <w:p w:rsidR="004760D1" w:rsidRPr="008421E8" w:rsidRDefault="00DB31A0" w:rsidP="004760D1">
      <w:pPr>
        <w:rPr>
          <w:rFonts w:ascii="Arial for Autograph Uni" w:eastAsiaTheme="minorEastAsia" w:hAnsi="Arial for Autograph Uni" w:cs="Arial for Autograph Uni"/>
          <w:sz w:val="24"/>
        </w:rPr>
      </w:pPr>
      <w:r>
        <w:rPr>
          <w:noProof/>
          <w:lang w:eastAsia="en-GB"/>
        </w:rPr>
        <w:lastRenderedPageBreak/>
        <w:drawing>
          <wp:anchor distT="0" distB="0" distL="114300" distR="114300" simplePos="0" relativeHeight="251747328" behindDoc="1" locked="0" layoutInCell="1" allowOverlap="1" wp14:anchorId="303BE112" wp14:editId="04362ABD">
            <wp:simplePos x="0" y="0"/>
            <wp:positionH relativeFrom="column">
              <wp:posOffset>2155190</wp:posOffset>
            </wp:positionH>
            <wp:positionV relativeFrom="paragraph">
              <wp:posOffset>859155</wp:posOffset>
            </wp:positionV>
            <wp:extent cx="3747770" cy="1902460"/>
            <wp:effectExtent l="0" t="0" r="5080" b="254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7770" cy="1902460"/>
                    </a:xfrm>
                    <a:prstGeom prst="rect">
                      <a:avLst/>
                    </a:prstGeom>
                  </pic:spPr>
                </pic:pic>
              </a:graphicData>
            </a:graphic>
            <wp14:sizeRelH relativeFrom="page">
              <wp14:pctWidth>0</wp14:pctWidth>
            </wp14:sizeRelH>
            <wp14:sizeRelV relativeFrom="page">
              <wp14:pctHeight>0</wp14:pctHeight>
            </wp14:sizeRelV>
          </wp:anchor>
        </w:drawing>
      </w:r>
      <w:r w:rsidR="004760D1" w:rsidRPr="008421E8">
        <w:rPr>
          <w:rFonts w:ascii="Arial for Autograph Uni" w:hAnsi="Arial for Autograph Uni" w:cs="Arial for Autograph Uni"/>
          <w:sz w:val="24"/>
        </w:rPr>
        <w:t xml:space="preserve">From above we know that </w:t>
      </w:r>
      <w:r w:rsidR="00B459E4">
        <w:rPr>
          <w:rFonts w:ascii="Arial for Autograph Uni" w:hAnsi="Arial for Autograph Uni" w:cs="Arial for Autograph Uni"/>
          <w:sz w:val="24"/>
        </w:rPr>
        <w:t>the equation f(x) = 0 has a solution</w:t>
      </w:r>
      <w:r w:rsidR="00B459E4" w:rsidRPr="008421E8">
        <w:rPr>
          <w:rFonts w:ascii="Arial for Autograph Uni" w:hAnsi="Arial for Autograph Uni" w:cs="Arial for Autograph Uni"/>
          <w:sz w:val="24"/>
        </w:rPr>
        <w:t xml:space="preserve"> </w:t>
      </w:r>
      <w:r w:rsidR="005C19FC" w:rsidRPr="008421E8">
        <w:rPr>
          <w:rFonts w:ascii="Arial for Autograph Uni" w:hAnsi="Arial for Autograph Uni" w:cs="Arial for Autograph Uni"/>
          <w:sz w:val="24"/>
        </w:rPr>
        <w:t>in the interval</w:t>
      </w:r>
      <w:r w:rsidR="004760D1" w:rsidRPr="008421E8">
        <w:rPr>
          <w:rFonts w:ascii="Arial for Autograph Uni" w:hAnsi="Arial for Autograph Uni" w:cs="Arial for Autograph Uni"/>
          <w:sz w:val="24"/>
        </w:rPr>
        <w:t xml:space="preserve"> [2, 2.1], using the table of values below we can see that there is a sign change between the x-values of 2.08 and 2.09 therefore we know that the </w:t>
      </w:r>
      <w:r w:rsidR="00253D46" w:rsidRPr="008421E8">
        <w:rPr>
          <w:rFonts w:ascii="Arial for Autograph Uni" w:hAnsi="Arial for Autograph Uni" w:cs="Arial for Autograph Uni"/>
          <w:sz w:val="24"/>
        </w:rPr>
        <w:t>root</w:t>
      </w:r>
      <w:r w:rsidR="004760D1" w:rsidRPr="008421E8">
        <w:rPr>
          <w:rFonts w:ascii="Arial for Autograph Uni" w:hAnsi="Arial for Autograph Uni" w:cs="Arial for Autograph Uni"/>
          <w:sz w:val="24"/>
        </w:rPr>
        <w:t xml:space="preserve"> lies </w:t>
      </w:r>
      <w:r w:rsidR="005C19FC" w:rsidRPr="008421E8">
        <w:rPr>
          <w:rFonts w:ascii="Arial for Autograph Uni" w:hAnsi="Arial for Autograph Uni" w:cs="Arial for Autograph Uni"/>
          <w:sz w:val="24"/>
        </w:rPr>
        <w:t>in the interval</w:t>
      </w:r>
      <w:r w:rsidR="004760D1" w:rsidRPr="008421E8">
        <w:rPr>
          <w:rFonts w:ascii="Arial for Autograph Uni" w:hAnsi="Arial for Autograph Uni" w:cs="Arial for Autograph Uni"/>
          <w:sz w:val="24"/>
        </w:rPr>
        <w:t xml:space="preserve"> [2.08, 2.09]. This means that </w:t>
      </w:r>
      <m:oMath>
        <m:r>
          <w:rPr>
            <w:rFonts w:ascii="Cambria Math" w:hAnsi="Cambria Math" w:cs="Arial for Autograph Uni"/>
            <w:sz w:val="24"/>
          </w:rPr>
          <m:t>2.08&lt;x&lt;2.09</m:t>
        </m:r>
      </m:oMath>
      <w:r w:rsidR="004760D1" w:rsidRPr="008421E8">
        <w:rPr>
          <w:rFonts w:ascii="Arial for Autograph Uni" w:eastAsiaTheme="minorEastAsia" w:hAnsi="Arial for Autograph Uni" w:cs="Arial for Autograph Uni"/>
          <w:sz w:val="24"/>
        </w:rPr>
        <w:t xml:space="preserve"> or </w:t>
      </w:r>
      <m:oMath>
        <m:r>
          <w:rPr>
            <w:rFonts w:ascii="Cambria Math" w:eastAsiaTheme="minorEastAsia" w:hAnsi="Cambria Math" w:cs="Arial for Autograph Uni"/>
            <w:sz w:val="24"/>
          </w:rPr>
          <m:t>x=2.085±0.005</m:t>
        </m:r>
      </m:oMath>
      <w:r w:rsidR="004760D1" w:rsidRPr="008421E8">
        <w:rPr>
          <w:rFonts w:ascii="Arial for Autograph Uni" w:eastAsiaTheme="minorEastAsia" w:hAnsi="Arial for Autograph Uni" w:cs="Arial for Autograph Uni"/>
          <w:sz w:val="24"/>
        </w:rPr>
        <w:t>.</w:t>
      </w:r>
    </w:p>
    <w:p w:rsidR="004760D1" w:rsidRPr="008421E8" w:rsidRDefault="004760D1" w:rsidP="004760D1">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x</w:t>
      </w:r>
      <w:r w:rsidRPr="008421E8">
        <w:rPr>
          <w:rFonts w:ascii="Arial for Autograph Uni" w:hAnsi="Arial for Autograph Uni" w:cs="Arial for Autograph Uni"/>
          <w:sz w:val="20"/>
          <w:szCs w:val="20"/>
        </w:rPr>
        <w:tab/>
        <w:t>f(x)</w:t>
      </w:r>
    </w:p>
    <w:p w:rsidR="004760D1" w:rsidRPr="008421E8" w:rsidRDefault="004760D1" w:rsidP="004760D1">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w:t>
      </w:r>
      <w:r w:rsidRPr="008421E8">
        <w:rPr>
          <w:rFonts w:ascii="Arial for Autograph Uni" w:hAnsi="Arial for Autograph Uni" w:cs="Arial for Autograph Uni"/>
          <w:sz w:val="20"/>
          <w:szCs w:val="20"/>
        </w:rPr>
        <w:tab/>
        <w:t>3</w:t>
      </w:r>
    </w:p>
    <w:p w:rsidR="004760D1" w:rsidRPr="008421E8" w:rsidRDefault="004760D1" w:rsidP="004760D1">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2.01</w:t>
      </w:r>
      <w:r w:rsidRPr="008421E8">
        <w:rPr>
          <w:rFonts w:ascii="Arial for Autograph Uni" w:hAnsi="Arial for Autograph Uni" w:cs="Arial for Autograph Uni"/>
          <w:sz w:val="20"/>
          <w:szCs w:val="20"/>
        </w:rPr>
        <w:tab/>
        <w:t>2.75</w:t>
      </w:r>
    </w:p>
    <w:p w:rsidR="004760D1" w:rsidRPr="008421E8" w:rsidRDefault="004760D1" w:rsidP="004760D1">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2.02</w:t>
      </w:r>
      <w:r w:rsidRPr="008421E8">
        <w:rPr>
          <w:rFonts w:ascii="Arial for Autograph Uni" w:hAnsi="Arial for Autograph Uni" w:cs="Arial for Autograph Uni"/>
          <w:sz w:val="20"/>
          <w:szCs w:val="20"/>
        </w:rPr>
        <w:tab/>
        <w:t>2.478</w:t>
      </w:r>
    </w:p>
    <w:p w:rsidR="004760D1" w:rsidRPr="008421E8" w:rsidRDefault="004760D1" w:rsidP="004760D1">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2.03</w:t>
      </w:r>
      <w:r w:rsidRPr="008421E8">
        <w:rPr>
          <w:rFonts w:ascii="Arial for Autograph Uni" w:hAnsi="Arial for Autograph Uni" w:cs="Arial for Autograph Uni"/>
          <w:sz w:val="20"/>
          <w:szCs w:val="20"/>
        </w:rPr>
        <w:tab/>
        <w:t>2.185</w:t>
      </w:r>
    </w:p>
    <w:p w:rsidR="004760D1" w:rsidRPr="008421E8" w:rsidRDefault="004760D1" w:rsidP="004760D1">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2.04</w:t>
      </w:r>
      <w:r w:rsidRPr="008421E8">
        <w:rPr>
          <w:rFonts w:ascii="Arial for Autograph Uni" w:hAnsi="Arial for Autograph Uni" w:cs="Arial for Autograph Uni"/>
          <w:sz w:val="20"/>
          <w:szCs w:val="20"/>
        </w:rPr>
        <w:tab/>
        <w:t>1.868</w:t>
      </w:r>
    </w:p>
    <w:p w:rsidR="004760D1" w:rsidRPr="008421E8" w:rsidRDefault="004760D1" w:rsidP="004760D1">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2.05</w:t>
      </w:r>
      <w:r w:rsidRPr="008421E8">
        <w:rPr>
          <w:rFonts w:ascii="Arial for Autograph Uni" w:hAnsi="Arial for Autograph Uni" w:cs="Arial for Autograph Uni"/>
          <w:sz w:val="20"/>
          <w:szCs w:val="20"/>
        </w:rPr>
        <w:tab/>
        <w:t>1.528</w:t>
      </w:r>
    </w:p>
    <w:p w:rsidR="004760D1" w:rsidRPr="008421E8" w:rsidRDefault="004760D1" w:rsidP="004760D1">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2.06</w:t>
      </w:r>
      <w:r w:rsidRPr="008421E8">
        <w:rPr>
          <w:rFonts w:ascii="Arial for Autograph Uni" w:hAnsi="Arial for Autograph Uni" w:cs="Arial for Autograph Uni"/>
          <w:sz w:val="20"/>
          <w:szCs w:val="20"/>
        </w:rPr>
        <w:tab/>
        <w:t>1.163</w:t>
      </w:r>
    </w:p>
    <w:p w:rsidR="004760D1" w:rsidRPr="008421E8" w:rsidRDefault="004760D1" w:rsidP="004760D1">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2.07</w:t>
      </w:r>
      <w:r w:rsidRPr="008421E8">
        <w:rPr>
          <w:rFonts w:ascii="Arial for Autograph Uni" w:hAnsi="Arial for Autograph Uni" w:cs="Arial for Autograph Uni"/>
          <w:sz w:val="20"/>
          <w:szCs w:val="20"/>
        </w:rPr>
        <w:tab/>
        <w:t>0.7728</w:t>
      </w:r>
    </w:p>
    <w:p w:rsidR="004760D1" w:rsidRPr="008421E8" w:rsidRDefault="004760D1" w:rsidP="004760D1">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w:t>
      </w:r>
      <w:r w:rsidRPr="008421E8">
        <w:rPr>
          <w:rFonts w:ascii="Arial for Autograph Uni" w:hAnsi="Arial for Autograph Uni" w:cs="Arial for Autograph Uni"/>
          <w:sz w:val="20"/>
          <w:szCs w:val="20"/>
        </w:rPr>
        <w:tab/>
        <w:t>0.356</w:t>
      </w:r>
    </w:p>
    <w:p w:rsidR="004760D1" w:rsidRPr="008421E8" w:rsidRDefault="004760D1" w:rsidP="004760D1">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2.09</w:t>
      </w:r>
      <w:r w:rsidRPr="008421E8">
        <w:rPr>
          <w:rFonts w:ascii="Arial for Autograph Uni" w:hAnsi="Arial for Autograph Uni" w:cs="Arial for Autograph Uni"/>
          <w:sz w:val="20"/>
          <w:szCs w:val="20"/>
        </w:rPr>
        <w:tab/>
        <w:t>-0.08829</w:t>
      </w:r>
    </w:p>
    <w:p w:rsidR="004760D1" w:rsidRPr="008421E8" w:rsidRDefault="004760D1" w:rsidP="004760D1">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2.1</w:t>
      </w:r>
      <w:r w:rsidRPr="008421E8">
        <w:rPr>
          <w:rFonts w:ascii="Arial for Autograph Uni" w:hAnsi="Arial for Autograph Uni" w:cs="Arial for Autograph Uni"/>
          <w:sz w:val="20"/>
          <w:szCs w:val="20"/>
        </w:rPr>
        <w:tab/>
        <w:t>-0.561</w:t>
      </w:r>
    </w:p>
    <w:p w:rsidR="004760D1" w:rsidRPr="008421E8" w:rsidRDefault="004760D1" w:rsidP="004760D1">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p>
    <w:p w:rsidR="004760D1" w:rsidRPr="008421E8" w:rsidRDefault="00FC407D" w:rsidP="004760D1">
      <w:pPr>
        <w:rPr>
          <w:rFonts w:ascii="Arial for Autograph Uni" w:eastAsiaTheme="minorEastAsia" w:hAnsi="Arial for Autograph Uni" w:cs="Arial for Autograph Uni"/>
          <w:sz w:val="24"/>
        </w:rPr>
      </w:pPr>
      <w:r>
        <w:rPr>
          <w:noProof/>
          <w:lang w:eastAsia="en-GB"/>
        </w:rPr>
        <w:drawing>
          <wp:anchor distT="0" distB="0" distL="114300" distR="114300" simplePos="0" relativeHeight="251748352" behindDoc="1" locked="0" layoutInCell="1" allowOverlap="1" wp14:anchorId="3DCC082B" wp14:editId="57621E8E">
            <wp:simplePos x="0" y="0"/>
            <wp:positionH relativeFrom="column">
              <wp:posOffset>2152650</wp:posOffset>
            </wp:positionH>
            <wp:positionV relativeFrom="paragraph">
              <wp:posOffset>868045</wp:posOffset>
            </wp:positionV>
            <wp:extent cx="3562350" cy="1788160"/>
            <wp:effectExtent l="0" t="0" r="0" b="254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2350" cy="1788160"/>
                    </a:xfrm>
                    <a:prstGeom prst="rect">
                      <a:avLst/>
                    </a:prstGeom>
                  </pic:spPr>
                </pic:pic>
              </a:graphicData>
            </a:graphic>
            <wp14:sizeRelH relativeFrom="page">
              <wp14:pctWidth>0</wp14:pctWidth>
            </wp14:sizeRelH>
            <wp14:sizeRelV relativeFrom="page">
              <wp14:pctHeight>0</wp14:pctHeight>
            </wp14:sizeRelV>
          </wp:anchor>
        </w:drawing>
      </w:r>
      <w:r w:rsidR="004760D1" w:rsidRPr="008421E8">
        <w:rPr>
          <w:rFonts w:ascii="Arial for Autograph Uni" w:hAnsi="Arial for Autograph Uni" w:cs="Arial for Autograph Uni"/>
          <w:sz w:val="24"/>
        </w:rPr>
        <w:t xml:space="preserve">From above we know that </w:t>
      </w:r>
      <w:r w:rsidR="00B459E4">
        <w:rPr>
          <w:rFonts w:ascii="Arial for Autograph Uni" w:hAnsi="Arial for Autograph Uni" w:cs="Arial for Autograph Uni"/>
          <w:sz w:val="24"/>
        </w:rPr>
        <w:t>the equation f(x) = 0 has a solution</w:t>
      </w:r>
      <w:r w:rsidR="00B459E4" w:rsidRPr="008421E8">
        <w:rPr>
          <w:rFonts w:ascii="Arial for Autograph Uni" w:hAnsi="Arial for Autograph Uni" w:cs="Arial for Autograph Uni"/>
          <w:sz w:val="24"/>
        </w:rPr>
        <w:t xml:space="preserve"> </w:t>
      </w:r>
      <w:r w:rsidR="005C19FC" w:rsidRPr="008421E8">
        <w:rPr>
          <w:rFonts w:ascii="Arial for Autograph Uni" w:hAnsi="Arial for Autograph Uni" w:cs="Arial for Autograph Uni"/>
          <w:sz w:val="24"/>
        </w:rPr>
        <w:t>in the interval</w:t>
      </w:r>
      <w:r w:rsidR="004760D1" w:rsidRPr="008421E8">
        <w:rPr>
          <w:rFonts w:ascii="Arial for Autograph Uni" w:hAnsi="Arial for Autograph Uni" w:cs="Arial for Autograph Uni"/>
          <w:sz w:val="24"/>
        </w:rPr>
        <w:t xml:space="preserve"> [2.08, 2.09], using the table of values below we can see that there is a sign change between the x-values of 2.088 and 2.089 therefore we know that the </w:t>
      </w:r>
      <w:r w:rsidR="00253D46" w:rsidRPr="008421E8">
        <w:rPr>
          <w:rFonts w:ascii="Arial for Autograph Uni" w:hAnsi="Arial for Autograph Uni" w:cs="Arial for Autograph Uni"/>
          <w:sz w:val="24"/>
        </w:rPr>
        <w:t>root</w:t>
      </w:r>
      <w:r w:rsidR="004760D1" w:rsidRPr="008421E8">
        <w:rPr>
          <w:rFonts w:ascii="Arial for Autograph Uni" w:hAnsi="Arial for Autograph Uni" w:cs="Arial for Autograph Uni"/>
          <w:sz w:val="24"/>
        </w:rPr>
        <w:t xml:space="preserve"> lies </w:t>
      </w:r>
      <w:r w:rsidR="005C19FC" w:rsidRPr="008421E8">
        <w:rPr>
          <w:rFonts w:ascii="Arial for Autograph Uni" w:hAnsi="Arial for Autograph Uni" w:cs="Arial for Autograph Uni"/>
          <w:sz w:val="24"/>
        </w:rPr>
        <w:t>in the interval</w:t>
      </w:r>
      <w:r w:rsidR="004760D1" w:rsidRPr="008421E8">
        <w:rPr>
          <w:rFonts w:ascii="Arial for Autograph Uni" w:hAnsi="Arial for Autograph Uni" w:cs="Arial for Autograph Uni"/>
          <w:sz w:val="24"/>
        </w:rPr>
        <w:t xml:space="preserve"> [2.088, 2.089]. This means that </w:t>
      </w:r>
      <m:oMath>
        <m:r>
          <w:rPr>
            <w:rFonts w:ascii="Cambria Math" w:hAnsi="Cambria Math" w:cs="Arial for Autograph Uni"/>
            <w:sz w:val="24"/>
          </w:rPr>
          <m:t>2.088&lt;x&lt;2.089</m:t>
        </m:r>
      </m:oMath>
      <w:r w:rsidR="004760D1" w:rsidRPr="008421E8">
        <w:rPr>
          <w:rFonts w:ascii="Arial for Autograph Uni" w:eastAsiaTheme="minorEastAsia" w:hAnsi="Arial for Autograph Uni" w:cs="Arial for Autograph Uni"/>
          <w:sz w:val="24"/>
        </w:rPr>
        <w:t xml:space="preserve"> or </w:t>
      </w:r>
      <m:oMath>
        <m:r>
          <w:rPr>
            <w:rFonts w:ascii="Cambria Math" w:eastAsiaTheme="minorEastAsia" w:hAnsi="Cambria Math" w:cs="Arial for Autograph Uni"/>
            <w:sz w:val="24"/>
          </w:rPr>
          <m:t>x=2.0885±0.0005</m:t>
        </m:r>
      </m:oMath>
      <w:r w:rsidR="00CF3A22" w:rsidRPr="008421E8">
        <w:rPr>
          <w:rFonts w:ascii="Arial for Autograph Uni" w:eastAsiaTheme="minorEastAsia" w:hAnsi="Arial for Autograph Uni" w:cs="Arial for Autograph Uni"/>
          <w:sz w:val="24"/>
        </w:rPr>
        <w:t>.</w:t>
      </w:r>
    </w:p>
    <w:p w:rsidR="004760D1" w:rsidRPr="008421E8" w:rsidRDefault="004760D1" w:rsidP="004760D1">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x</w:t>
      </w:r>
      <w:r w:rsidRPr="008421E8">
        <w:rPr>
          <w:rFonts w:ascii="Arial for Autograph Uni" w:hAnsi="Arial for Autograph Uni" w:cs="Arial for Autograph Uni"/>
          <w:sz w:val="20"/>
          <w:szCs w:val="20"/>
        </w:rPr>
        <w:tab/>
        <w:t>f(x)</w:t>
      </w:r>
    </w:p>
    <w:p w:rsidR="004760D1" w:rsidRPr="008421E8" w:rsidRDefault="004760D1" w:rsidP="004760D1">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w:t>
      </w:r>
      <w:r w:rsidRPr="008421E8">
        <w:rPr>
          <w:rFonts w:ascii="Arial for Autograph Uni" w:hAnsi="Arial for Autograph Uni" w:cs="Arial for Autograph Uni"/>
          <w:sz w:val="20"/>
          <w:szCs w:val="20"/>
        </w:rPr>
        <w:tab/>
        <w:t>0.356</w:t>
      </w:r>
    </w:p>
    <w:p w:rsidR="004760D1" w:rsidRPr="008421E8" w:rsidRDefault="004760D1" w:rsidP="004760D1">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2.081</w:t>
      </w:r>
      <w:r w:rsidRPr="008421E8">
        <w:rPr>
          <w:rFonts w:ascii="Arial for Autograph Uni" w:hAnsi="Arial for Autograph Uni" w:cs="Arial for Autograph Uni"/>
          <w:sz w:val="20"/>
          <w:szCs w:val="20"/>
        </w:rPr>
        <w:tab/>
        <w:t>0.3128</w:t>
      </w:r>
    </w:p>
    <w:p w:rsidR="004760D1" w:rsidRPr="008421E8" w:rsidRDefault="004760D1" w:rsidP="004760D1">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2.082</w:t>
      </w:r>
      <w:r w:rsidRPr="008421E8">
        <w:rPr>
          <w:rFonts w:ascii="Arial for Autograph Uni" w:hAnsi="Arial for Autograph Uni" w:cs="Arial for Autograph Uni"/>
          <w:sz w:val="20"/>
          <w:szCs w:val="20"/>
        </w:rPr>
        <w:tab/>
        <w:t>0.2693</w:t>
      </w:r>
    </w:p>
    <w:p w:rsidR="004760D1" w:rsidRPr="008421E8" w:rsidRDefault="004760D1" w:rsidP="004760D1">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2.083</w:t>
      </w:r>
      <w:r w:rsidRPr="008421E8">
        <w:rPr>
          <w:rFonts w:ascii="Arial for Autograph Uni" w:hAnsi="Arial for Autograph Uni" w:cs="Arial for Autograph Uni"/>
          <w:sz w:val="20"/>
          <w:szCs w:val="20"/>
        </w:rPr>
        <w:tab/>
        <w:t>0.2256</w:t>
      </w:r>
    </w:p>
    <w:p w:rsidR="004760D1" w:rsidRPr="008421E8" w:rsidRDefault="004760D1" w:rsidP="004760D1">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2.084</w:t>
      </w:r>
      <w:r w:rsidRPr="008421E8">
        <w:rPr>
          <w:rFonts w:ascii="Arial for Autograph Uni" w:hAnsi="Arial for Autograph Uni" w:cs="Arial for Autograph Uni"/>
          <w:sz w:val="20"/>
          <w:szCs w:val="20"/>
        </w:rPr>
        <w:tab/>
        <w:t>0.1816</w:t>
      </w:r>
    </w:p>
    <w:p w:rsidR="004760D1" w:rsidRPr="008421E8" w:rsidRDefault="004760D1" w:rsidP="004760D1">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2.085</w:t>
      </w:r>
      <w:r w:rsidRPr="008421E8">
        <w:rPr>
          <w:rFonts w:ascii="Arial for Autograph Uni" w:hAnsi="Arial for Autograph Uni" w:cs="Arial for Autograph Uni"/>
          <w:sz w:val="20"/>
          <w:szCs w:val="20"/>
        </w:rPr>
        <w:tab/>
        <w:t>0.1373</w:t>
      </w:r>
    </w:p>
    <w:p w:rsidR="004760D1" w:rsidRPr="008421E8" w:rsidRDefault="004760D1" w:rsidP="004760D1">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2.086</w:t>
      </w:r>
      <w:r w:rsidRPr="008421E8">
        <w:rPr>
          <w:rFonts w:ascii="Arial for Autograph Uni" w:hAnsi="Arial for Autograph Uni" w:cs="Arial for Autograph Uni"/>
          <w:sz w:val="20"/>
          <w:szCs w:val="20"/>
        </w:rPr>
        <w:tab/>
        <w:t>0.09277</w:t>
      </w:r>
    </w:p>
    <w:p w:rsidR="004760D1" w:rsidRPr="008421E8" w:rsidRDefault="004760D1" w:rsidP="004760D1">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2.087</w:t>
      </w:r>
      <w:r w:rsidRPr="008421E8">
        <w:rPr>
          <w:rFonts w:ascii="Arial for Autograph Uni" w:hAnsi="Arial for Autograph Uni" w:cs="Arial for Autograph Uni"/>
          <w:sz w:val="20"/>
          <w:szCs w:val="20"/>
        </w:rPr>
        <w:tab/>
        <w:t>0.04792</w:t>
      </w:r>
    </w:p>
    <w:p w:rsidR="004760D1" w:rsidRPr="008421E8" w:rsidRDefault="004760D1" w:rsidP="004760D1">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w:t>
      </w:r>
      <w:r w:rsidRPr="008421E8">
        <w:rPr>
          <w:rFonts w:ascii="Arial for Autograph Uni" w:hAnsi="Arial for Autograph Uni" w:cs="Arial for Autograph Uni"/>
          <w:sz w:val="20"/>
          <w:szCs w:val="20"/>
        </w:rPr>
        <w:tab/>
        <w:t>0.002801</w:t>
      </w:r>
    </w:p>
    <w:p w:rsidR="004760D1" w:rsidRPr="008421E8" w:rsidRDefault="004760D1" w:rsidP="004760D1">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2.089</w:t>
      </w:r>
      <w:r w:rsidRPr="008421E8">
        <w:rPr>
          <w:rFonts w:ascii="Arial for Autograph Uni" w:hAnsi="Arial for Autograph Uni" w:cs="Arial for Autograph Uni"/>
          <w:sz w:val="20"/>
          <w:szCs w:val="20"/>
        </w:rPr>
        <w:tab/>
        <w:t>-0.0426</w:t>
      </w:r>
    </w:p>
    <w:p w:rsidR="004760D1" w:rsidRPr="008421E8" w:rsidRDefault="004760D1" w:rsidP="004760D1">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2.09</w:t>
      </w:r>
      <w:r w:rsidRPr="008421E8">
        <w:rPr>
          <w:rFonts w:ascii="Arial for Autograph Uni" w:hAnsi="Arial for Autograph Uni" w:cs="Arial for Autograph Uni"/>
          <w:sz w:val="20"/>
          <w:szCs w:val="20"/>
        </w:rPr>
        <w:tab/>
        <w:t>-0.08829</w:t>
      </w:r>
    </w:p>
    <w:p w:rsidR="008C507B" w:rsidRPr="008421E8" w:rsidRDefault="008C507B" w:rsidP="004760D1">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p>
    <w:p w:rsidR="008C507B" w:rsidRPr="008421E8" w:rsidRDefault="008C507B" w:rsidP="00CF3A22">
      <w:pPr>
        <w:rPr>
          <w:rFonts w:ascii="Arial for Autograph Uni" w:eastAsiaTheme="minorEastAsia" w:hAnsi="Arial for Autograph Uni" w:cs="Arial for Autograph Uni"/>
          <w:sz w:val="24"/>
        </w:rPr>
      </w:pPr>
      <w:r w:rsidRPr="008421E8">
        <w:rPr>
          <w:rFonts w:ascii="Arial for Autograph Uni" w:hAnsi="Arial for Autograph Uni" w:cs="Arial for Autograph Uni"/>
          <w:sz w:val="24"/>
        </w:rPr>
        <w:t xml:space="preserve">From above we know that </w:t>
      </w:r>
      <w:r w:rsidR="00B459E4">
        <w:rPr>
          <w:rFonts w:ascii="Arial for Autograph Uni" w:hAnsi="Arial for Autograph Uni" w:cs="Arial for Autograph Uni"/>
          <w:sz w:val="24"/>
        </w:rPr>
        <w:t>the equation f(x) = 0 has a solution</w:t>
      </w:r>
      <w:r w:rsidR="00B459E4" w:rsidRPr="008421E8">
        <w:rPr>
          <w:rFonts w:ascii="Arial for Autograph Uni" w:hAnsi="Arial for Autograph Uni" w:cs="Arial for Autograph Uni"/>
          <w:sz w:val="24"/>
        </w:rPr>
        <w:t xml:space="preserve"> </w:t>
      </w:r>
      <w:r w:rsidR="005C19FC" w:rsidRPr="008421E8">
        <w:rPr>
          <w:rFonts w:ascii="Arial for Autograph Uni" w:hAnsi="Arial for Autograph Uni" w:cs="Arial for Autograph Uni"/>
          <w:sz w:val="24"/>
        </w:rPr>
        <w:t>in the interval</w:t>
      </w:r>
      <w:r w:rsidRPr="008421E8">
        <w:rPr>
          <w:rFonts w:ascii="Arial for Autograph Uni" w:hAnsi="Arial for Autograph Uni" w:cs="Arial for Autograph Uni"/>
          <w:sz w:val="24"/>
        </w:rPr>
        <w:t xml:space="preserve"> [2.088, 2.089], using the table of values below we can see that there is a sign change between the x-values of 2.088 and 2.089 therefore we know that the </w:t>
      </w:r>
      <w:r w:rsidR="00253D46" w:rsidRPr="008421E8">
        <w:rPr>
          <w:rFonts w:ascii="Arial for Autograph Uni" w:hAnsi="Arial for Autograph Uni" w:cs="Arial for Autograph Uni"/>
          <w:sz w:val="24"/>
        </w:rPr>
        <w:t>root</w:t>
      </w:r>
      <w:r w:rsidRPr="008421E8">
        <w:rPr>
          <w:rFonts w:ascii="Arial for Autograph Uni" w:hAnsi="Arial for Autograph Uni" w:cs="Arial for Autograph Uni"/>
          <w:sz w:val="24"/>
        </w:rPr>
        <w:t xml:space="preserve"> lies </w:t>
      </w:r>
      <w:r w:rsidR="005C19FC" w:rsidRPr="008421E8">
        <w:rPr>
          <w:rFonts w:ascii="Arial for Autograph Uni" w:hAnsi="Arial for Autograph Uni" w:cs="Arial for Autograph Uni"/>
          <w:sz w:val="24"/>
        </w:rPr>
        <w:t>in the interval</w:t>
      </w:r>
      <w:r w:rsidRPr="008421E8">
        <w:rPr>
          <w:rFonts w:ascii="Arial for Autograph Uni" w:hAnsi="Arial for Autograph Uni" w:cs="Arial for Autograph Uni"/>
          <w:sz w:val="24"/>
        </w:rPr>
        <w:t xml:space="preserve"> [2.088, 2.0881]. This means that </w:t>
      </w:r>
      <m:oMath>
        <m:r>
          <w:rPr>
            <w:rFonts w:ascii="Cambria Math" w:hAnsi="Cambria Math" w:cs="Arial for Autograph Uni"/>
            <w:sz w:val="24"/>
          </w:rPr>
          <m:t>2.088&lt;x&lt;2.0881</m:t>
        </m:r>
      </m:oMath>
      <w:r w:rsidRPr="008421E8">
        <w:rPr>
          <w:rFonts w:ascii="Arial for Autograph Uni" w:eastAsiaTheme="minorEastAsia" w:hAnsi="Arial for Autograph Uni" w:cs="Arial for Autograph Uni"/>
          <w:sz w:val="24"/>
        </w:rPr>
        <w:t xml:space="preserve"> or </w:t>
      </w:r>
      <m:oMath>
        <m:r>
          <w:rPr>
            <w:rFonts w:ascii="Cambria Math" w:eastAsiaTheme="minorEastAsia" w:hAnsi="Cambria Math" w:cs="Arial for Autograph Uni"/>
            <w:sz w:val="24"/>
          </w:rPr>
          <m:t>x=2.08805±0.00005</m:t>
        </m:r>
      </m:oMath>
      <w:r w:rsidR="00CF3A22" w:rsidRPr="008421E8">
        <w:rPr>
          <w:rFonts w:ascii="Arial for Autograph Uni" w:eastAsiaTheme="minorEastAsia" w:hAnsi="Arial for Autograph Uni" w:cs="Arial for Autograph Uni"/>
          <w:sz w:val="24"/>
        </w:rPr>
        <w:t>.</w:t>
      </w:r>
    </w:p>
    <w:p w:rsidR="008C507B" w:rsidRPr="008421E8" w:rsidRDefault="00FC407D" w:rsidP="008C507B">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Pr>
          <w:noProof/>
          <w:lang w:eastAsia="en-GB"/>
        </w:rPr>
        <w:drawing>
          <wp:anchor distT="0" distB="0" distL="114300" distR="114300" simplePos="0" relativeHeight="251749376" behindDoc="1" locked="0" layoutInCell="1" allowOverlap="1" wp14:anchorId="0A2E12E1" wp14:editId="24970088">
            <wp:simplePos x="0" y="0"/>
            <wp:positionH relativeFrom="column">
              <wp:posOffset>2076450</wp:posOffset>
            </wp:positionH>
            <wp:positionV relativeFrom="paragraph">
              <wp:posOffset>118745</wp:posOffset>
            </wp:positionV>
            <wp:extent cx="3543300" cy="1783715"/>
            <wp:effectExtent l="0" t="0" r="0" b="698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3300" cy="1783715"/>
                    </a:xfrm>
                    <a:prstGeom prst="rect">
                      <a:avLst/>
                    </a:prstGeom>
                  </pic:spPr>
                </pic:pic>
              </a:graphicData>
            </a:graphic>
            <wp14:sizeRelH relativeFrom="page">
              <wp14:pctWidth>0</wp14:pctWidth>
            </wp14:sizeRelH>
            <wp14:sizeRelV relativeFrom="page">
              <wp14:pctHeight>0</wp14:pctHeight>
            </wp14:sizeRelV>
          </wp:anchor>
        </w:drawing>
      </w:r>
    </w:p>
    <w:p w:rsidR="008C507B" w:rsidRPr="008421E8" w:rsidRDefault="008C507B" w:rsidP="008C507B">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x</w:t>
      </w:r>
      <w:r w:rsidRPr="008421E8">
        <w:rPr>
          <w:rFonts w:ascii="Arial for Autograph Uni" w:hAnsi="Arial for Autograph Uni" w:cs="Arial for Autograph Uni"/>
          <w:sz w:val="20"/>
          <w:szCs w:val="20"/>
        </w:rPr>
        <w:tab/>
        <w:t>f(x)</w:t>
      </w:r>
    </w:p>
    <w:p w:rsidR="008C507B" w:rsidRPr="008421E8" w:rsidRDefault="008C507B" w:rsidP="008C507B">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w:t>
      </w:r>
      <w:r w:rsidRPr="008421E8">
        <w:rPr>
          <w:rFonts w:ascii="Arial for Autograph Uni" w:hAnsi="Arial for Autograph Uni" w:cs="Arial for Autograph Uni"/>
          <w:sz w:val="20"/>
          <w:szCs w:val="20"/>
        </w:rPr>
        <w:tab/>
        <w:t>0.00280123067</w:t>
      </w:r>
    </w:p>
    <w:p w:rsidR="008C507B" w:rsidRPr="008421E8" w:rsidRDefault="008C507B" w:rsidP="008C507B">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2.0881</w:t>
      </w:r>
      <w:r w:rsidRPr="008421E8">
        <w:rPr>
          <w:rFonts w:ascii="Arial for Autograph Uni" w:hAnsi="Arial for Autograph Uni" w:cs="Arial for Autograph Uni"/>
          <w:sz w:val="20"/>
          <w:szCs w:val="20"/>
        </w:rPr>
        <w:tab/>
        <w:t>-0.00172658577</w:t>
      </w:r>
    </w:p>
    <w:p w:rsidR="008C507B" w:rsidRPr="008421E8" w:rsidRDefault="008C507B" w:rsidP="008C507B">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2.0882</w:t>
      </w:r>
      <w:r w:rsidRPr="008421E8">
        <w:rPr>
          <w:rFonts w:ascii="Arial for Autograph Uni" w:hAnsi="Arial for Autograph Uni" w:cs="Arial for Autograph Uni"/>
          <w:sz w:val="20"/>
          <w:szCs w:val="20"/>
        </w:rPr>
        <w:tab/>
        <w:t>-0.00625722496</w:t>
      </w:r>
    </w:p>
    <w:p w:rsidR="008C507B" w:rsidRPr="008421E8" w:rsidRDefault="008C507B" w:rsidP="008C507B">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2.0883</w:t>
      </w:r>
      <w:r w:rsidRPr="008421E8">
        <w:rPr>
          <w:rFonts w:ascii="Arial for Autograph Uni" w:hAnsi="Arial for Autograph Uni" w:cs="Arial for Autograph Uni"/>
          <w:sz w:val="20"/>
          <w:szCs w:val="20"/>
        </w:rPr>
        <w:tab/>
        <w:t>-0.0107906879</w:t>
      </w:r>
    </w:p>
    <w:p w:rsidR="008C507B" w:rsidRPr="008421E8" w:rsidRDefault="008C507B" w:rsidP="008C507B">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2.0884</w:t>
      </w:r>
      <w:r w:rsidRPr="008421E8">
        <w:rPr>
          <w:rFonts w:ascii="Arial for Autograph Uni" w:hAnsi="Arial for Autograph Uni" w:cs="Arial for Autograph Uni"/>
          <w:sz w:val="20"/>
          <w:szCs w:val="20"/>
        </w:rPr>
        <w:tab/>
        <w:t>-0.0153269755</w:t>
      </w:r>
    </w:p>
    <w:p w:rsidR="008C507B" w:rsidRPr="008421E8" w:rsidRDefault="008C507B" w:rsidP="008C507B">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2.0885</w:t>
      </w:r>
      <w:r w:rsidRPr="008421E8">
        <w:rPr>
          <w:rFonts w:ascii="Arial for Autograph Uni" w:hAnsi="Arial for Autograph Uni" w:cs="Arial for Autograph Uni"/>
          <w:sz w:val="20"/>
          <w:szCs w:val="20"/>
        </w:rPr>
        <w:tab/>
        <w:t>-0.0198660888</w:t>
      </w:r>
    </w:p>
    <w:p w:rsidR="008C507B" w:rsidRPr="008421E8" w:rsidRDefault="008C507B" w:rsidP="008C507B">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2.0886</w:t>
      </w:r>
      <w:r w:rsidRPr="008421E8">
        <w:rPr>
          <w:rFonts w:ascii="Arial for Autograph Uni" w:hAnsi="Arial for Autograph Uni" w:cs="Arial for Autograph Uni"/>
          <w:sz w:val="20"/>
          <w:szCs w:val="20"/>
        </w:rPr>
        <w:tab/>
        <w:t>-0.0244080289</w:t>
      </w:r>
    </w:p>
    <w:p w:rsidR="008C507B" w:rsidRPr="008421E8" w:rsidRDefault="008C507B" w:rsidP="008C507B">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2.0887</w:t>
      </w:r>
      <w:r w:rsidRPr="008421E8">
        <w:rPr>
          <w:rFonts w:ascii="Arial for Autograph Uni" w:hAnsi="Arial for Autograph Uni" w:cs="Arial for Autograph Uni"/>
          <w:sz w:val="20"/>
          <w:szCs w:val="20"/>
        </w:rPr>
        <w:tab/>
        <w:t>-0.0289527966</w:t>
      </w:r>
    </w:p>
    <w:p w:rsidR="008C507B" w:rsidRPr="008421E8" w:rsidRDefault="008C507B" w:rsidP="008C507B">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2.0888</w:t>
      </w:r>
      <w:r w:rsidRPr="008421E8">
        <w:rPr>
          <w:rFonts w:ascii="Arial for Autograph Uni" w:hAnsi="Arial for Autograph Uni" w:cs="Arial for Autograph Uni"/>
          <w:sz w:val="20"/>
          <w:szCs w:val="20"/>
        </w:rPr>
        <w:tab/>
        <w:t>-0.033500393</w:t>
      </w:r>
    </w:p>
    <w:p w:rsidR="008C507B" w:rsidRPr="008421E8" w:rsidRDefault="008C507B" w:rsidP="008C507B">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2.0889</w:t>
      </w:r>
      <w:r w:rsidRPr="008421E8">
        <w:rPr>
          <w:rFonts w:ascii="Arial for Autograph Uni" w:hAnsi="Arial for Autograph Uni" w:cs="Arial for Autograph Uni"/>
          <w:sz w:val="20"/>
          <w:szCs w:val="20"/>
        </w:rPr>
        <w:tab/>
        <w:t>-0.0380508191</w:t>
      </w:r>
    </w:p>
    <w:p w:rsidR="008C507B" w:rsidRPr="008421E8" w:rsidRDefault="008C507B" w:rsidP="008C507B">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p>
    <w:p w:rsidR="008C507B" w:rsidRPr="008421E8" w:rsidRDefault="00FC407D" w:rsidP="008C507B">
      <w:pPr>
        <w:rPr>
          <w:rFonts w:ascii="Arial for Autograph Uni" w:eastAsiaTheme="minorEastAsia" w:hAnsi="Arial for Autograph Uni" w:cs="Arial for Autograph Uni"/>
          <w:sz w:val="24"/>
        </w:rPr>
      </w:pPr>
      <w:r>
        <w:rPr>
          <w:noProof/>
          <w:lang w:eastAsia="en-GB"/>
        </w:rPr>
        <w:lastRenderedPageBreak/>
        <w:drawing>
          <wp:anchor distT="0" distB="0" distL="114300" distR="114300" simplePos="0" relativeHeight="251750400" behindDoc="1" locked="0" layoutInCell="1" allowOverlap="1" wp14:anchorId="66DE9E10" wp14:editId="0562B0D2">
            <wp:simplePos x="0" y="0"/>
            <wp:positionH relativeFrom="column">
              <wp:posOffset>2038350</wp:posOffset>
            </wp:positionH>
            <wp:positionV relativeFrom="paragraph">
              <wp:posOffset>1009650</wp:posOffset>
            </wp:positionV>
            <wp:extent cx="3580765" cy="1806575"/>
            <wp:effectExtent l="0" t="0" r="635" b="3175"/>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80765" cy="1806575"/>
                    </a:xfrm>
                    <a:prstGeom prst="rect">
                      <a:avLst/>
                    </a:prstGeom>
                  </pic:spPr>
                </pic:pic>
              </a:graphicData>
            </a:graphic>
            <wp14:sizeRelH relativeFrom="page">
              <wp14:pctWidth>0</wp14:pctWidth>
            </wp14:sizeRelH>
            <wp14:sizeRelV relativeFrom="page">
              <wp14:pctHeight>0</wp14:pctHeight>
            </wp14:sizeRelV>
          </wp:anchor>
        </w:drawing>
      </w:r>
      <w:r w:rsidR="008C507B" w:rsidRPr="008421E8">
        <w:rPr>
          <w:rFonts w:ascii="Arial for Autograph Uni" w:hAnsi="Arial for Autograph Uni" w:cs="Arial for Autograph Uni"/>
          <w:sz w:val="24"/>
        </w:rPr>
        <w:t xml:space="preserve">From above we know that </w:t>
      </w:r>
      <w:r w:rsidR="00DB31A0">
        <w:rPr>
          <w:rFonts w:ascii="Arial for Autograph Uni" w:hAnsi="Arial for Autograph Uni" w:cs="Arial for Autograph Uni"/>
          <w:sz w:val="24"/>
        </w:rPr>
        <w:t>the equation f(x) = 0 has a solution</w:t>
      </w:r>
      <w:r w:rsidR="00DB31A0" w:rsidRPr="008421E8">
        <w:rPr>
          <w:rFonts w:ascii="Arial for Autograph Uni" w:hAnsi="Arial for Autograph Uni" w:cs="Arial for Autograph Uni"/>
          <w:sz w:val="24"/>
        </w:rPr>
        <w:t xml:space="preserve"> </w:t>
      </w:r>
      <w:r w:rsidR="005C19FC" w:rsidRPr="008421E8">
        <w:rPr>
          <w:rFonts w:ascii="Arial for Autograph Uni" w:hAnsi="Arial for Autograph Uni" w:cs="Arial for Autograph Uni"/>
          <w:sz w:val="24"/>
        </w:rPr>
        <w:t>in the interval</w:t>
      </w:r>
      <w:r w:rsidR="008C507B" w:rsidRPr="008421E8">
        <w:rPr>
          <w:rFonts w:ascii="Arial for Autograph Uni" w:hAnsi="Arial for Autograph Uni" w:cs="Arial for Autograph Uni"/>
          <w:sz w:val="24"/>
        </w:rPr>
        <w:t xml:space="preserve"> [2.0880, 2.0881], using the table of values below we can see that there is a sign change between the x-values of 2.08806 and 2.08807 therefore we know that the </w:t>
      </w:r>
      <w:r w:rsidR="00253D46" w:rsidRPr="008421E8">
        <w:rPr>
          <w:rFonts w:ascii="Arial for Autograph Uni" w:hAnsi="Arial for Autograph Uni" w:cs="Arial for Autograph Uni"/>
          <w:sz w:val="24"/>
        </w:rPr>
        <w:t>root</w:t>
      </w:r>
      <w:r w:rsidR="008C507B" w:rsidRPr="008421E8">
        <w:rPr>
          <w:rFonts w:ascii="Arial for Autograph Uni" w:hAnsi="Arial for Autograph Uni" w:cs="Arial for Autograph Uni"/>
          <w:sz w:val="24"/>
        </w:rPr>
        <w:t xml:space="preserve"> lies </w:t>
      </w:r>
      <w:r w:rsidR="005C19FC" w:rsidRPr="008421E8">
        <w:rPr>
          <w:rFonts w:ascii="Arial for Autograph Uni" w:hAnsi="Arial for Autograph Uni" w:cs="Arial for Autograph Uni"/>
          <w:sz w:val="24"/>
        </w:rPr>
        <w:t>in the interval</w:t>
      </w:r>
      <w:r w:rsidR="008C507B" w:rsidRPr="008421E8">
        <w:rPr>
          <w:rFonts w:ascii="Arial for Autograph Uni" w:hAnsi="Arial for Autograph Uni" w:cs="Arial for Autograph Uni"/>
          <w:sz w:val="24"/>
        </w:rPr>
        <w:t xml:space="preserve"> [2.08806, 2.08807]. This means that </w:t>
      </w:r>
      <m:oMath>
        <m:r>
          <w:rPr>
            <w:rFonts w:ascii="Cambria Math" w:hAnsi="Cambria Math" w:cs="Arial for Autograph Uni"/>
            <w:sz w:val="24"/>
          </w:rPr>
          <m:t>2.08806&lt;x&lt;2.08807</m:t>
        </m:r>
      </m:oMath>
      <w:r w:rsidR="008C507B" w:rsidRPr="008421E8">
        <w:rPr>
          <w:rFonts w:ascii="Arial for Autograph Uni" w:eastAsiaTheme="minorEastAsia" w:hAnsi="Arial for Autograph Uni" w:cs="Arial for Autograph Uni"/>
          <w:sz w:val="24"/>
        </w:rPr>
        <w:t xml:space="preserve"> or </w:t>
      </w:r>
      <m:oMath>
        <m:r>
          <w:rPr>
            <w:rFonts w:ascii="Cambria Math" w:eastAsiaTheme="minorEastAsia" w:hAnsi="Cambria Math" w:cs="Arial for Autograph Uni"/>
            <w:sz w:val="24"/>
          </w:rPr>
          <m:t>x=2.088065±0.000005</m:t>
        </m:r>
      </m:oMath>
      <w:r w:rsidR="008C507B" w:rsidRPr="008421E8">
        <w:rPr>
          <w:rFonts w:ascii="Arial for Autograph Uni" w:eastAsiaTheme="minorEastAsia" w:hAnsi="Arial for Autograph Uni" w:cs="Arial for Autograph Uni"/>
          <w:sz w:val="24"/>
        </w:rPr>
        <w:t>.</w:t>
      </w:r>
    </w:p>
    <w:p w:rsidR="008C507B" w:rsidRPr="008421E8" w:rsidRDefault="008C507B" w:rsidP="008C507B">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x</w:t>
      </w:r>
      <w:r w:rsidRPr="008421E8">
        <w:rPr>
          <w:rFonts w:ascii="Arial for Autograph Uni" w:hAnsi="Arial for Autograph Uni" w:cs="Arial for Autograph Uni"/>
          <w:sz w:val="20"/>
          <w:szCs w:val="20"/>
        </w:rPr>
        <w:tab/>
        <w:t>f(x)</w:t>
      </w:r>
    </w:p>
    <w:p w:rsidR="008C507B" w:rsidRPr="008421E8" w:rsidRDefault="008C507B" w:rsidP="008C507B">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w:t>
      </w:r>
      <w:r w:rsidRPr="008421E8">
        <w:rPr>
          <w:rFonts w:ascii="Arial for Autograph Uni" w:hAnsi="Arial for Autograph Uni" w:cs="Arial for Autograph Uni"/>
          <w:sz w:val="20"/>
          <w:szCs w:val="20"/>
        </w:rPr>
        <w:tab/>
        <w:t>0.00280123067</w:t>
      </w:r>
    </w:p>
    <w:p w:rsidR="008C507B" w:rsidRPr="008421E8" w:rsidRDefault="008C507B" w:rsidP="008C507B">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2.08801</w:t>
      </w:r>
      <w:r w:rsidRPr="008421E8">
        <w:rPr>
          <w:rFonts w:ascii="Arial for Autograph Uni" w:hAnsi="Arial for Autograph Uni" w:cs="Arial for Autograph Uni"/>
          <w:sz w:val="20"/>
          <w:szCs w:val="20"/>
        </w:rPr>
        <w:tab/>
        <w:t>0.00234857602</w:t>
      </w:r>
    </w:p>
    <w:p w:rsidR="008C507B" w:rsidRPr="008421E8" w:rsidRDefault="008C507B" w:rsidP="008C507B">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2.08802</w:t>
      </w:r>
      <w:r w:rsidRPr="008421E8">
        <w:rPr>
          <w:rFonts w:ascii="Arial for Autograph Uni" w:hAnsi="Arial for Autograph Uni" w:cs="Arial for Autograph Uni"/>
          <w:sz w:val="20"/>
          <w:szCs w:val="20"/>
        </w:rPr>
        <w:tab/>
        <w:t>0.00189589316</w:t>
      </w:r>
    </w:p>
    <w:p w:rsidR="008C507B" w:rsidRPr="008421E8" w:rsidRDefault="008C507B" w:rsidP="008C507B">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2.08803</w:t>
      </w:r>
      <w:r w:rsidRPr="008421E8">
        <w:rPr>
          <w:rFonts w:ascii="Arial for Autograph Uni" w:hAnsi="Arial for Autograph Uni" w:cs="Arial for Autograph Uni"/>
          <w:sz w:val="20"/>
          <w:szCs w:val="20"/>
        </w:rPr>
        <w:tab/>
        <w:t>0.00144318207</w:t>
      </w:r>
    </w:p>
    <w:p w:rsidR="008C507B" w:rsidRPr="008421E8" w:rsidRDefault="008C507B" w:rsidP="008C507B">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2.08804</w:t>
      </w:r>
      <w:r w:rsidRPr="008421E8">
        <w:rPr>
          <w:rFonts w:ascii="Arial for Autograph Uni" w:hAnsi="Arial for Autograph Uni" w:cs="Arial for Autograph Uni"/>
          <w:sz w:val="20"/>
          <w:szCs w:val="20"/>
        </w:rPr>
        <w:tab/>
        <w:t>0.00099044276</w:t>
      </w:r>
    </w:p>
    <w:p w:rsidR="008C507B" w:rsidRPr="008421E8" w:rsidRDefault="008C507B" w:rsidP="008C507B">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2.08805</w:t>
      </w:r>
      <w:r w:rsidRPr="008421E8">
        <w:rPr>
          <w:rFonts w:ascii="Arial for Autograph Uni" w:hAnsi="Arial for Autograph Uni" w:cs="Arial for Autograph Uni"/>
          <w:sz w:val="20"/>
          <w:szCs w:val="20"/>
        </w:rPr>
        <w:tab/>
        <w:t>0.00053767523</w:t>
      </w:r>
    </w:p>
    <w:p w:rsidR="008C507B" w:rsidRPr="008421E8" w:rsidRDefault="008C507B" w:rsidP="008C507B">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2.08806</w:t>
      </w:r>
      <w:r w:rsidRPr="008421E8">
        <w:rPr>
          <w:rFonts w:ascii="Arial for Autograph Uni" w:hAnsi="Arial for Autograph Uni" w:cs="Arial for Autograph Uni"/>
          <w:sz w:val="20"/>
          <w:szCs w:val="20"/>
        </w:rPr>
        <w:tab/>
        <w:t>8.48794784E-005</w:t>
      </w:r>
    </w:p>
    <w:p w:rsidR="008C507B" w:rsidRPr="008421E8" w:rsidRDefault="008C507B" w:rsidP="008C507B">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2.08807</w:t>
      </w:r>
      <w:r w:rsidRPr="008421E8">
        <w:rPr>
          <w:rFonts w:ascii="Arial for Autograph Uni" w:hAnsi="Arial for Autograph Uni" w:cs="Arial for Autograph Uni"/>
          <w:sz w:val="20"/>
          <w:szCs w:val="20"/>
        </w:rPr>
        <w:tab/>
        <w:t>-0.000367944497</w:t>
      </w:r>
    </w:p>
    <w:p w:rsidR="008C507B" w:rsidRPr="008421E8" w:rsidRDefault="008C507B" w:rsidP="008C507B">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2.08808</w:t>
      </w:r>
      <w:r w:rsidRPr="008421E8">
        <w:rPr>
          <w:rFonts w:ascii="Arial for Autograph Uni" w:hAnsi="Arial for Autograph Uni" w:cs="Arial for Autograph Uni"/>
          <w:sz w:val="20"/>
          <w:szCs w:val="20"/>
        </w:rPr>
        <w:tab/>
        <w:t>-0.000820796697</w:t>
      </w:r>
    </w:p>
    <w:p w:rsidR="008C507B" w:rsidRPr="008421E8" w:rsidRDefault="008C507B" w:rsidP="008C507B">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2.08809</w:t>
      </w:r>
      <w:r w:rsidRPr="008421E8">
        <w:rPr>
          <w:rFonts w:ascii="Arial for Autograph Uni" w:hAnsi="Arial for Autograph Uni" w:cs="Arial for Autograph Uni"/>
          <w:sz w:val="20"/>
          <w:szCs w:val="20"/>
        </w:rPr>
        <w:tab/>
        <w:t>-0.00127367712</w:t>
      </w:r>
    </w:p>
    <w:p w:rsidR="008C507B" w:rsidRPr="008421E8" w:rsidRDefault="008C507B" w:rsidP="008C507B">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p>
    <w:p w:rsidR="00CF3A22" w:rsidRPr="008421E8" w:rsidRDefault="00FC407D" w:rsidP="00CF3A22">
      <w:pPr>
        <w:rPr>
          <w:rFonts w:ascii="Arial for Autograph Uni" w:eastAsiaTheme="minorEastAsia" w:hAnsi="Arial for Autograph Uni" w:cs="Arial for Autograph Uni"/>
          <w:sz w:val="24"/>
        </w:rPr>
      </w:pPr>
      <w:r>
        <w:rPr>
          <w:noProof/>
          <w:lang w:eastAsia="en-GB"/>
        </w:rPr>
        <w:drawing>
          <wp:anchor distT="0" distB="0" distL="114300" distR="114300" simplePos="0" relativeHeight="251751424" behindDoc="1" locked="0" layoutInCell="1" allowOverlap="1" wp14:anchorId="49456909" wp14:editId="06DB495A">
            <wp:simplePos x="0" y="0"/>
            <wp:positionH relativeFrom="column">
              <wp:posOffset>1990725</wp:posOffset>
            </wp:positionH>
            <wp:positionV relativeFrom="paragraph">
              <wp:posOffset>910590</wp:posOffset>
            </wp:positionV>
            <wp:extent cx="3445510" cy="1734820"/>
            <wp:effectExtent l="0" t="0" r="2540" b="0"/>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5510" cy="1734820"/>
                    </a:xfrm>
                    <a:prstGeom prst="rect">
                      <a:avLst/>
                    </a:prstGeom>
                  </pic:spPr>
                </pic:pic>
              </a:graphicData>
            </a:graphic>
            <wp14:sizeRelH relativeFrom="page">
              <wp14:pctWidth>0</wp14:pctWidth>
            </wp14:sizeRelH>
            <wp14:sizeRelV relativeFrom="page">
              <wp14:pctHeight>0</wp14:pctHeight>
            </wp14:sizeRelV>
          </wp:anchor>
        </w:drawing>
      </w:r>
      <w:r w:rsidR="00CF3A22" w:rsidRPr="008421E8">
        <w:rPr>
          <w:rFonts w:ascii="Arial for Autograph Uni" w:hAnsi="Arial for Autograph Uni" w:cs="Arial for Autograph Uni"/>
          <w:sz w:val="24"/>
        </w:rPr>
        <w:t xml:space="preserve">From above we know that </w:t>
      </w:r>
      <w:r w:rsidR="00DB31A0">
        <w:rPr>
          <w:rFonts w:ascii="Arial for Autograph Uni" w:hAnsi="Arial for Autograph Uni" w:cs="Arial for Autograph Uni"/>
          <w:sz w:val="24"/>
        </w:rPr>
        <w:t>the equation f(x) = 0 has a solution</w:t>
      </w:r>
      <w:r w:rsidR="00DB31A0" w:rsidRPr="008421E8">
        <w:rPr>
          <w:rFonts w:ascii="Arial for Autograph Uni" w:hAnsi="Arial for Autograph Uni" w:cs="Arial for Autograph Uni"/>
          <w:sz w:val="24"/>
        </w:rPr>
        <w:t xml:space="preserve"> </w:t>
      </w:r>
      <w:r w:rsidR="005C19FC" w:rsidRPr="008421E8">
        <w:rPr>
          <w:rFonts w:ascii="Arial for Autograph Uni" w:hAnsi="Arial for Autograph Uni" w:cs="Arial for Autograph Uni"/>
          <w:sz w:val="24"/>
        </w:rPr>
        <w:t>in the interval</w:t>
      </w:r>
      <w:r w:rsidR="00CF3A22" w:rsidRPr="008421E8">
        <w:rPr>
          <w:rFonts w:ascii="Arial for Autograph Uni" w:hAnsi="Arial for Autograph Uni" w:cs="Arial for Autograph Uni"/>
          <w:sz w:val="24"/>
        </w:rPr>
        <w:t xml:space="preserve"> [2.08806, 2.08807], using the table of values below we can see that there is a sign change between the x-values of 2.088061 and 2.088062 therefore we know that the </w:t>
      </w:r>
      <w:r w:rsidR="00253D46" w:rsidRPr="008421E8">
        <w:rPr>
          <w:rFonts w:ascii="Arial for Autograph Uni" w:hAnsi="Arial for Autograph Uni" w:cs="Arial for Autograph Uni"/>
          <w:sz w:val="24"/>
        </w:rPr>
        <w:t>root</w:t>
      </w:r>
      <w:r w:rsidR="00CF3A22" w:rsidRPr="008421E8">
        <w:rPr>
          <w:rFonts w:ascii="Arial for Autograph Uni" w:hAnsi="Arial for Autograph Uni" w:cs="Arial for Autograph Uni"/>
          <w:sz w:val="24"/>
        </w:rPr>
        <w:t xml:space="preserve"> lies </w:t>
      </w:r>
      <w:r w:rsidR="005C19FC" w:rsidRPr="008421E8">
        <w:rPr>
          <w:rFonts w:ascii="Arial for Autograph Uni" w:hAnsi="Arial for Autograph Uni" w:cs="Arial for Autograph Uni"/>
          <w:sz w:val="24"/>
        </w:rPr>
        <w:t>in the interval</w:t>
      </w:r>
      <w:r w:rsidR="00CF3A22" w:rsidRPr="008421E8">
        <w:rPr>
          <w:rFonts w:ascii="Arial for Autograph Uni" w:hAnsi="Arial for Autograph Uni" w:cs="Arial for Autograph Uni"/>
          <w:sz w:val="24"/>
        </w:rPr>
        <w:t xml:space="preserve"> [2.088061, 2.088062]. This means that </w:t>
      </w:r>
      <m:oMath>
        <m:r>
          <w:rPr>
            <w:rFonts w:ascii="Cambria Math" w:hAnsi="Cambria Math" w:cs="Arial for Autograph Uni"/>
            <w:sz w:val="24"/>
          </w:rPr>
          <m:t>2.088061&lt;x&lt;2.088062</m:t>
        </m:r>
      </m:oMath>
      <w:r w:rsidR="00CF3A22" w:rsidRPr="008421E8">
        <w:rPr>
          <w:rFonts w:ascii="Arial for Autograph Uni" w:eastAsiaTheme="minorEastAsia" w:hAnsi="Arial for Autograph Uni" w:cs="Arial for Autograph Uni"/>
          <w:sz w:val="24"/>
        </w:rPr>
        <w:t xml:space="preserve"> or </w:t>
      </w:r>
      <m:oMath>
        <m:r>
          <w:rPr>
            <w:rFonts w:ascii="Cambria Math" w:eastAsiaTheme="minorEastAsia" w:hAnsi="Cambria Math" w:cs="Arial for Autograph Uni"/>
            <w:sz w:val="24"/>
          </w:rPr>
          <m:t>x=2.0880615±0.0000005</m:t>
        </m:r>
      </m:oMath>
      <w:r w:rsidR="00CF3A22" w:rsidRPr="008421E8">
        <w:rPr>
          <w:rFonts w:ascii="Arial for Autograph Uni" w:eastAsiaTheme="minorEastAsia" w:hAnsi="Arial for Autograph Uni" w:cs="Arial for Autograph Uni"/>
          <w:sz w:val="24"/>
        </w:rPr>
        <w:t>.</w:t>
      </w:r>
    </w:p>
    <w:p w:rsidR="00CF3A22" w:rsidRPr="008421E8" w:rsidRDefault="00CF3A22" w:rsidP="00CF3A2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x</w:t>
      </w:r>
      <w:r w:rsidRPr="008421E8">
        <w:rPr>
          <w:rFonts w:ascii="Arial for Autograph Uni" w:hAnsi="Arial for Autograph Uni" w:cs="Arial for Autograph Uni"/>
          <w:sz w:val="20"/>
          <w:szCs w:val="20"/>
        </w:rPr>
        <w:tab/>
        <w:t>f(x)</w:t>
      </w:r>
    </w:p>
    <w:p w:rsidR="00CF3A22" w:rsidRPr="008421E8" w:rsidRDefault="00CF3A22" w:rsidP="00CF3A2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2.08806</w:t>
      </w:r>
      <w:r w:rsidRPr="008421E8">
        <w:rPr>
          <w:rFonts w:ascii="Arial for Autograph Uni" w:hAnsi="Arial for Autograph Uni" w:cs="Arial for Autograph Uni"/>
          <w:sz w:val="20"/>
          <w:szCs w:val="20"/>
        </w:rPr>
        <w:tab/>
        <w:t>8.48794784E-005</w:t>
      </w:r>
    </w:p>
    <w:p w:rsidR="00CF3A22" w:rsidRPr="008421E8" w:rsidRDefault="00CF3A22" w:rsidP="00CF3A2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2.088061</w:t>
      </w:r>
      <w:r w:rsidRPr="008421E8">
        <w:rPr>
          <w:rFonts w:ascii="Arial for Autograph Uni" w:hAnsi="Arial for Autograph Uni" w:cs="Arial for Autograph Uni"/>
          <w:sz w:val="20"/>
          <w:szCs w:val="20"/>
        </w:rPr>
        <w:tab/>
        <w:t>3.95983509E-005</w:t>
      </w:r>
    </w:p>
    <w:p w:rsidR="00CF3A22" w:rsidRPr="008421E8" w:rsidRDefault="00CF3A22" w:rsidP="00CF3A2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2.088062</w:t>
      </w:r>
      <w:r w:rsidRPr="008421E8">
        <w:rPr>
          <w:rFonts w:ascii="Arial for Autograph Uni" w:hAnsi="Arial for Autograph Uni" w:cs="Arial for Autograph Uni"/>
          <w:sz w:val="20"/>
          <w:szCs w:val="20"/>
        </w:rPr>
        <w:tab/>
        <w:t>-5.68305878E-006</w:t>
      </w:r>
    </w:p>
    <w:p w:rsidR="00CF3A22" w:rsidRPr="008421E8" w:rsidRDefault="00CF3A22" w:rsidP="00CF3A2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2.088063</w:t>
      </w:r>
      <w:r w:rsidRPr="008421E8">
        <w:rPr>
          <w:rFonts w:ascii="Arial for Autograph Uni" w:hAnsi="Arial for Autograph Uni" w:cs="Arial for Autograph Uni"/>
          <w:sz w:val="20"/>
          <w:szCs w:val="20"/>
        </w:rPr>
        <w:tab/>
        <w:t>-5.09647507E-005</w:t>
      </w:r>
    </w:p>
    <w:p w:rsidR="00CF3A22" w:rsidRPr="008421E8" w:rsidRDefault="00CF3A22" w:rsidP="00CF3A2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2.088064</w:t>
      </w:r>
      <w:r w:rsidRPr="008421E8">
        <w:rPr>
          <w:rFonts w:ascii="Arial for Autograph Uni" w:hAnsi="Arial for Autograph Uni" w:cs="Arial for Autograph Uni"/>
          <w:sz w:val="20"/>
          <w:szCs w:val="20"/>
        </w:rPr>
        <w:tab/>
        <w:t>-9.62467249E-005</w:t>
      </w:r>
    </w:p>
    <w:p w:rsidR="00CF3A22" w:rsidRPr="008421E8" w:rsidRDefault="00CF3A22" w:rsidP="00CF3A2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2.088065</w:t>
      </w:r>
      <w:r w:rsidRPr="008421E8">
        <w:rPr>
          <w:rFonts w:ascii="Arial for Autograph Uni" w:hAnsi="Arial for Autograph Uni" w:cs="Arial for Autograph Uni"/>
          <w:sz w:val="20"/>
          <w:szCs w:val="20"/>
        </w:rPr>
        <w:tab/>
        <w:t>-0.000141528981</w:t>
      </w:r>
    </w:p>
    <w:p w:rsidR="00CF3A22" w:rsidRPr="008421E8" w:rsidRDefault="00CF3A22" w:rsidP="00CF3A2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2.088066</w:t>
      </w:r>
      <w:r w:rsidRPr="008421E8">
        <w:rPr>
          <w:rFonts w:ascii="Arial for Autograph Uni" w:hAnsi="Arial for Autograph Uni" w:cs="Arial for Autograph Uni"/>
          <w:sz w:val="20"/>
          <w:szCs w:val="20"/>
        </w:rPr>
        <w:tab/>
        <w:t>-0.00018681152</w:t>
      </w:r>
    </w:p>
    <w:p w:rsidR="00CF3A22" w:rsidRPr="008421E8" w:rsidRDefault="00CF3A22" w:rsidP="00CF3A2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2.088067</w:t>
      </w:r>
      <w:r w:rsidRPr="008421E8">
        <w:rPr>
          <w:rFonts w:ascii="Arial for Autograph Uni" w:hAnsi="Arial for Autograph Uni" w:cs="Arial for Autograph Uni"/>
          <w:sz w:val="20"/>
          <w:szCs w:val="20"/>
        </w:rPr>
        <w:tab/>
        <w:t>-0.000232094341</w:t>
      </w:r>
    </w:p>
    <w:p w:rsidR="00CF3A22" w:rsidRPr="008421E8" w:rsidRDefault="00CF3A22" w:rsidP="00CF3A2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2.088068</w:t>
      </w:r>
      <w:r w:rsidRPr="008421E8">
        <w:rPr>
          <w:rFonts w:ascii="Arial for Autograph Uni" w:hAnsi="Arial for Autograph Uni" w:cs="Arial for Autograph Uni"/>
          <w:sz w:val="20"/>
          <w:szCs w:val="20"/>
        </w:rPr>
        <w:tab/>
        <w:t>-0.000277377444</w:t>
      </w:r>
    </w:p>
    <w:p w:rsidR="00CF3A22" w:rsidRPr="008421E8" w:rsidRDefault="00CF3A22" w:rsidP="00CF3A22">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2.088069</w:t>
      </w:r>
      <w:r w:rsidRPr="008421E8">
        <w:rPr>
          <w:rFonts w:ascii="Arial for Autograph Uni" w:hAnsi="Arial for Autograph Uni" w:cs="Arial for Autograph Uni"/>
          <w:sz w:val="20"/>
          <w:szCs w:val="20"/>
        </w:rPr>
        <w:tab/>
        <w:t>-0.000322660829</w:t>
      </w:r>
    </w:p>
    <w:p w:rsidR="00CF3A22" w:rsidRPr="008421E8" w:rsidRDefault="00CF3A22" w:rsidP="00CF3A22">
      <w:pPr>
        <w:rPr>
          <w:rFonts w:ascii="Arial for Autograph Uni" w:eastAsiaTheme="minorEastAsia" w:hAnsi="Arial for Autograph Uni" w:cs="Arial for Autograph Uni"/>
          <w:sz w:val="24"/>
        </w:rPr>
      </w:pPr>
      <w:r w:rsidRPr="008421E8">
        <w:rPr>
          <w:rFonts w:ascii="Arial for Autograph Uni" w:hAnsi="Arial for Autograph Uni" w:cs="Arial for Autograph Uni"/>
          <w:sz w:val="24"/>
        </w:rPr>
        <w:t xml:space="preserve">From above we know that </w:t>
      </w:r>
      <w:r w:rsidR="00DB31A0">
        <w:rPr>
          <w:rFonts w:ascii="Arial for Autograph Uni" w:hAnsi="Arial for Autograph Uni" w:cs="Arial for Autograph Uni"/>
          <w:sz w:val="24"/>
        </w:rPr>
        <w:t>the equation f(x) = 0 has a solution</w:t>
      </w:r>
      <w:r w:rsidR="00DB31A0" w:rsidRPr="008421E8">
        <w:rPr>
          <w:rFonts w:ascii="Arial for Autograph Uni" w:hAnsi="Arial for Autograph Uni" w:cs="Arial for Autograph Uni"/>
          <w:sz w:val="24"/>
        </w:rPr>
        <w:t xml:space="preserve"> </w:t>
      </w:r>
      <w:r w:rsidR="005C19FC" w:rsidRPr="008421E8">
        <w:rPr>
          <w:rFonts w:ascii="Arial for Autograph Uni" w:hAnsi="Arial for Autograph Uni" w:cs="Arial for Autograph Uni"/>
          <w:sz w:val="24"/>
        </w:rPr>
        <w:t>in the interval</w:t>
      </w:r>
      <w:r w:rsidRPr="008421E8">
        <w:rPr>
          <w:rFonts w:ascii="Arial for Autograph Uni" w:hAnsi="Arial for Autograph Uni" w:cs="Arial for Autograph Uni"/>
          <w:sz w:val="24"/>
        </w:rPr>
        <w:t xml:space="preserve"> [2.088061, 2.088062], using the table of values below we can see that there is a sign change </w:t>
      </w:r>
      <w:r w:rsidR="005C19FC" w:rsidRPr="008421E8">
        <w:rPr>
          <w:rFonts w:ascii="Arial for Autograph Uni" w:hAnsi="Arial for Autograph Uni" w:cs="Arial for Autograph Uni"/>
          <w:sz w:val="24"/>
        </w:rPr>
        <w:t>in the interval</w:t>
      </w:r>
      <w:r w:rsidRPr="008421E8">
        <w:rPr>
          <w:rFonts w:ascii="Arial for Autograph Uni" w:hAnsi="Arial for Autograph Uni" w:cs="Arial for Autograph Uni"/>
          <w:sz w:val="24"/>
        </w:rPr>
        <w:t xml:space="preserve"> the x-values of 2.0880618 and 2.0880619 therefore we know that the </w:t>
      </w:r>
      <w:r w:rsidR="00253D46" w:rsidRPr="008421E8">
        <w:rPr>
          <w:rFonts w:ascii="Arial for Autograph Uni" w:hAnsi="Arial for Autograph Uni" w:cs="Arial for Autograph Uni"/>
          <w:sz w:val="24"/>
        </w:rPr>
        <w:t>root</w:t>
      </w:r>
      <w:r w:rsidRPr="008421E8">
        <w:rPr>
          <w:rFonts w:ascii="Arial for Autograph Uni" w:hAnsi="Arial for Autograph Uni" w:cs="Arial for Autograph Uni"/>
          <w:sz w:val="24"/>
        </w:rPr>
        <w:t xml:space="preserve"> lies </w:t>
      </w:r>
      <w:r w:rsidR="005C19FC" w:rsidRPr="008421E8">
        <w:rPr>
          <w:rFonts w:ascii="Arial for Autograph Uni" w:hAnsi="Arial for Autograph Uni" w:cs="Arial for Autograph Uni"/>
          <w:sz w:val="24"/>
        </w:rPr>
        <w:t>in the interval</w:t>
      </w:r>
      <w:r w:rsidRPr="008421E8">
        <w:rPr>
          <w:rFonts w:ascii="Arial for Autograph Uni" w:hAnsi="Arial for Autograph Uni" w:cs="Arial for Autograph Uni"/>
          <w:sz w:val="24"/>
        </w:rPr>
        <w:t xml:space="preserve"> [2.0880618, 2.0880619]. This means that </w:t>
      </w:r>
      <m:oMath>
        <m:r>
          <w:rPr>
            <w:rFonts w:ascii="Cambria Math" w:hAnsi="Cambria Math" w:cs="Arial for Autograph Uni"/>
            <w:sz w:val="24"/>
          </w:rPr>
          <m:t>2.0880618&lt;x&lt;2.0880619</m:t>
        </m:r>
      </m:oMath>
      <w:r w:rsidRPr="008421E8">
        <w:rPr>
          <w:rFonts w:ascii="Arial for Autograph Uni" w:eastAsiaTheme="minorEastAsia" w:hAnsi="Arial for Autograph Uni" w:cs="Arial for Autograph Uni"/>
          <w:sz w:val="24"/>
        </w:rPr>
        <w:t xml:space="preserve"> or </w:t>
      </w:r>
      <m:oMath>
        <m:r>
          <w:rPr>
            <w:rFonts w:ascii="Cambria Math" w:eastAsiaTheme="minorEastAsia" w:hAnsi="Cambria Math" w:cs="Arial for Autograph Uni"/>
            <w:sz w:val="24"/>
          </w:rPr>
          <m:t>x=2.08806185±0.00000005</m:t>
        </m:r>
      </m:oMath>
      <w:r w:rsidRPr="008421E8">
        <w:rPr>
          <w:rFonts w:ascii="Arial for Autograph Uni" w:eastAsiaTheme="minorEastAsia" w:hAnsi="Arial for Autograph Uni" w:cs="Arial for Autograph Uni"/>
          <w:sz w:val="24"/>
        </w:rPr>
        <w:t>.</w:t>
      </w:r>
    </w:p>
    <w:p w:rsidR="00CF3A22" w:rsidRPr="008421E8" w:rsidRDefault="00FC407D" w:rsidP="00CF3A2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Pr>
          <w:noProof/>
          <w:lang w:eastAsia="en-GB"/>
        </w:rPr>
        <w:drawing>
          <wp:anchor distT="0" distB="0" distL="114300" distR="114300" simplePos="0" relativeHeight="251752448" behindDoc="1" locked="0" layoutInCell="1" allowOverlap="1" wp14:anchorId="31549590" wp14:editId="14FA8C15">
            <wp:simplePos x="0" y="0"/>
            <wp:positionH relativeFrom="column">
              <wp:posOffset>2000250</wp:posOffset>
            </wp:positionH>
            <wp:positionV relativeFrom="paragraph">
              <wp:posOffset>37465</wp:posOffset>
            </wp:positionV>
            <wp:extent cx="3322320" cy="1689100"/>
            <wp:effectExtent l="0" t="0" r="0" b="635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22320" cy="1689100"/>
                    </a:xfrm>
                    <a:prstGeom prst="rect">
                      <a:avLst/>
                    </a:prstGeom>
                  </pic:spPr>
                </pic:pic>
              </a:graphicData>
            </a:graphic>
            <wp14:sizeRelH relativeFrom="page">
              <wp14:pctWidth>0</wp14:pctWidth>
            </wp14:sizeRelH>
            <wp14:sizeRelV relativeFrom="page">
              <wp14:pctHeight>0</wp14:pctHeight>
            </wp14:sizeRelV>
          </wp:anchor>
        </w:drawing>
      </w:r>
      <w:r w:rsidR="00CF3A22" w:rsidRPr="008421E8">
        <w:rPr>
          <w:rFonts w:ascii="Arial for Autograph Uni" w:hAnsi="Arial for Autograph Uni" w:cs="Arial for Autograph Uni"/>
          <w:sz w:val="20"/>
          <w:szCs w:val="20"/>
        </w:rPr>
        <w:t>x</w:t>
      </w:r>
      <w:r w:rsidR="00CF3A22" w:rsidRPr="008421E8">
        <w:rPr>
          <w:rFonts w:ascii="Arial for Autograph Uni" w:hAnsi="Arial for Autograph Uni" w:cs="Arial for Autograph Uni"/>
          <w:sz w:val="20"/>
          <w:szCs w:val="20"/>
        </w:rPr>
        <w:tab/>
        <w:t>f(x)</w:t>
      </w:r>
    </w:p>
    <w:p w:rsidR="00CF3A22" w:rsidRPr="008421E8" w:rsidRDefault="00CF3A22" w:rsidP="00CF3A2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2.088061</w:t>
      </w:r>
      <w:r w:rsidRPr="008421E8">
        <w:rPr>
          <w:rFonts w:ascii="Arial for Autograph Uni" w:hAnsi="Arial for Autograph Uni" w:cs="Arial for Autograph Uni"/>
          <w:sz w:val="20"/>
          <w:szCs w:val="20"/>
        </w:rPr>
        <w:tab/>
        <w:t>3.95983509E-005</w:t>
      </w:r>
    </w:p>
    <w:p w:rsidR="00CF3A22" w:rsidRPr="008421E8" w:rsidRDefault="00CF3A22" w:rsidP="00CF3A2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2.0880611</w:t>
      </w:r>
      <w:r w:rsidRPr="008421E8">
        <w:rPr>
          <w:rFonts w:ascii="Arial for Autograph Uni" w:hAnsi="Arial for Autograph Uni" w:cs="Arial for Autograph Uni"/>
          <w:sz w:val="20"/>
          <w:szCs w:val="20"/>
        </w:rPr>
        <w:tab/>
        <w:t>3.50702227E-005</w:t>
      </w:r>
    </w:p>
    <w:p w:rsidR="00CF3A22" w:rsidRPr="008421E8" w:rsidRDefault="00CF3A22" w:rsidP="00CF3A2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2.0880612</w:t>
      </w:r>
      <w:r w:rsidRPr="008421E8">
        <w:rPr>
          <w:rFonts w:ascii="Arial for Autograph Uni" w:hAnsi="Arial for Autograph Uni" w:cs="Arial for Autograph Uni"/>
          <w:sz w:val="20"/>
          <w:szCs w:val="20"/>
        </w:rPr>
        <w:tab/>
        <w:t>3.05420916E-005</w:t>
      </w:r>
    </w:p>
    <w:p w:rsidR="00CF3A22" w:rsidRPr="008421E8" w:rsidRDefault="00CF3A22" w:rsidP="00CF3A2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2.0880613</w:t>
      </w:r>
      <w:r w:rsidRPr="008421E8">
        <w:rPr>
          <w:rFonts w:ascii="Arial for Autograph Uni" w:hAnsi="Arial for Autograph Uni" w:cs="Arial for Autograph Uni"/>
          <w:sz w:val="20"/>
          <w:szCs w:val="20"/>
        </w:rPr>
        <w:tab/>
        <w:t>2.60139577E-005</w:t>
      </w:r>
    </w:p>
    <w:p w:rsidR="00CF3A22" w:rsidRPr="008421E8" w:rsidRDefault="00CF3A22" w:rsidP="00CF3A2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2.0880614</w:t>
      </w:r>
      <w:r w:rsidRPr="008421E8">
        <w:rPr>
          <w:rFonts w:ascii="Arial for Autograph Uni" w:hAnsi="Arial for Autograph Uni" w:cs="Arial for Autograph Uni"/>
          <w:sz w:val="20"/>
          <w:szCs w:val="20"/>
        </w:rPr>
        <w:tab/>
        <w:t>2.14858209E-005</w:t>
      </w:r>
    </w:p>
    <w:p w:rsidR="00CF3A22" w:rsidRPr="008421E8" w:rsidRDefault="00CF3A22" w:rsidP="00CF3A2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2.0880615</w:t>
      </w:r>
      <w:r w:rsidRPr="008421E8">
        <w:rPr>
          <w:rFonts w:ascii="Arial for Autograph Uni" w:hAnsi="Arial for Autograph Uni" w:cs="Arial for Autograph Uni"/>
          <w:sz w:val="20"/>
          <w:szCs w:val="20"/>
        </w:rPr>
        <w:tab/>
        <w:t>1.69576814E-005</w:t>
      </w:r>
    </w:p>
    <w:p w:rsidR="00CF3A22" w:rsidRPr="008421E8" w:rsidRDefault="00CF3A22" w:rsidP="00CF3A2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2.0880616</w:t>
      </w:r>
      <w:r w:rsidRPr="008421E8">
        <w:rPr>
          <w:rFonts w:ascii="Arial for Autograph Uni" w:hAnsi="Arial for Autograph Uni" w:cs="Arial for Autograph Uni"/>
          <w:sz w:val="20"/>
          <w:szCs w:val="20"/>
        </w:rPr>
        <w:tab/>
        <w:t>1.2429539E-005</w:t>
      </w:r>
    </w:p>
    <w:p w:rsidR="00CF3A22" w:rsidRPr="008421E8" w:rsidRDefault="005C19FC" w:rsidP="00CF3A2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noProof/>
          <w:sz w:val="20"/>
          <w:szCs w:val="20"/>
          <w:lang w:eastAsia="en-GB"/>
        </w:rPr>
        <mc:AlternateContent>
          <mc:Choice Requires="wps">
            <w:drawing>
              <wp:anchor distT="0" distB="0" distL="114300" distR="114300" simplePos="0" relativeHeight="251742208" behindDoc="0" locked="0" layoutInCell="1" allowOverlap="1" wp14:anchorId="37E09C1B" wp14:editId="3ED1988B">
                <wp:simplePos x="0" y="0"/>
                <wp:positionH relativeFrom="column">
                  <wp:posOffset>-127000</wp:posOffset>
                </wp:positionH>
                <wp:positionV relativeFrom="paragraph">
                  <wp:posOffset>98425</wp:posOffset>
                </wp:positionV>
                <wp:extent cx="2158365" cy="329565"/>
                <wp:effectExtent l="0" t="0" r="13335" b="13335"/>
                <wp:wrapNone/>
                <wp:docPr id="330" name="Rectangle 330"/>
                <wp:cNvGraphicFramePr/>
                <a:graphic xmlns:a="http://schemas.openxmlformats.org/drawingml/2006/main">
                  <a:graphicData uri="http://schemas.microsoft.com/office/word/2010/wordprocessingShape">
                    <wps:wsp>
                      <wps:cNvSpPr/>
                      <wps:spPr>
                        <a:xfrm>
                          <a:off x="0" y="0"/>
                          <a:ext cx="2158365" cy="329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0" o:spid="_x0000_s1026" style="position:absolute;margin-left:-10pt;margin-top:7.75pt;width:169.95pt;height:25.9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" filled="f" strokecolor="red" strokeweight="2pt"/>
            </w:pict>
          </mc:Fallback>
        </mc:AlternateContent>
      </w:r>
      <w:r w:rsidR="00CF3A22" w:rsidRPr="008421E8">
        <w:rPr>
          <w:rFonts w:ascii="Arial for Autograph Uni" w:hAnsi="Arial for Autograph Uni" w:cs="Arial for Autograph Uni"/>
          <w:sz w:val="20"/>
          <w:szCs w:val="20"/>
        </w:rPr>
        <w:t>2.0880617</w:t>
      </w:r>
      <w:r w:rsidR="00CF3A22" w:rsidRPr="008421E8">
        <w:rPr>
          <w:rFonts w:ascii="Arial for Autograph Uni" w:hAnsi="Arial for Autograph Uni" w:cs="Arial for Autograph Uni"/>
          <w:sz w:val="20"/>
          <w:szCs w:val="20"/>
        </w:rPr>
        <w:tab/>
        <w:t>7.90139382E-006</w:t>
      </w:r>
    </w:p>
    <w:p w:rsidR="00CF3A22" w:rsidRPr="008421E8" w:rsidRDefault="00CF3A22" w:rsidP="00CF3A2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2.0880618</w:t>
      </w:r>
      <w:r w:rsidRPr="008421E8">
        <w:rPr>
          <w:rFonts w:ascii="Arial for Autograph Uni" w:hAnsi="Arial for Autograph Uni" w:cs="Arial for Autograph Uni"/>
          <w:sz w:val="20"/>
          <w:szCs w:val="20"/>
        </w:rPr>
        <w:tab/>
        <w:t>3.37324581E-006</w:t>
      </w:r>
    </w:p>
    <w:p w:rsidR="00CF3A22" w:rsidRPr="008421E8" w:rsidRDefault="00CF3A22" w:rsidP="00CF3A2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2.0880619</w:t>
      </w:r>
      <w:r w:rsidRPr="008421E8">
        <w:rPr>
          <w:rFonts w:ascii="Arial for Autograph Uni" w:hAnsi="Arial for Autograph Uni" w:cs="Arial for Autograph Uni"/>
          <w:sz w:val="20"/>
          <w:szCs w:val="20"/>
        </w:rPr>
        <w:tab/>
        <w:t>-1.15490503E-006</w:t>
      </w:r>
    </w:p>
    <w:p w:rsidR="00CF3A22" w:rsidRPr="008421E8" w:rsidRDefault="00FC407D" w:rsidP="00CF3A22">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noProof/>
          <w:sz w:val="20"/>
          <w:szCs w:val="20"/>
          <w:lang w:eastAsia="en-GB"/>
        </w:rPr>
        <mc:AlternateContent>
          <mc:Choice Requires="wps">
            <w:drawing>
              <wp:anchor distT="0" distB="0" distL="114300" distR="114300" simplePos="0" relativeHeight="251743232" behindDoc="0" locked="0" layoutInCell="1" allowOverlap="1" wp14:anchorId="007280B1" wp14:editId="43BFB535">
                <wp:simplePos x="0" y="0"/>
                <wp:positionH relativeFrom="column">
                  <wp:posOffset>2038350</wp:posOffset>
                </wp:positionH>
                <wp:positionV relativeFrom="paragraph">
                  <wp:posOffset>635</wp:posOffset>
                </wp:positionV>
                <wp:extent cx="0" cy="489585"/>
                <wp:effectExtent l="95250" t="38100" r="57150" b="24765"/>
                <wp:wrapNone/>
                <wp:docPr id="331" name="Straight Arrow Connector 331"/>
                <wp:cNvGraphicFramePr/>
                <a:graphic xmlns:a="http://schemas.openxmlformats.org/drawingml/2006/main">
                  <a:graphicData uri="http://schemas.microsoft.com/office/word/2010/wordprocessingShape">
                    <wps:wsp>
                      <wps:cNvCnPr/>
                      <wps:spPr>
                        <a:xfrm flipV="1">
                          <a:off x="0" y="0"/>
                          <a:ext cx="0" cy="48958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31" o:spid="_x0000_s1026" type="#_x0000_t32" style="position:absolute;margin-left:160.5pt;margin-top:.05pt;width:0;height:38.5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" strokecolor="black [3213]" strokeweight="1.5pt">
                <v:stroke endarrow="open"/>
              </v:shape>
            </w:pict>
          </mc:Fallback>
        </mc:AlternateContent>
      </w:r>
      <w:r w:rsidR="00CF3A22" w:rsidRPr="008421E8">
        <w:rPr>
          <w:rFonts w:ascii="Arial for Autograph Uni" w:hAnsi="Arial for Autograph Uni" w:cs="Arial for Autograph Uni"/>
          <w:sz w:val="20"/>
          <w:szCs w:val="20"/>
        </w:rPr>
        <w:t>2.088062</w:t>
      </w:r>
      <w:r w:rsidR="00CF3A22" w:rsidRPr="008421E8">
        <w:rPr>
          <w:rFonts w:ascii="Arial for Autograph Uni" w:hAnsi="Arial for Autograph Uni" w:cs="Arial for Autograph Uni"/>
          <w:sz w:val="20"/>
          <w:szCs w:val="20"/>
        </w:rPr>
        <w:tab/>
        <w:t>-5.6830587E-006</w:t>
      </w:r>
    </w:p>
    <w:p w:rsidR="00CF3A22" w:rsidRPr="008421E8" w:rsidRDefault="00CF3A22" w:rsidP="00CF3A22">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p>
    <w:p w:rsidR="008C507B" w:rsidRPr="008421E8" w:rsidRDefault="00FC407D" w:rsidP="008C507B">
      <w:pPr>
        <w:rPr>
          <w:rFonts w:ascii="Arial for Autograph Uni" w:hAnsi="Arial for Autograph Uni" w:cs="Arial for Autograph Uni"/>
          <w:sz w:val="24"/>
        </w:rPr>
      </w:pPr>
      <w:r w:rsidRPr="008421E8">
        <w:rPr>
          <w:rFonts w:ascii="Arial for Autograph Uni" w:hAnsi="Arial for Autograph Uni" w:cs="Arial for Autograph Uni"/>
          <w:noProof/>
          <w:sz w:val="20"/>
          <w:szCs w:val="20"/>
          <w:lang w:eastAsia="en-GB"/>
        </w:rPr>
        <mc:AlternateContent>
          <mc:Choice Requires="wps">
            <w:drawing>
              <wp:anchor distT="0" distB="0" distL="114300" distR="114300" simplePos="0" relativeHeight="251741184" behindDoc="0" locked="0" layoutInCell="1" allowOverlap="1" wp14:anchorId="1693F7F0" wp14:editId="459B8090">
                <wp:simplePos x="0" y="0"/>
                <wp:positionH relativeFrom="column">
                  <wp:posOffset>2031365</wp:posOffset>
                </wp:positionH>
                <wp:positionV relativeFrom="paragraph">
                  <wp:posOffset>141605</wp:posOffset>
                </wp:positionV>
                <wp:extent cx="2923540" cy="1403985"/>
                <wp:effectExtent l="0" t="0" r="10160" b="2794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1403985"/>
                        </a:xfrm>
                        <a:prstGeom prst="rect">
                          <a:avLst/>
                        </a:prstGeom>
                        <a:solidFill>
                          <a:srgbClr val="FFFFFF"/>
                        </a:solidFill>
                        <a:ln w="9525">
                          <a:solidFill>
                            <a:srgbClr val="000000"/>
                          </a:solidFill>
                          <a:miter lim="800000"/>
                          <a:headEnd/>
                          <a:tailEnd/>
                        </a:ln>
                      </wps:spPr>
                      <wps:txbx>
                        <w:txbxContent>
                          <w:p w:rsidR="002C2C07" w:rsidRDefault="002C2C07">
                            <w:r>
                              <w:t xml:space="preserve">The final solution to my decimal search method is </w:t>
                            </w:r>
                            <m:oMath>
                              <m:r>
                                <w:rPr>
                                  <w:rFonts w:ascii="Cambria Math" w:hAnsi="Cambria Math"/>
                                </w:rPr>
                                <m:t>2.08806185±0.00000005</m:t>
                              </m:r>
                            </m:oMath>
                            <w:r>
                              <w:t xml:space="preserve">  9SF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2" type="#_x0000_t202" style="position:absolute;margin-left:159.95pt;margin-top:11.15pt;width:230.2pt;height:110.55pt;z-index:251741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">
                <v:textbox style="mso-fit-shape-to-text:t">
                  <w:txbxContent>
                    <w:p w:rsidR="002C2C07" w:rsidRDefault="002C2C07">
                      <w:r>
                        <w:t xml:space="preserve">The final solution to my decimal search method is </w:t>
                      </w:r>
                      <m:oMath>
                        <m:r>
                          <w:rPr>
                            <w:rFonts w:ascii="Cambria Math" w:hAnsi="Cambria Math"/>
                          </w:rPr>
                          <m:t>2.08806185±0.00000005</m:t>
                        </m:r>
                      </m:oMath>
                      <w:r>
                        <w:t xml:space="preserve">  9SF</w:t>
                      </w:r>
                    </w:p>
                  </w:txbxContent>
                </v:textbox>
              </v:shape>
            </w:pict>
          </mc:Fallback>
        </mc:AlternateContent>
      </w:r>
    </w:p>
    <w:p w:rsidR="0091499C" w:rsidRPr="008421E8" w:rsidRDefault="0091499C" w:rsidP="008C507B">
      <w:pPr>
        <w:rPr>
          <w:rFonts w:ascii="Arial for Autograph Uni" w:hAnsi="Arial for Autograph Uni" w:cs="Arial for Autograph Uni"/>
          <w:sz w:val="32"/>
          <w:u w:val="single"/>
        </w:rPr>
      </w:pPr>
      <w:r w:rsidRPr="008421E8">
        <w:rPr>
          <w:rFonts w:ascii="Arial for Autograph Uni" w:hAnsi="Arial for Autograph Uni" w:cs="Arial for Autograph Uni"/>
          <w:sz w:val="32"/>
          <w:u w:val="single"/>
        </w:rPr>
        <w:lastRenderedPageBreak/>
        <w:t>Failing cases</w:t>
      </w:r>
    </w:p>
    <w:p w:rsidR="008A6CE6" w:rsidRPr="008421E8" w:rsidRDefault="0091499C" w:rsidP="008C507B">
      <w:pPr>
        <w:rPr>
          <w:rFonts w:ascii="Arial for Autograph Uni" w:hAnsi="Arial for Autograph Uni" w:cs="Arial for Autograph Uni"/>
          <w:sz w:val="24"/>
        </w:rPr>
      </w:pPr>
      <w:r w:rsidRPr="008421E8">
        <w:rPr>
          <w:rFonts w:ascii="Arial for Autograph Uni" w:hAnsi="Arial for Autograph Uni" w:cs="Arial for Autograph Uni"/>
          <w:sz w:val="24"/>
        </w:rPr>
        <w:t xml:space="preserve">In some cases finding the roots will not work, </w:t>
      </w:r>
      <w:r w:rsidR="0051507D">
        <w:rPr>
          <w:rFonts w:ascii="Arial for Autograph Uni" w:hAnsi="Arial for Autograph Uni" w:cs="Arial for Autograph Uni"/>
          <w:sz w:val="24"/>
        </w:rPr>
        <w:t>including</w:t>
      </w:r>
      <w:r w:rsidRPr="008421E8">
        <w:rPr>
          <w:rFonts w:ascii="Arial for Autograph Uni" w:hAnsi="Arial for Autograph Uni" w:cs="Arial for Autograph Uni"/>
          <w:sz w:val="24"/>
        </w:rPr>
        <w:t xml:space="preserve"> when the </w:t>
      </w:r>
      <w:r w:rsidR="0051507D">
        <w:rPr>
          <w:rFonts w:ascii="Arial for Autograph Uni" w:hAnsi="Arial for Autograph Uni" w:cs="Arial for Autograph Uni"/>
          <w:sz w:val="24"/>
        </w:rPr>
        <w:t>graph</w:t>
      </w:r>
      <w:r w:rsidRPr="008421E8">
        <w:rPr>
          <w:rFonts w:ascii="Arial for Autograph Uni" w:hAnsi="Arial for Autograph Uni" w:cs="Arial for Autograph Uni"/>
          <w:sz w:val="24"/>
        </w:rPr>
        <w:t xml:space="preserve"> touches the x-axis</w:t>
      </w:r>
      <w:r w:rsidR="0051507D">
        <w:rPr>
          <w:rFonts w:ascii="Arial for Autograph Uni" w:hAnsi="Arial for Autograph Uni" w:cs="Arial for Autograph Uni"/>
          <w:sz w:val="24"/>
        </w:rPr>
        <w:t>;</w:t>
      </w:r>
      <w:r w:rsidRPr="008421E8">
        <w:rPr>
          <w:rFonts w:ascii="Arial for Autograph Uni" w:hAnsi="Arial for Autograph Uni" w:cs="Arial for Autograph Uni"/>
          <w:sz w:val="24"/>
        </w:rPr>
        <w:t xml:space="preserve"> when </w:t>
      </w:r>
      <w:r w:rsidR="0051507D">
        <w:rPr>
          <w:rFonts w:ascii="Arial for Autograph Uni" w:hAnsi="Arial for Autograph Uni" w:cs="Arial for Autograph Uni"/>
          <w:sz w:val="24"/>
        </w:rPr>
        <w:t>graph</w:t>
      </w:r>
      <w:r w:rsidRPr="008421E8">
        <w:rPr>
          <w:rFonts w:ascii="Arial for Autograph Uni" w:hAnsi="Arial for Autograph Uni" w:cs="Arial for Autograph Uni"/>
          <w:sz w:val="24"/>
        </w:rPr>
        <w:t xml:space="preserve"> have repeat</w:t>
      </w:r>
      <w:r w:rsidR="0007234D" w:rsidRPr="008421E8">
        <w:rPr>
          <w:rFonts w:ascii="Arial for Autograph Uni" w:hAnsi="Arial for Autograph Uni" w:cs="Arial for Autograph Uni"/>
          <w:sz w:val="24"/>
        </w:rPr>
        <w:t>ed roots. Another case is for</w:t>
      </w:r>
      <w:r w:rsidRPr="008421E8">
        <w:rPr>
          <w:rFonts w:ascii="Arial for Autograph Uni" w:hAnsi="Arial for Autograph Uni" w:cs="Arial for Autograph Uni"/>
          <w:sz w:val="24"/>
        </w:rPr>
        <w:t xml:space="preserve"> a reciprocal</w:t>
      </w:r>
      <w:r w:rsidR="00B9275B" w:rsidRPr="008421E8">
        <w:rPr>
          <w:rFonts w:ascii="Arial for Autograph Uni" w:hAnsi="Arial for Autograph Uni" w:cs="Arial for Autograph Uni"/>
          <w:sz w:val="24"/>
        </w:rPr>
        <w:t xml:space="preserve"> graph</w:t>
      </w:r>
      <w:r w:rsidR="0051507D">
        <w:rPr>
          <w:rFonts w:ascii="Arial for Autograph Uni" w:hAnsi="Arial for Autograph Uni" w:cs="Arial for Autograph Uni"/>
          <w:sz w:val="24"/>
        </w:rPr>
        <w:t xml:space="preserve"> where</w:t>
      </w:r>
      <w:r w:rsidRPr="008421E8">
        <w:rPr>
          <w:rFonts w:ascii="Arial for Autograph Uni" w:hAnsi="Arial for Autograph Uni" w:cs="Arial for Autograph Uni"/>
          <w:sz w:val="24"/>
        </w:rPr>
        <w:t xml:space="preserve"> the table of v</w:t>
      </w:r>
      <w:r w:rsidR="0007234D" w:rsidRPr="008421E8">
        <w:rPr>
          <w:rFonts w:ascii="Arial for Autograph Uni" w:hAnsi="Arial for Autograph Uni" w:cs="Arial for Autograph Uni"/>
          <w:sz w:val="24"/>
        </w:rPr>
        <w:t>alues will show a sign change at</w:t>
      </w:r>
      <w:r w:rsidRPr="008421E8">
        <w:rPr>
          <w:rFonts w:ascii="Arial for Autograph Uni" w:hAnsi="Arial for Autograph Uni" w:cs="Arial for Autograph Uni"/>
          <w:sz w:val="24"/>
        </w:rPr>
        <w:t xml:space="preserve"> the asy</w:t>
      </w:r>
      <w:r w:rsidR="0007234D" w:rsidRPr="008421E8">
        <w:rPr>
          <w:rFonts w:ascii="Arial for Autograph Uni" w:hAnsi="Arial for Autograph Uni" w:cs="Arial for Autograph Uni"/>
          <w:sz w:val="24"/>
        </w:rPr>
        <w:t>mptote when there is no root at</w:t>
      </w:r>
      <w:r w:rsidRPr="008421E8">
        <w:rPr>
          <w:rFonts w:ascii="Arial for Autograph Uni" w:hAnsi="Arial for Autograph Uni" w:cs="Arial for Autograph Uni"/>
          <w:sz w:val="24"/>
        </w:rPr>
        <w:t xml:space="preserve"> that point; this is known </w:t>
      </w:r>
      <w:r w:rsidR="0051507D">
        <w:rPr>
          <w:rFonts w:ascii="Arial for Autograph Uni" w:hAnsi="Arial for Autograph Uni" w:cs="Arial for Autograph Uni"/>
          <w:sz w:val="24"/>
        </w:rPr>
        <w:t>as a false root. The third case</w:t>
      </w:r>
      <w:r w:rsidRPr="008421E8">
        <w:rPr>
          <w:rFonts w:ascii="Arial for Autograph Uni" w:hAnsi="Arial for Autograph Uni" w:cs="Arial for Autograph Uni"/>
          <w:sz w:val="24"/>
        </w:rPr>
        <w:t xml:space="preserve"> is when the roots are situated close togeth</w:t>
      </w:r>
      <w:r w:rsidR="008A6CE6" w:rsidRPr="008421E8">
        <w:rPr>
          <w:rFonts w:ascii="Arial for Autograph Uni" w:hAnsi="Arial for Autograph Uni" w:cs="Arial for Autograph Uni"/>
          <w:sz w:val="24"/>
        </w:rPr>
        <w:t>er</w:t>
      </w:r>
      <w:r w:rsidR="00B9275B" w:rsidRPr="008421E8">
        <w:rPr>
          <w:rFonts w:ascii="Arial for Autograph Uni" w:hAnsi="Arial for Autograph Uni" w:cs="Arial for Autograph Uni"/>
          <w:sz w:val="24"/>
        </w:rPr>
        <w:t xml:space="preserve"> and you can’t distinguish each individual one easily</w:t>
      </w:r>
      <w:r w:rsidR="008A6CE6" w:rsidRPr="008421E8">
        <w:rPr>
          <w:rFonts w:ascii="Arial for Autograph Uni" w:hAnsi="Arial for Autograph Uni" w:cs="Arial for Autograph Uni"/>
          <w:sz w:val="24"/>
        </w:rPr>
        <w:t>.</w:t>
      </w:r>
    </w:p>
    <w:p w:rsidR="00853E28" w:rsidRPr="008421E8" w:rsidRDefault="00853E28" w:rsidP="008C507B">
      <w:pPr>
        <w:rPr>
          <w:rFonts w:ascii="Arial for Autograph Uni" w:hAnsi="Arial for Autograph Uni" w:cs="Arial for Autograph Uni"/>
          <w:sz w:val="24"/>
        </w:rPr>
      </w:pPr>
      <w:r w:rsidRPr="008421E8">
        <w:rPr>
          <w:rFonts w:ascii="Arial for Autograph Uni" w:hAnsi="Arial for Autograph Uni" w:cs="Arial for Autograph Uni"/>
          <w:sz w:val="24"/>
          <w:u w:val="single"/>
        </w:rPr>
        <w:t>Close roots</w:t>
      </w:r>
    </w:p>
    <w:p w:rsidR="00C9072B" w:rsidRPr="008421E8" w:rsidRDefault="00853E28" w:rsidP="008C507B">
      <w:pPr>
        <w:rPr>
          <w:rFonts w:ascii="Arial for Autograph Uni" w:hAnsi="Arial for Autograph Uni" w:cs="Arial for Autograph Uni"/>
          <w:sz w:val="24"/>
        </w:rPr>
      </w:pPr>
      <w:r w:rsidRPr="008421E8">
        <w:rPr>
          <w:rFonts w:ascii="Arial for Autograph Uni" w:hAnsi="Arial for Autograph Uni" w:cs="Arial for Autograph Uni"/>
          <w:sz w:val="24"/>
        </w:rPr>
        <w:t>Below in figures 3-4 you can see the graph</w:t>
      </w:r>
      <w:r w:rsidR="00C9072B" w:rsidRPr="008421E8">
        <w:rPr>
          <w:rFonts w:ascii="Arial for Autograph Uni" w:hAnsi="Arial for Autograph Uni" w:cs="Arial for Autograph Uni"/>
          <w:sz w:val="24"/>
        </w:rPr>
        <w:t>:</w:t>
      </w:r>
    </w:p>
    <w:p w:rsidR="00C9072B" w:rsidRPr="008421E8" w:rsidRDefault="00C9072B" w:rsidP="008C507B">
      <w:pPr>
        <w:rPr>
          <w:rStyle w:val="solutionsteptitletext"/>
          <w:rFonts w:ascii="Arial for Autograph Uni" w:hAnsi="Arial for Autograph Uni" w:cs="Arial for Autograph Uni"/>
          <w:sz w:val="24"/>
        </w:rPr>
      </w:pPr>
      <m:oMathPara>
        <m:oMathParaPr>
          <m:jc m:val="left"/>
        </m:oMathParaPr>
        <m:oMath>
          <m:r>
            <w:rPr>
              <w:rFonts w:ascii="Cambria Math" w:hAnsi="Cambria Math" w:cs="Arial for Autograph Uni"/>
              <w:sz w:val="24"/>
            </w:rPr>
            <m:t>y=</m:t>
          </m:r>
          <m:sSup>
            <m:sSupPr>
              <m:ctrlPr>
                <w:rPr>
                  <w:rFonts w:ascii="Cambria Math" w:hAnsi="Cambria Math" w:cs="Arial for Autograph Uni"/>
                  <w:i/>
                  <w:sz w:val="24"/>
                </w:rPr>
              </m:ctrlPr>
            </m:sSupPr>
            <m:e>
              <m:r>
                <w:rPr>
                  <w:rFonts w:ascii="Cambria Math" w:hAnsi="Cambria Math" w:cs="Arial for Autograph Uni"/>
                  <w:sz w:val="24"/>
                </w:rPr>
                <m:t>x</m:t>
              </m:r>
            </m:e>
            <m:sup>
              <m:r>
                <w:rPr>
                  <w:rFonts w:ascii="Cambria Math" w:hAnsi="Cambria Math" w:cs="Arial for Autograph Uni"/>
                  <w:sz w:val="24"/>
                </w:rPr>
                <m:t>4</m:t>
              </m:r>
            </m:sup>
          </m:sSup>
          <m:r>
            <w:rPr>
              <w:rFonts w:ascii="Cambria Math" w:hAnsi="Cambria Math" w:cs="Arial for Autograph Uni"/>
              <w:sz w:val="24"/>
            </w:rPr>
            <m:t>+10.0674</m:t>
          </m:r>
          <m:sSup>
            <m:sSupPr>
              <m:ctrlPr>
                <w:rPr>
                  <w:rFonts w:ascii="Cambria Math" w:hAnsi="Cambria Math" w:cs="Arial for Autograph Uni"/>
                  <w:i/>
                  <w:sz w:val="24"/>
                </w:rPr>
              </m:ctrlPr>
            </m:sSupPr>
            <m:e>
              <m:r>
                <w:rPr>
                  <w:rFonts w:ascii="Cambria Math" w:hAnsi="Cambria Math" w:cs="Arial for Autograph Uni"/>
                  <w:sz w:val="24"/>
                </w:rPr>
                <m:t>x</m:t>
              </m:r>
            </m:e>
            <m:sup>
              <m:r>
                <w:rPr>
                  <w:rFonts w:ascii="Cambria Math" w:hAnsi="Cambria Math" w:cs="Arial for Autograph Uni"/>
                  <w:sz w:val="24"/>
                </w:rPr>
                <m:t>3</m:t>
              </m:r>
            </m:sup>
          </m:sSup>
          <m:r>
            <w:rPr>
              <w:rFonts w:ascii="Cambria Math" w:hAnsi="Cambria Math" w:cs="Arial for Autograph Uni"/>
              <w:sz w:val="24"/>
            </w:rPr>
            <m:t>+22.31488</m:t>
          </m:r>
          <m:sSup>
            <m:sSupPr>
              <m:ctrlPr>
                <w:rPr>
                  <w:rFonts w:ascii="Cambria Math" w:hAnsi="Cambria Math" w:cs="Arial for Autograph Uni"/>
                  <w:i/>
                  <w:sz w:val="24"/>
                </w:rPr>
              </m:ctrlPr>
            </m:sSupPr>
            <m:e>
              <m:r>
                <w:rPr>
                  <w:rFonts w:ascii="Cambria Math" w:hAnsi="Cambria Math" w:cs="Arial for Autograph Uni"/>
                  <w:sz w:val="24"/>
                </w:rPr>
                <m:t>x</m:t>
              </m:r>
            </m:e>
            <m:sup>
              <m:r>
                <w:rPr>
                  <w:rFonts w:ascii="Cambria Math" w:hAnsi="Cambria Math" w:cs="Arial for Autograph Uni"/>
                  <w:sz w:val="24"/>
                </w:rPr>
                <m:t>2</m:t>
              </m:r>
            </m:sup>
          </m:sSup>
          <m:r>
            <w:rPr>
              <w:rFonts w:ascii="Cambria Math" w:hAnsi="Cambria Math" w:cs="Arial for Autograph Uni"/>
              <w:sz w:val="24"/>
            </w:rPr>
            <m:t>-15.21816x+2.285</m:t>
          </m:r>
          <m:r>
            <w:rPr>
              <w:rStyle w:val="solutionsteptitletext"/>
              <w:rFonts w:ascii="Cambria Math" w:eastAsiaTheme="minorEastAsia" w:hAnsi="Cambria Math" w:cs="Arial for Autograph Uni"/>
              <w:sz w:val="24"/>
              <w:szCs w:val="24"/>
              <w:lang w:val="en"/>
            </w:rPr>
            <m:t xml:space="preserve">. </m:t>
          </m:r>
        </m:oMath>
      </m:oMathPara>
    </w:p>
    <w:p w:rsidR="00C9072B" w:rsidRPr="008421E8" w:rsidRDefault="00853E28" w:rsidP="008C507B">
      <w:pPr>
        <w:rPr>
          <w:rStyle w:val="solutionsteptitletext"/>
          <w:rFonts w:ascii="Arial for Autograph Uni" w:eastAsiaTheme="minorEastAsia" w:hAnsi="Arial for Autograph Uni" w:cs="Arial for Autograph Uni"/>
          <w:sz w:val="24"/>
          <w:szCs w:val="24"/>
          <w:lang w:val="en"/>
        </w:rPr>
      </w:pPr>
      <w:r w:rsidRPr="008421E8">
        <w:rPr>
          <w:rStyle w:val="solutionsteptitletext"/>
          <w:rFonts w:ascii="Arial for Autograph Uni" w:eastAsiaTheme="minorEastAsia" w:hAnsi="Arial for Autograph Uni" w:cs="Arial for Autograph Uni"/>
          <w:sz w:val="24"/>
          <w:szCs w:val="24"/>
          <w:lang w:val="en"/>
        </w:rPr>
        <w:t xml:space="preserve">This graph has </w:t>
      </w:r>
      <w:r w:rsidR="00C9072B" w:rsidRPr="008421E8">
        <w:rPr>
          <w:rStyle w:val="solutionsteptitletext"/>
          <w:rFonts w:ascii="Arial for Autograph Uni" w:eastAsiaTheme="minorEastAsia" w:hAnsi="Arial for Autograph Uni" w:cs="Arial for Autograph Uni"/>
          <w:sz w:val="24"/>
          <w:szCs w:val="24"/>
          <w:lang w:val="en"/>
        </w:rPr>
        <w:t xml:space="preserve">2 sets of roots which are situated close together </w:t>
      </w:r>
      <w:r w:rsidR="009D630F" w:rsidRPr="008421E8">
        <w:rPr>
          <w:rStyle w:val="solutionsteptitletext"/>
          <w:rFonts w:ascii="Arial for Autograph Uni" w:eastAsiaTheme="minorEastAsia" w:hAnsi="Arial for Autograph Uni" w:cs="Arial for Autograph Uni"/>
          <w:sz w:val="24"/>
          <w:szCs w:val="24"/>
          <w:lang w:val="en"/>
        </w:rPr>
        <w:t>with the intervals [0, 0.3</w:t>
      </w:r>
      <w:r w:rsidR="00C9072B" w:rsidRPr="008421E8">
        <w:rPr>
          <w:rStyle w:val="solutionsteptitletext"/>
          <w:rFonts w:ascii="Arial for Autograph Uni" w:eastAsiaTheme="minorEastAsia" w:hAnsi="Arial for Autograph Uni" w:cs="Arial for Autograph Uni"/>
          <w:sz w:val="24"/>
          <w:szCs w:val="24"/>
          <w:lang w:val="en"/>
        </w:rPr>
        <w:t>]</w:t>
      </w:r>
      <w:r w:rsidR="009D630F" w:rsidRPr="008421E8">
        <w:rPr>
          <w:rStyle w:val="solutionsteptitletext"/>
          <w:rFonts w:ascii="Arial for Autograph Uni" w:eastAsiaTheme="minorEastAsia" w:hAnsi="Arial for Autograph Uni" w:cs="Arial for Autograph Uni"/>
          <w:sz w:val="24"/>
          <w:szCs w:val="24"/>
          <w:lang w:val="en"/>
        </w:rPr>
        <w:t>, [-5.3, -5.4</w:t>
      </w:r>
      <w:r w:rsidR="00C9072B" w:rsidRPr="008421E8">
        <w:rPr>
          <w:rStyle w:val="solutionsteptitletext"/>
          <w:rFonts w:ascii="Arial for Autograph Uni" w:eastAsiaTheme="minorEastAsia" w:hAnsi="Arial for Autograph Uni" w:cs="Arial for Autograph Uni"/>
          <w:sz w:val="24"/>
          <w:szCs w:val="24"/>
          <w:lang w:val="en"/>
        </w:rPr>
        <w:t xml:space="preserve">]. </w:t>
      </w:r>
      <w:r w:rsidR="009D630F" w:rsidRPr="008421E8">
        <w:rPr>
          <w:rStyle w:val="solutionsteptitletext"/>
          <w:rFonts w:ascii="Arial for Autograph Uni" w:eastAsiaTheme="minorEastAsia" w:hAnsi="Arial for Autograph Uni" w:cs="Arial for Autograph Uni"/>
          <w:sz w:val="24"/>
          <w:szCs w:val="24"/>
          <w:lang w:val="en"/>
        </w:rPr>
        <w:t>As</w:t>
      </w:r>
      <w:r w:rsidR="00C9072B" w:rsidRPr="008421E8">
        <w:rPr>
          <w:rStyle w:val="solutionsteptitletext"/>
          <w:rFonts w:ascii="Arial for Autograph Uni" w:eastAsiaTheme="minorEastAsia" w:hAnsi="Arial for Autograph Uni" w:cs="Arial for Autograph Uni"/>
          <w:sz w:val="24"/>
          <w:szCs w:val="24"/>
          <w:lang w:val="en"/>
        </w:rPr>
        <w:t xml:space="preserve"> you can see the pair</w:t>
      </w:r>
      <w:r w:rsidR="009D630F" w:rsidRPr="008421E8">
        <w:rPr>
          <w:rStyle w:val="solutionsteptitletext"/>
          <w:rFonts w:ascii="Arial for Autograph Uni" w:eastAsiaTheme="minorEastAsia" w:hAnsi="Arial for Autograph Uni" w:cs="Arial for Autograph Uni"/>
          <w:sz w:val="24"/>
          <w:szCs w:val="24"/>
          <w:lang w:val="en"/>
        </w:rPr>
        <w:t>s</w:t>
      </w:r>
      <w:r w:rsidR="00C9072B" w:rsidRPr="008421E8">
        <w:rPr>
          <w:rStyle w:val="solutionsteptitletext"/>
          <w:rFonts w:ascii="Arial for Autograph Uni" w:eastAsiaTheme="minorEastAsia" w:hAnsi="Arial for Autograph Uni" w:cs="Arial for Autograph Uni"/>
          <w:sz w:val="24"/>
          <w:szCs w:val="24"/>
          <w:lang w:val="en"/>
        </w:rPr>
        <w:t xml:space="preserve"> of roots are close together</w:t>
      </w:r>
      <w:r w:rsidR="009D630F" w:rsidRPr="008421E8">
        <w:rPr>
          <w:rStyle w:val="solutionsteptitletext"/>
          <w:rFonts w:ascii="Arial for Autograph Uni" w:eastAsiaTheme="minorEastAsia" w:hAnsi="Arial for Autograph Uni" w:cs="Arial for Autograph Uni"/>
          <w:sz w:val="24"/>
          <w:szCs w:val="24"/>
          <w:lang w:val="en"/>
        </w:rPr>
        <w:t>.</w:t>
      </w:r>
    </w:p>
    <w:p w:rsidR="00C9072B" w:rsidRPr="008421E8" w:rsidRDefault="009D630F">
      <w:pPr>
        <w:rPr>
          <w:rStyle w:val="solutionsteptitletext"/>
          <w:rFonts w:ascii="Arial for Autograph Uni" w:eastAsiaTheme="minorEastAsia" w:hAnsi="Arial for Autograph Uni" w:cs="Arial for Autograph Uni"/>
          <w:sz w:val="24"/>
          <w:szCs w:val="24"/>
          <w:lang w:val="en"/>
        </w:rPr>
      </w:pPr>
      <w:r w:rsidRPr="008421E8">
        <w:rPr>
          <w:rFonts w:ascii="Arial for Autograph Uni" w:eastAsiaTheme="minorEastAsia" w:hAnsi="Arial for Autograph Uni" w:cs="Arial for Autograph Uni"/>
          <w:noProof/>
          <w:sz w:val="24"/>
          <w:szCs w:val="24"/>
          <w:lang w:eastAsia="en-GB"/>
        </w:rPr>
        <mc:AlternateContent>
          <mc:Choice Requires="wpg">
            <w:drawing>
              <wp:anchor distT="0" distB="0" distL="114300" distR="114300" simplePos="0" relativeHeight="251672576" behindDoc="0" locked="0" layoutInCell="1" allowOverlap="1" wp14:anchorId="2AD82D88" wp14:editId="425791FF">
                <wp:simplePos x="0" y="0"/>
                <wp:positionH relativeFrom="column">
                  <wp:posOffset>-152400</wp:posOffset>
                </wp:positionH>
                <wp:positionV relativeFrom="paragraph">
                  <wp:posOffset>260985</wp:posOffset>
                </wp:positionV>
                <wp:extent cx="5734050" cy="4457700"/>
                <wp:effectExtent l="19050" t="19050" r="19050" b="19050"/>
                <wp:wrapNone/>
                <wp:docPr id="14" name="Group 14"/>
                <wp:cNvGraphicFramePr/>
                <a:graphic xmlns:a="http://schemas.openxmlformats.org/drawingml/2006/main">
                  <a:graphicData uri="http://schemas.microsoft.com/office/word/2010/wordprocessingGroup">
                    <wpg:wgp>
                      <wpg:cNvGrpSpPr/>
                      <wpg:grpSpPr>
                        <a:xfrm>
                          <a:off x="0" y="0"/>
                          <a:ext cx="5734050" cy="4457700"/>
                          <a:chOff x="0" y="0"/>
                          <a:chExt cx="5734050" cy="4457700"/>
                        </a:xfrm>
                      </wpg:grpSpPr>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4050" cy="3829050"/>
                          </a:xfrm>
                          <a:prstGeom prst="rect">
                            <a:avLst/>
                          </a:prstGeom>
                          <a:ln w="12700">
                            <a:solidFill>
                              <a:schemeClr val="tx1"/>
                            </a:solidFill>
                          </a:ln>
                        </pic:spPr>
                      </pic:pic>
                      <wps:wsp>
                        <wps:cNvPr id="7" name="Text Box 2"/>
                        <wps:cNvSpPr txBox="1">
                          <a:spLocks noChangeArrowheads="1"/>
                        </wps:cNvSpPr>
                        <wps:spPr bwMode="auto">
                          <a:xfrm>
                            <a:off x="0" y="3829050"/>
                            <a:ext cx="5734049" cy="628650"/>
                          </a:xfrm>
                          <a:prstGeom prst="rect">
                            <a:avLst/>
                          </a:prstGeom>
                          <a:solidFill>
                            <a:srgbClr val="FFFFFF"/>
                          </a:solidFill>
                          <a:ln w="9525">
                            <a:solidFill>
                              <a:srgbClr val="000000"/>
                            </a:solidFill>
                            <a:miter lim="800000"/>
                            <a:headEnd/>
                            <a:tailEnd/>
                          </a:ln>
                        </wps:spPr>
                        <wps:txbx>
                          <w:txbxContent>
                            <w:p w:rsidR="002C2C07" w:rsidRPr="00C9072B" w:rsidRDefault="002C2C07" w:rsidP="009D630F">
                              <w:pPr>
                                <w:rPr>
                                  <w:rStyle w:val="solutionsteptitletext"/>
                                  <w:sz w:val="24"/>
                                </w:rPr>
                              </w:pPr>
                              <w:r>
                                <w:t xml:space="preserve">Figure 3: Failing case for when roots are close together, </w:t>
                              </w:r>
                              <m:oMath>
                                <m:r>
                                  <m:rPr>
                                    <m:sty m:val="p"/>
                                  </m:rPr>
                                  <w:rPr>
                                    <w:rFonts w:ascii="Cambria Math" w:hAnsi="Cambria Math"/>
                                    <w:sz w:val="24"/>
                                  </w:rPr>
                                  <w:br/>
                                </m:r>
                              </m:oMath>
                              <m:oMathPara>
                                <m:oMathParaPr>
                                  <m:jc m:val="left"/>
                                </m:oMathParaPr>
                                <m:oMath>
                                  <m:r>
                                    <w:rPr>
                                      <w:rFonts w:ascii="Cambria Math" w:hAnsi="Cambria Math"/>
                                      <w:sz w:val="24"/>
                                    </w:rPr>
                                    <m:t>y=</m:t>
                                  </m:r>
                                  <m:sSup>
                                    <m:sSupPr>
                                      <m:ctrlPr>
                                        <w:rPr>
                                          <w:rFonts w:ascii="Cambria Math" w:hAnsi="Cambria Math"/>
                                          <w:i/>
                                          <w:sz w:val="24"/>
                                        </w:rPr>
                                      </m:ctrlPr>
                                    </m:sSupPr>
                                    <m:e>
                                      <m:r>
                                        <w:rPr>
                                          <w:rFonts w:ascii="Cambria Math" w:hAnsi="Cambria Math"/>
                                          <w:sz w:val="24"/>
                                        </w:rPr>
                                        <m:t>x</m:t>
                                      </m:r>
                                    </m:e>
                                    <m:sup>
                                      <m:r>
                                        <w:rPr>
                                          <w:rFonts w:ascii="Cambria Math" w:hAnsi="Cambria Math"/>
                                          <w:sz w:val="24"/>
                                        </w:rPr>
                                        <m:t>4</m:t>
                                      </m:r>
                                    </m:sup>
                                  </m:sSup>
                                  <m:r>
                                    <w:rPr>
                                      <w:rFonts w:ascii="Cambria Math" w:hAnsi="Cambria Math"/>
                                      <w:sz w:val="24"/>
                                    </w:rPr>
                                    <m:t>+10.0674</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r>
                                    <w:rPr>
                                      <w:rFonts w:ascii="Cambria Math" w:hAnsi="Cambria Math"/>
                                      <w:sz w:val="24"/>
                                    </w:rPr>
                                    <m:t>+22.31488</m:t>
                                  </m:r>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-15.21816x+2.285</m:t>
                                  </m:r>
                                  <m:r>
                                    <w:rPr>
                                      <w:rStyle w:val="solutionsteptitletext"/>
                                      <w:rFonts w:ascii="Cambria Math" w:eastAsiaTheme="minorEastAsia" w:hAnsi="Cambria Math"/>
                                      <w:sz w:val="24"/>
                                      <w:szCs w:val="24"/>
                                      <w:lang w:val="en"/>
                                    </w:rPr>
                                    <m:t xml:space="preserve">. </m:t>
                                  </m:r>
                                </m:oMath>
                              </m:oMathPara>
                            </w:p>
                            <w:p w:rsidR="002C2C07" w:rsidRPr="00853E28" w:rsidRDefault="002C2C07" w:rsidP="00853E28">
                              <w:pPr>
                                <w:rPr>
                                  <w:rFonts w:eastAsiaTheme="minorEastAsia"/>
                                  <w:sz w:val="24"/>
                                  <w:szCs w:val="24"/>
                                  <w:lang w:val="en"/>
                                </w:rPr>
                              </w:pPr>
                            </w:p>
                            <w:p w:rsidR="002C2C07" w:rsidRDefault="002C2C07"/>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14" o:spid="_x0000_s1033" style="position:absolute;margin-left:-12pt;margin-top:20.55pt;width:451.5pt;height:351pt;z-index:251672576;mso-height-relative:margin" coordsize="57340,44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">
                <v:shape id="Picture 13" o:spid="_x0000_s1034" type="#_x0000_t75" style="position:absolute;width:57340;height:38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5QLAAAAA2wAAAA8AAABkcnMvZG93bnJldi54bWxET9uKwjAQfV/wH8II+7amKuxqNYoKgguy&#10;4u19aMa2tJmUJGrXrzfCwr7N4VxnOm9NLW7kfGlZQb+XgCDOrC45V3A6rj9GIHxA1lhbJgW/5GE+&#10;67xNMdX2znu6HUIuYgj7FBUUITSplD4ryKDv2YY4chfrDIYIXS61w3sMN7UcJMmnNFhybCiwoVVB&#10;WXW4GgU/jr7Kx7dr+LxbVpvx0m+rRabUe7ddTEAEasO/+M+90XH+EF6/xAPk7A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37lAsAAAADbAAAADwAAAAAAAAAAAAAAAACfAgAA&#10;ZHJzL2Rvd25yZXYueG1sUEsFBgAAAAAEAAQA9wAAAIwDAAAAAA==&#10;" stroked="t" strokecolor="black [3213]" strokeweight="1pt">
                  <v:imagedata r:id="rId20" o:title=""/>
                  <v:path arrowok="t"/>
                </v:shape>
                <v:shape id="_x0000_s1035" type="#_x0000_t202" style="position:absolute;top:38290;width:57340;height:6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2C2C07" w:rsidRPr="00C9072B" w:rsidRDefault="002C2C07" w:rsidP="009D630F">
                        <w:pPr>
                          <w:rPr>
                            <w:rStyle w:val="solutionsteptitletext"/>
                            <w:sz w:val="24"/>
                          </w:rPr>
                        </w:pPr>
                        <w:r>
                          <w:t xml:space="preserve">Figure 3: Failing case for when roots are close together, </w:t>
                        </w:r>
                        <m:oMath>
                          <m:r>
                            <m:rPr>
                              <m:sty m:val="p"/>
                            </m:rPr>
                            <w:rPr>
                              <w:rFonts w:ascii="Cambria Math" w:hAnsi="Cambria Math"/>
                              <w:sz w:val="24"/>
                            </w:rPr>
                            <w:br/>
                          </m:r>
                        </m:oMath>
                        <m:oMathPara>
                          <m:oMathParaPr>
                            <m:jc m:val="left"/>
                          </m:oMathParaPr>
                          <m:oMath>
                            <m:r>
                              <w:rPr>
                                <w:rFonts w:ascii="Cambria Math" w:hAnsi="Cambria Math"/>
                                <w:sz w:val="24"/>
                              </w:rPr>
                              <m:t>y=</m:t>
                            </m:r>
                            <m:sSup>
                              <m:sSupPr>
                                <m:ctrlPr>
                                  <w:rPr>
                                    <w:rFonts w:ascii="Cambria Math" w:hAnsi="Cambria Math"/>
                                    <w:i/>
                                    <w:sz w:val="24"/>
                                  </w:rPr>
                                </m:ctrlPr>
                              </m:sSupPr>
                              <m:e>
                                <m:r>
                                  <w:rPr>
                                    <w:rFonts w:ascii="Cambria Math" w:hAnsi="Cambria Math"/>
                                    <w:sz w:val="24"/>
                                  </w:rPr>
                                  <m:t>x</m:t>
                                </m:r>
                              </m:e>
                              <m:sup>
                                <m:r>
                                  <w:rPr>
                                    <w:rFonts w:ascii="Cambria Math" w:hAnsi="Cambria Math"/>
                                    <w:sz w:val="24"/>
                                  </w:rPr>
                                  <m:t>4</m:t>
                                </m:r>
                              </m:sup>
                            </m:sSup>
                            <m:r>
                              <w:rPr>
                                <w:rFonts w:ascii="Cambria Math" w:hAnsi="Cambria Math"/>
                                <w:sz w:val="24"/>
                              </w:rPr>
                              <m:t>+10.0674</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r>
                              <w:rPr>
                                <w:rFonts w:ascii="Cambria Math" w:hAnsi="Cambria Math"/>
                                <w:sz w:val="24"/>
                              </w:rPr>
                              <m:t>+22.31488</m:t>
                            </m:r>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-15.21816x+2.285</m:t>
                            </m:r>
                            <m:r>
                              <w:rPr>
                                <w:rStyle w:val="solutionsteptitletext"/>
                                <w:rFonts w:ascii="Cambria Math" w:eastAsiaTheme="minorEastAsia" w:hAnsi="Cambria Math"/>
                                <w:sz w:val="24"/>
                                <w:szCs w:val="24"/>
                                <w:lang w:val="en"/>
                              </w:rPr>
                              <m:t xml:space="preserve">. </m:t>
                            </m:r>
                          </m:oMath>
                        </m:oMathPara>
                      </w:p>
                      <w:p w:rsidR="002C2C07" w:rsidRPr="00853E28" w:rsidRDefault="002C2C07" w:rsidP="00853E28">
                        <w:pPr>
                          <w:rPr>
                            <w:rFonts w:eastAsiaTheme="minorEastAsia"/>
                            <w:sz w:val="24"/>
                            <w:szCs w:val="24"/>
                            <w:lang w:val="en"/>
                          </w:rPr>
                        </w:pPr>
                      </w:p>
                      <w:p w:rsidR="002C2C07" w:rsidRDefault="002C2C07"/>
                    </w:txbxContent>
                  </v:textbox>
                </v:shape>
              </v:group>
            </w:pict>
          </mc:Fallback>
        </mc:AlternateContent>
      </w:r>
      <w:r w:rsidR="00C9072B" w:rsidRPr="008421E8">
        <w:rPr>
          <w:rStyle w:val="solutionsteptitletext"/>
          <w:rFonts w:ascii="Arial for Autograph Uni" w:eastAsiaTheme="minorEastAsia" w:hAnsi="Arial for Autograph Uni" w:cs="Arial for Autograph Uni"/>
          <w:sz w:val="24"/>
          <w:szCs w:val="24"/>
          <w:lang w:val="en"/>
        </w:rPr>
        <w:br w:type="page"/>
      </w:r>
    </w:p>
    <w:p w:rsidR="00C9072B" w:rsidRPr="008421E8" w:rsidRDefault="009D630F" w:rsidP="008C507B">
      <w:pPr>
        <w:rPr>
          <w:rStyle w:val="solutionsteptitletext"/>
          <w:rFonts w:ascii="Arial for Autograph Uni" w:eastAsiaTheme="minorEastAsia" w:hAnsi="Arial for Autograph Uni" w:cs="Arial for Autograph Uni"/>
          <w:sz w:val="24"/>
          <w:szCs w:val="24"/>
          <w:lang w:val="en"/>
        </w:rPr>
      </w:pPr>
      <w:r w:rsidRPr="008421E8">
        <w:rPr>
          <w:rFonts w:ascii="Arial for Autograph Uni" w:hAnsi="Arial for Autograph Uni" w:cs="Arial for Autograph Uni"/>
          <w:noProof/>
          <w:sz w:val="24"/>
          <w:lang w:eastAsia="en-GB"/>
        </w:rPr>
        <w:lastRenderedPageBreak/>
        <mc:AlternateContent>
          <mc:Choice Requires="wpg">
            <w:drawing>
              <wp:anchor distT="0" distB="0" distL="114300" distR="114300" simplePos="0" relativeHeight="251673600" behindDoc="0" locked="0" layoutInCell="1" allowOverlap="1" wp14:anchorId="3488CA70" wp14:editId="7ECB0C9E">
                <wp:simplePos x="0" y="0"/>
                <wp:positionH relativeFrom="column">
                  <wp:posOffset>-95250</wp:posOffset>
                </wp:positionH>
                <wp:positionV relativeFrom="paragraph">
                  <wp:posOffset>76200</wp:posOffset>
                </wp:positionV>
                <wp:extent cx="5743575" cy="4400550"/>
                <wp:effectExtent l="0" t="19050" r="28575" b="19050"/>
                <wp:wrapNone/>
                <wp:docPr id="16" name="Group 16"/>
                <wp:cNvGraphicFramePr/>
                <a:graphic xmlns:a="http://schemas.openxmlformats.org/drawingml/2006/main">
                  <a:graphicData uri="http://schemas.microsoft.com/office/word/2010/wordprocessingGroup">
                    <wpg:wgp>
                      <wpg:cNvGrpSpPr/>
                      <wpg:grpSpPr>
                        <a:xfrm>
                          <a:off x="0" y="0"/>
                          <a:ext cx="5743575" cy="4400550"/>
                          <a:chOff x="66675" y="-1343025"/>
                          <a:chExt cx="5743575" cy="4400550"/>
                        </a:xfrm>
                      </wpg:grpSpPr>
                      <pic:pic xmlns:pic="http://schemas.openxmlformats.org/drawingml/2006/picture">
                        <pic:nvPicPr>
                          <pic:cNvPr id="15" name="Picture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76200" y="-1343025"/>
                            <a:ext cx="5734050" cy="3762375"/>
                          </a:xfrm>
                          <a:prstGeom prst="rect">
                            <a:avLst/>
                          </a:prstGeom>
                          <a:ln w="12700">
                            <a:solidFill>
                              <a:schemeClr val="tx1"/>
                            </a:solidFill>
                          </a:ln>
                        </pic:spPr>
                      </pic:pic>
                      <wps:wsp>
                        <wps:cNvPr id="9" name="Text Box 2"/>
                        <wps:cNvSpPr txBox="1">
                          <a:spLocks noChangeArrowheads="1"/>
                        </wps:cNvSpPr>
                        <wps:spPr bwMode="auto">
                          <a:xfrm>
                            <a:off x="66675" y="2428875"/>
                            <a:ext cx="5734050" cy="628650"/>
                          </a:xfrm>
                          <a:prstGeom prst="rect">
                            <a:avLst/>
                          </a:prstGeom>
                          <a:solidFill>
                            <a:srgbClr val="FFFFFF"/>
                          </a:solidFill>
                          <a:ln w="9525">
                            <a:solidFill>
                              <a:srgbClr val="000000"/>
                            </a:solidFill>
                            <a:miter lim="800000"/>
                            <a:headEnd/>
                            <a:tailEnd/>
                          </a:ln>
                        </wps:spPr>
                        <wps:txbx>
                          <w:txbxContent>
                            <w:p w:rsidR="002C2C07" w:rsidRPr="009D630F" w:rsidRDefault="002C2C07" w:rsidP="00C9072B">
                              <w:pPr>
                                <w:rPr>
                                  <w:rFonts w:eastAsiaTheme="minorEastAsia"/>
                                  <w:sz w:val="24"/>
                                  <w:szCs w:val="24"/>
                                  <w:lang w:val="en"/>
                                </w:rPr>
                              </w:pPr>
                              <w:r>
                                <w:t xml:space="preserve">Figure 4: two roots between [0.27, 0.3] of the graph </w:t>
                              </w:r>
                              <m:oMath>
                                <m:r>
                                  <w:rPr>
                                    <w:rFonts w:ascii="Cambria Math" w:hAnsi="Cambria Math"/>
                                    <w:sz w:val="24"/>
                                  </w:rPr>
                                  <m:t>y=</m:t>
                                </m:r>
                                <m:sSup>
                                  <m:sSupPr>
                                    <m:ctrlPr>
                                      <w:rPr>
                                        <w:rFonts w:ascii="Cambria Math" w:hAnsi="Cambria Math"/>
                                        <w:i/>
                                        <w:sz w:val="24"/>
                                      </w:rPr>
                                    </m:ctrlPr>
                                  </m:sSupPr>
                                  <m:e>
                                    <m:r>
                                      <w:rPr>
                                        <w:rFonts w:ascii="Cambria Math" w:hAnsi="Cambria Math"/>
                                        <w:sz w:val="24"/>
                                      </w:rPr>
                                      <m:t>x</m:t>
                                    </m:r>
                                  </m:e>
                                  <m:sup>
                                    <m:r>
                                      <w:rPr>
                                        <w:rFonts w:ascii="Cambria Math" w:hAnsi="Cambria Math"/>
                                        <w:sz w:val="24"/>
                                      </w:rPr>
                                      <m:t>4</m:t>
                                    </m:r>
                                  </m:sup>
                                </m:sSup>
                                <m:r>
                                  <w:rPr>
                                    <w:rFonts w:ascii="Cambria Math" w:hAnsi="Cambria Math"/>
                                    <w:sz w:val="24"/>
                                  </w:rPr>
                                  <m:t>+10.0674</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r>
                                  <w:rPr>
                                    <w:rFonts w:ascii="Cambria Math" w:hAnsi="Cambria Math"/>
                                    <w:sz w:val="24"/>
                                  </w:rPr>
                                  <m:t>+22.31488</m:t>
                                </m:r>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-15.21816x+2.285</m:t>
                                </m:r>
                                <m:r>
                                  <w:rPr>
                                    <w:rStyle w:val="solutionsteptitletext"/>
                                    <w:rFonts w:ascii="Cambria Math" w:eastAsiaTheme="minorEastAsia" w:hAnsi="Cambria Math"/>
                                    <w:sz w:val="24"/>
                                    <w:szCs w:val="24"/>
                                    <w:lang w:val="en"/>
                                  </w:rPr>
                                  <m:t>.</m:t>
                                </m:r>
                              </m:oMath>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6" o:spid="_x0000_s1036" style="position:absolute;margin-left:-7.5pt;margin-top:6pt;width:452.25pt;height:346.5pt;z-index:251673600;mso-width-relative:margin;mso-height-relative:margin" coordorigin="666,-13430" coordsize="57435,44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">
                <v:shape id="Picture 15" o:spid="_x0000_s1037" type="#_x0000_t75" style="position:absolute;left:762;top:-13430;width:57340;height:376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AefTCAAAA2wAAAA8AAABkcnMvZG93bnJldi54bWxET01rwkAQvRf8D8sUeqsbhRZNXaUEBemh&#10;Ygxtj0N2mg3NzobsmqT/3hUEb/N4n7PajLYRPXW+dqxgNk1AEJdO11wpKE675wUIH5A1No5JwT95&#10;2KwnDytMtRv4SH0eKhFD2KeowITQplL60pBFP3UtceR+XWcxRNhVUnc4xHDbyHmSvEqLNccGgy1l&#10;hsq//GwVHMzW5cX3x+ewLPq9m+2yH/7KlHp6HN/fQAQaw118c+91nP8C11/iAXJ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AHn0wgAAANsAAAAPAAAAAAAAAAAAAAAAAJ8C&#10;AABkcnMvZG93bnJldi54bWxQSwUGAAAAAAQABAD3AAAAjgMAAAAA&#10;" stroked="t" strokecolor="black [3213]" strokeweight="1pt">
                  <v:imagedata r:id="rId22" o:title=""/>
                  <v:path arrowok="t"/>
                </v:shape>
                <v:shape id="_x0000_s1038" type="#_x0000_t202" style="position:absolute;left:666;top:24288;width:57341;height:6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2C2C07" w:rsidRPr="009D630F" w:rsidRDefault="002C2C07" w:rsidP="00C9072B">
                        <w:pPr>
                          <w:rPr>
                            <w:rFonts w:eastAsiaTheme="minorEastAsia"/>
                            <w:sz w:val="24"/>
                            <w:szCs w:val="24"/>
                            <w:lang w:val="en"/>
                          </w:rPr>
                        </w:pPr>
                        <w:r>
                          <w:t xml:space="preserve">Figure 4: two roots between [0.27, 0.3] of the graph </w:t>
                        </w:r>
                        <m:oMath>
                          <m:r>
                            <w:rPr>
                              <w:rFonts w:ascii="Cambria Math" w:hAnsi="Cambria Math"/>
                              <w:sz w:val="24"/>
                            </w:rPr>
                            <m:t>y=</m:t>
                          </m:r>
                          <m:sSup>
                            <m:sSupPr>
                              <m:ctrlPr>
                                <w:rPr>
                                  <w:rFonts w:ascii="Cambria Math" w:hAnsi="Cambria Math"/>
                                  <w:i/>
                                  <w:sz w:val="24"/>
                                </w:rPr>
                              </m:ctrlPr>
                            </m:sSupPr>
                            <m:e>
                              <m:r>
                                <w:rPr>
                                  <w:rFonts w:ascii="Cambria Math" w:hAnsi="Cambria Math"/>
                                  <w:sz w:val="24"/>
                                </w:rPr>
                                <m:t>x</m:t>
                              </m:r>
                            </m:e>
                            <m:sup>
                              <m:r>
                                <w:rPr>
                                  <w:rFonts w:ascii="Cambria Math" w:hAnsi="Cambria Math"/>
                                  <w:sz w:val="24"/>
                                </w:rPr>
                                <m:t>4</m:t>
                              </m:r>
                            </m:sup>
                          </m:sSup>
                          <m:r>
                            <w:rPr>
                              <w:rFonts w:ascii="Cambria Math" w:hAnsi="Cambria Math"/>
                              <w:sz w:val="24"/>
                            </w:rPr>
                            <m:t>+10.0674</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r>
                            <w:rPr>
                              <w:rFonts w:ascii="Cambria Math" w:hAnsi="Cambria Math"/>
                              <w:sz w:val="24"/>
                            </w:rPr>
                            <m:t>+22.31488</m:t>
                          </m:r>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-15.21816x+2.285</m:t>
                          </m:r>
                          <m:r>
                            <w:rPr>
                              <w:rStyle w:val="solutionsteptitletext"/>
                              <w:rFonts w:ascii="Cambria Math" w:eastAsiaTheme="minorEastAsia" w:hAnsi="Cambria Math"/>
                              <w:sz w:val="24"/>
                              <w:szCs w:val="24"/>
                              <w:lang w:val="en"/>
                            </w:rPr>
                            <m:t>.</m:t>
                          </m:r>
                        </m:oMath>
                      </w:p>
                    </w:txbxContent>
                  </v:textbox>
                </v:shape>
              </v:group>
            </w:pict>
          </mc:Fallback>
        </mc:AlternateContent>
      </w:r>
    </w:p>
    <w:p w:rsidR="008A6CE6" w:rsidRPr="008421E8" w:rsidRDefault="008A6CE6" w:rsidP="008C507B">
      <w:pPr>
        <w:rPr>
          <w:rFonts w:ascii="Arial for Autograph Uni" w:hAnsi="Arial for Autograph Uni" w:cs="Arial for Autograph Uni"/>
          <w:sz w:val="24"/>
        </w:rPr>
      </w:pPr>
    </w:p>
    <w:p w:rsidR="00853E28" w:rsidRPr="008421E8" w:rsidRDefault="00853E28" w:rsidP="008C507B">
      <w:pPr>
        <w:rPr>
          <w:rFonts w:ascii="Arial for Autograph Uni" w:hAnsi="Arial for Autograph Uni" w:cs="Arial for Autograph Uni"/>
          <w:sz w:val="24"/>
        </w:rPr>
      </w:pPr>
    </w:p>
    <w:p w:rsidR="009D630F" w:rsidRPr="008421E8" w:rsidRDefault="009D630F" w:rsidP="008C507B">
      <w:pPr>
        <w:rPr>
          <w:rFonts w:ascii="Arial for Autograph Uni" w:hAnsi="Arial for Autograph Uni" w:cs="Arial for Autograph Uni"/>
          <w:sz w:val="24"/>
        </w:rPr>
      </w:pPr>
    </w:p>
    <w:p w:rsidR="009D630F" w:rsidRPr="008421E8" w:rsidRDefault="009D630F">
      <w:pPr>
        <w:rPr>
          <w:rFonts w:ascii="Arial for Autograph Uni" w:hAnsi="Arial for Autograph Uni" w:cs="Arial for Autograph Uni"/>
          <w:sz w:val="24"/>
        </w:rPr>
      </w:pPr>
      <w:r w:rsidRPr="008421E8">
        <w:rPr>
          <w:rFonts w:ascii="Arial for Autograph Uni" w:hAnsi="Arial for Autograph Uni" w:cs="Arial for Autograph Uni"/>
          <w:noProof/>
          <w:sz w:val="24"/>
          <w:lang w:eastAsia="en-GB"/>
        </w:rPr>
        <mc:AlternateContent>
          <mc:Choice Requires="wpg">
            <w:drawing>
              <wp:anchor distT="0" distB="0" distL="114300" distR="114300" simplePos="0" relativeHeight="251674624" behindDoc="0" locked="0" layoutInCell="1" allowOverlap="1" wp14:anchorId="4EAFF2BF" wp14:editId="4F007210">
                <wp:simplePos x="0" y="0"/>
                <wp:positionH relativeFrom="column">
                  <wp:posOffset>9525</wp:posOffset>
                </wp:positionH>
                <wp:positionV relativeFrom="paragraph">
                  <wp:posOffset>3408045</wp:posOffset>
                </wp:positionV>
                <wp:extent cx="5734050" cy="4438650"/>
                <wp:effectExtent l="19050" t="19050" r="19050" b="19050"/>
                <wp:wrapNone/>
                <wp:docPr id="19" name="Group 19"/>
                <wp:cNvGraphicFramePr/>
                <a:graphic xmlns:a="http://schemas.openxmlformats.org/drawingml/2006/main">
                  <a:graphicData uri="http://schemas.microsoft.com/office/word/2010/wordprocessingGroup">
                    <wpg:wgp>
                      <wpg:cNvGrpSpPr/>
                      <wpg:grpSpPr>
                        <a:xfrm>
                          <a:off x="0" y="0"/>
                          <a:ext cx="5734050" cy="4438650"/>
                          <a:chOff x="0" y="0"/>
                          <a:chExt cx="5734050" cy="4438650"/>
                        </a:xfrm>
                      </wpg:grpSpPr>
                      <pic:pic xmlns:pic="http://schemas.openxmlformats.org/drawingml/2006/picture">
                        <pic:nvPicPr>
                          <pic:cNvPr id="18" name="Picture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4050" cy="3810000"/>
                          </a:xfrm>
                          <a:prstGeom prst="rect">
                            <a:avLst/>
                          </a:prstGeom>
                          <a:ln w="12700">
                            <a:solidFill>
                              <a:schemeClr val="tx1"/>
                            </a:solidFill>
                          </a:ln>
                        </pic:spPr>
                      </pic:pic>
                      <wps:wsp>
                        <wps:cNvPr id="10" name="Text Box 2"/>
                        <wps:cNvSpPr txBox="1">
                          <a:spLocks noChangeArrowheads="1"/>
                        </wps:cNvSpPr>
                        <wps:spPr bwMode="auto">
                          <a:xfrm>
                            <a:off x="0" y="3810000"/>
                            <a:ext cx="5734050" cy="628650"/>
                          </a:xfrm>
                          <a:prstGeom prst="rect">
                            <a:avLst/>
                          </a:prstGeom>
                          <a:solidFill>
                            <a:srgbClr val="FFFFFF"/>
                          </a:solidFill>
                          <a:ln w="9525">
                            <a:solidFill>
                              <a:srgbClr val="000000"/>
                            </a:solidFill>
                            <a:miter lim="800000"/>
                            <a:headEnd/>
                            <a:tailEnd/>
                          </a:ln>
                        </wps:spPr>
                        <wps:txbx>
                          <w:txbxContent>
                            <w:p w:rsidR="002C2C07" w:rsidRPr="009D630F" w:rsidRDefault="002C2C07" w:rsidP="00C9072B">
                              <w:pPr>
                                <w:rPr>
                                  <w:rFonts w:eastAsiaTheme="minorEastAsia"/>
                                  <w:sz w:val="24"/>
                                  <w:szCs w:val="24"/>
                                  <w:lang w:val="en"/>
                                </w:rPr>
                              </w:pPr>
                              <w:r>
                                <w:t xml:space="preserve">Figure 5: two roots between [-5.34,-5.3] of the graph </w:t>
                              </w:r>
                              <m:oMath>
                                <m:r>
                                  <w:rPr>
                                    <w:rFonts w:ascii="Cambria Math" w:hAnsi="Cambria Math"/>
                                    <w:sz w:val="24"/>
                                  </w:rPr>
                                  <m:t>y=</m:t>
                                </m:r>
                                <m:sSup>
                                  <m:sSupPr>
                                    <m:ctrlPr>
                                      <w:rPr>
                                        <w:rFonts w:ascii="Cambria Math" w:hAnsi="Cambria Math"/>
                                        <w:i/>
                                        <w:sz w:val="24"/>
                                      </w:rPr>
                                    </m:ctrlPr>
                                  </m:sSupPr>
                                  <m:e>
                                    <m:r>
                                      <w:rPr>
                                        <w:rFonts w:ascii="Cambria Math" w:hAnsi="Cambria Math"/>
                                        <w:sz w:val="24"/>
                                      </w:rPr>
                                      <m:t>x</m:t>
                                    </m:r>
                                  </m:e>
                                  <m:sup>
                                    <m:r>
                                      <w:rPr>
                                        <w:rFonts w:ascii="Cambria Math" w:hAnsi="Cambria Math"/>
                                        <w:sz w:val="24"/>
                                      </w:rPr>
                                      <m:t>4</m:t>
                                    </m:r>
                                  </m:sup>
                                </m:sSup>
                                <m:r>
                                  <w:rPr>
                                    <w:rFonts w:ascii="Cambria Math" w:hAnsi="Cambria Math"/>
                                    <w:sz w:val="24"/>
                                  </w:rPr>
                                  <m:t>+10.0674</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r>
                                  <w:rPr>
                                    <w:rFonts w:ascii="Cambria Math" w:hAnsi="Cambria Math"/>
                                    <w:sz w:val="24"/>
                                  </w:rPr>
                                  <m:t>+22.31488</m:t>
                                </m:r>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-15.21816x+2.285</m:t>
                                </m:r>
                                <m:r>
                                  <w:rPr>
                                    <w:rStyle w:val="solutionsteptitletext"/>
                                    <w:rFonts w:ascii="Cambria Math" w:eastAsiaTheme="minorEastAsia" w:hAnsi="Cambria Math"/>
                                    <w:sz w:val="24"/>
                                    <w:szCs w:val="24"/>
                                    <w:lang w:val="en"/>
                                  </w:rPr>
                                  <m:t xml:space="preserve">. </m:t>
                                </m:r>
                              </m:oMath>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19" o:spid="_x0000_s1039" style="position:absolute;margin-left:.75pt;margin-top:268.35pt;width:451.5pt;height:349.5pt;z-index:251674624;mso-height-relative:margin" coordsize="57340,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">
                <v:shape id="Picture 18" o:spid="_x0000_s1040" type="#_x0000_t75" style="position:absolute;width:57340;height:38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pLi/CAAAA2wAAAA8AAABkcnMvZG93bnJldi54bWxEj8FuwkAMRO+V+g8rV+qtbMoBoZQFVa0q&#10;VeJEyAeYrJsNZL0hayD8fX2o1JutGc88rzZT7M2VxtwldvA6K8AQN8l33Dqo918vSzBZkD32icnB&#10;nTJs1o8PKyx9uvGOrpW0RkM4l+ggiAyltbkJFDHP0kCs2k8aI4quY2v9iDcNj72dF8XCRuxYGwIO&#10;9BGoOVWX6IBlH7b3qmqm47I9ny9S14fP2rnnp+n9DYzQJP/mv+tvr/gKq7/oAHb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KS4vwgAAANsAAAAPAAAAAAAAAAAAAAAAAJ8C&#10;AABkcnMvZG93bnJldi54bWxQSwUGAAAAAAQABAD3AAAAjgMAAAAA&#10;" stroked="t" strokecolor="black [3213]" strokeweight="1pt">
                  <v:imagedata r:id="rId24" o:title=""/>
                  <v:path arrowok="t"/>
                </v:shape>
                <v:shape id="_x0000_s1041" type="#_x0000_t202" style="position:absolute;top:38100;width:57340;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2C2C07" w:rsidRPr="009D630F" w:rsidRDefault="002C2C07" w:rsidP="00C9072B">
                        <w:pPr>
                          <w:rPr>
                            <w:rFonts w:eastAsiaTheme="minorEastAsia"/>
                            <w:sz w:val="24"/>
                            <w:szCs w:val="24"/>
                            <w:lang w:val="en"/>
                          </w:rPr>
                        </w:pPr>
                        <w:r>
                          <w:t xml:space="preserve">Figure 5: two roots between [-5.34,-5.3] of the graph </w:t>
                        </w:r>
                        <m:oMath>
                          <m:r>
                            <w:rPr>
                              <w:rFonts w:ascii="Cambria Math" w:hAnsi="Cambria Math"/>
                              <w:sz w:val="24"/>
                            </w:rPr>
                            <m:t>y=</m:t>
                          </m:r>
                          <m:sSup>
                            <m:sSupPr>
                              <m:ctrlPr>
                                <w:rPr>
                                  <w:rFonts w:ascii="Cambria Math" w:hAnsi="Cambria Math"/>
                                  <w:i/>
                                  <w:sz w:val="24"/>
                                </w:rPr>
                              </m:ctrlPr>
                            </m:sSupPr>
                            <m:e>
                              <m:r>
                                <w:rPr>
                                  <w:rFonts w:ascii="Cambria Math" w:hAnsi="Cambria Math"/>
                                  <w:sz w:val="24"/>
                                </w:rPr>
                                <m:t>x</m:t>
                              </m:r>
                            </m:e>
                            <m:sup>
                              <m:r>
                                <w:rPr>
                                  <w:rFonts w:ascii="Cambria Math" w:hAnsi="Cambria Math"/>
                                  <w:sz w:val="24"/>
                                </w:rPr>
                                <m:t>4</m:t>
                              </m:r>
                            </m:sup>
                          </m:sSup>
                          <m:r>
                            <w:rPr>
                              <w:rFonts w:ascii="Cambria Math" w:hAnsi="Cambria Math"/>
                              <w:sz w:val="24"/>
                            </w:rPr>
                            <m:t>+10.0674</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r>
                            <w:rPr>
                              <w:rFonts w:ascii="Cambria Math" w:hAnsi="Cambria Math"/>
                              <w:sz w:val="24"/>
                            </w:rPr>
                            <m:t>+22.31488</m:t>
                          </m:r>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-15.21816x+2.285</m:t>
                          </m:r>
                          <m:r>
                            <w:rPr>
                              <w:rStyle w:val="solutionsteptitletext"/>
                              <w:rFonts w:ascii="Cambria Math" w:eastAsiaTheme="minorEastAsia" w:hAnsi="Cambria Math"/>
                              <w:sz w:val="24"/>
                              <w:szCs w:val="24"/>
                              <w:lang w:val="en"/>
                            </w:rPr>
                            <m:t xml:space="preserve">. </m:t>
                          </m:r>
                        </m:oMath>
                      </w:p>
                    </w:txbxContent>
                  </v:textbox>
                </v:shape>
              </v:group>
            </w:pict>
          </mc:Fallback>
        </mc:AlternateContent>
      </w:r>
      <w:r w:rsidRPr="008421E8">
        <w:rPr>
          <w:rFonts w:ascii="Arial for Autograph Uni" w:hAnsi="Arial for Autograph Uni" w:cs="Arial for Autograph Uni"/>
          <w:sz w:val="24"/>
        </w:rPr>
        <w:br w:type="page"/>
      </w:r>
    </w:p>
    <w:p w:rsidR="008D2D3D" w:rsidRPr="008421E8" w:rsidRDefault="008D2D3D" w:rsidP="008D2D3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4"/>
          <w:szCs w:val="20"/>
        </w:rPr>
      </w:pPr>
      <w:r w:rsidRPr="008421E8">
        <w:rPr>
          <w:rFonts w:ascii="Arial for Autograph Uni" w:hAnsi="Arial for Autograph Uni" w:cs="Arial for Autograph Uni"/>
          <w:sz w:val="24"/>
          <w:szCs w:val="20"/>
        </w:rPr>
        <w:lastRenderedPageBreak/>
        <w:t>The table of values below show that between the points [0.2, 0.3] there is no sign change, however on closer inspection of the two roots it is seen that they cross the x-axis as seen in figure 6 below.</w:t>
      </w:r>
    </w:p>
    <w:p w:rsidR="008D2D3D" w:rsidRPr="008421E8" w:rsidRDefault="008D2D3D" w:rsidP="008D2D3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p>
    <w:p w:rsidR="008D2D3D" w:rsidRPr="008421E8" w:rsidRDefault="008D2D3D" w:rsidP="008D2D3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x</w:t>
      </w:r>
      <w:r w:rsidRPr="008421E8">
        <w:rPr>
          <w:rFonts w:ascii="Arial for Autograph Uni" w:hAnsi="Arial for Autograph Uni" w:cs="Arial for Autograph Uni"/>
          <w:sz w:val="20"/>
          <w:szCs w:val="20"/>
        </w:rPr>
        <w:tab/>
        <w:t>f(x)</w:t>
      </w:r>
    </w:p>
    <w:p w:rsidR="008D2D3D" w:rsidRPr="008421E8" w:rsidRDefault="008D2D3D" w:rsidP="008D2D3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0.2</w:t>
      </w:r>
      <w:r w:rsidRPr="008421E8">
        <w:rPr>
          <w:rFonts w:ascii="Arial for Autograph Uni" w:hAnsi="Arial for Autograph Uni" w:cs="Arial for Autograph Uni"/>
          <w:sz w:val="20"/>
          <w:szCs w:val="20"/>
        </w:rPr>
        <w:tab/>
        <w:t>0.2161</w:t>
      </w:r>
    </w:p>
    <w:p w:rsidR="008D2D3D" w:rsidRPr="008421E8" w:rsidRDefault="008D2D3D" w:rsidP="008D2D3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0.21</w:t>
      </w:r>
      <w:r w:rsidRPr="008421E8">
        <w:rPr>
          <w:rFonts w:ascii="Arial for Autograph Uni" w:hAnsi="Arial for Autograph Uni" w:cs="Arial for Autograph Uni"/>
          <w:sz w:val="20"/>
          <w:szCs w:val="20"/>
        </w:rPr>
        <w:tab/>
        <w:t>0.1685</w:t>
      </w:r>
    </w:p>
    <w:p w:rsidR="008D2D3D" w:rsidRPr="008421E8" w:rsidRDefault="008D2D3D" w:rsidP="008D2D3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0.22</w:t>
      </w:r>
      <w:r w:rsidRPr="008421E8">
        <w:rPr>
          <w:rFonts w:ascii="Arial for Autograph Uni" w:hAnsi="Arial for Autograph Uni" w:cs="Arial for Autograph Uni"/>
          <w:sz w:val="20"/>
          <w:szCs w:val="20"/>
        </w:rPr>
        <w:tab/>
        <w:t>0.1266</w:t>
      </w:r>
    </w:p>
    <w:p w:rsidR="008D2D3D" w:rsidRPr="008421E8" w:rsidRDefault="008D2D3D" w:rsidP="008D2D3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0.23</w:t>
      </w:r>
      <w:r w:rsidRPr="008421E8">
        <w:rPr>
          <w:rFonts w:ascii="Arial for Autograph Uni" w:hAnsi="Arial for Autograph Uni" w:cs="Arial for Autograph Uni"/>
          <w:sz w:val="20"/>
          <w:szCs w:val="20"/>
        </w:rPr>
        <w:tab/>
        <w:t>0.09057</w:t>
      </w:r>
    </w:p>
    <w:p w:rsidR="008D2D3D" w:rsidRPr="008421E8" w:rsidRDefault="008D2D3D" w:rsidP="008D2D3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0.24</w:t>
      </w:r>
      <w:r w:rsidRPr="008421E8">
        <w:rPr>
          <w:rFonts w:ascii="Arial for Autograph Uni" w:hAnsi="Arial for Autograph Uni" w:cs="Arial for Autograph Uni"/>
          <w:sz w:val="20"/>
          <w:szCs w:val="20"/>
        </w:rPr>
        <w:tab/>
        <w:t>0.06047</w:t>
      </w:r>
    </w:p>
    <w:p w:rsidR="008D2D3D" w:rsidRPr="008421E8" w:rsidRDefault="008D2D3D" w:rsidP="008D2D3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0.25</w:t>
      </w:r>
      <w:r w:rsidRPr="008421E8">
        <w:rPr>
          <w:rFonts w:ascii="Arial for Autograph Uni" w:hAnsi="Arial for Autograph Uni" w:cs="Arial for Autograph Uni"/>
          <w:sz w:val="20"/>
          <w:szCs w:val="20"/>
        </w:rPr>
        <w:tab/>
        <w:t>0.03635</w:t>
      </w:r>
    </w:p>
    <w:p w:rsidR="008D2D3D" w:rsidRPr="008421E8" w:rsidRDefault="008D2D3D" w:rsidP="008D2D3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0.26</w:t>
      </w:r>
      <w:r w:rsidRPr="008421E8">
        <w:rPr>
          <w:rFonts w:ascii="Arial for Autograph Uni" w:hAnsi="Arial for Autograph Uni" w:cs="Arial for Autograph Uni"/>
          <w:sz w:val="20"/>
          <w:szCs w:val="20"/>
        </w:rPr>
        <w:tab/>
        <w:t>0.01828</w:t>
      </w:r>
    </w:p>
    <w:p w:rsidR="008D2D3D" w:rsidRPr="008421E8" w:rsidRDefault="008D2D3D" w:rsidP="008D2D3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0.27</w:t>
      </w:r>
      <w:r w:rsidRPr="008421E8">
        <w:rPr>
          <w:rFonts w:ascii="Arial for Autograph Uni" w:hAnsi="Arial for Autograph Uni" w:cs="Arial for Autograph Uni"/>
          <w:sz w:val="20"/>
          <w:szCs w:val="20"/>
        </w:rPr>
        <w:tab/>
        <w:t>0.006323</w:t>
      </w:r>
    </w:p>
    <w:p w:rsidR="008D2D3D" w:rsidRPr="008421E8" w:rsidRDefault="008D2D3D" w:rsidP="008D2D3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0.28</w:t>
      </w:r>
      <w:r w:rsidRPr="008421E8">
        <w:rPr>
          <w:rFonts w:ascii="Arial for Autograph Uni" w:hAnsi="Arial for Autograph Uni" w:cs="Arial for Autograph Uni"/>
          <w:sz w:val="20"/>
          <w:szCs w:val="20"/>
        </w:rPr>
        <w:tab/>
        <w:t>0.0005479</w:t>
      </w:r>
    </w:p>
    <w:p w:rsidR="008D2D3D" w:rsidRPr="008421E8" w:rsidRDefault="008D2D3D" w:rsidP="008D2D3D">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0.29</w:t>
      </w:r>
      <w:r w:rsidRPr="008421E8">
        <w:rPr>
          <w:rFonts w:ascii="Arial for Autograph Uni" w:hAnsi="Arial for Autograph Uni" w:cs="Arial for Autograph Uni"/>
          <w:sz w:val="20"/>
          <w:szCs w:val="20"/>
        </w:rPr>
        <w:tab/>
        <w:t>0.001022</w:t>
      </w:r>
    </w:p>
    <w:p w:rsidR="0051507D" w:rsidRDefault="0051507D" w:rsidP="008D2D3D">
      <w:pPr>
        <w:rPr>
          <w:rFonts w:ascii="Arial for Autograph Uni" w:hAnsi="Arial for Autograph Uni" w:cs="Arial for Autograph Uni"/>
          <w:sz w:val="24"/>
        </w:rPr>
      </w:pPr>
    </w:p>
    <w:p w:rsidR="008D2D3D" w:rsidRPr="008421E8" w:rsidRDefault="0051507D" w:rsidP="008D2D3D">
      <w:pPr>
        <w:rPr>
          <w:rFonts w:ascii="Arial for Autograph Uni" w:hAnsi="Arial for Autograph Uni" w:cs="Arial for Autograph Uni"/>
          <w:sz w:val="24"/>
        </w:rPr>
      </w:pPr>
      <w:r w:rsidRPr="008421E8">
        <w:rPr>
          <w:rFonts w:ascii="Arial for Autograph Uni" w:hAnsi="Arial for Autograph Uni" w:cs="Arial for Autograph Uni"/>
          <w:noProof/>
          <w:sz w:val="24"/>
          <w:lang w:eastAsia="en-GB"/>
        </w:rPr>
        <mc:AlternateContent>
          <mc:Choice Requires="wpg">
            <w:drawing>
              <wp:anchor distT="0" distB="0" distL="114300" distR="114300" simplePos="0" relativeHeight="251677696" behindDoc="0" locked="0" layoutInCell="1" allowOverlap="1" wp14:anchorId="20146AC7" wp14:editId="4A51218B">
                <wp:simplePos x="0" y="0"/>
                <wp:positionH relativeFrom="column">
                  <wp:posOffset>0</wp:posOffset>
                </wp:positionH>
                <wp:positionV relativeFrom="paragraph">
                  <wp:posOffset>103836</wp:posOffset>
                </wp:positionV>
                <wp:extent cx="5734050" cy="4328795"/>
                <wp:effectExtent l="19050" t="19050" r="19050" b="14605"/>
                <wp:wrapNone/>
                <wp:docPr id="22" name="Group 22"/>
                <wp:cNvGraphicFramePr/>
                <a:graphic xmlns:a="http://schemas.openxmlformats.org/drawingml/2006/main">
                  <a:graphicData uri="http://schemas.microsoft.com/office/word/2010/wordprocessingGroup">
                    <wpg:wgp>
                      <wpg:cNvGrpSpPr/>
                      <wpg:grpSpPr>
                        <a:xfrm>
                          <a:off x="0" y="0"/>
                          <a:ext cx="5734050" cy="4328795"/>
                          <a:chOff x="0" y="0"/>
                          <a:chExt cx="5734050" cy="4328795"/>
                        </a:xfrm>
                      </wpg:grpSpPr>
                      <pic:pic xmlns:pic="http://schemas.openxmlformats.org/drawingml/2006/picture">
                        <pic:nvPicPr>
                          <pic:cNvPr id="20" name="Picture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4050" cy="3781425"/>
                          </a:xfrm>
                          <a:prstGeom prst="rect">
                            <a:avLst/>
                          </a:prstGeom>
                          <a:ln w="12700">
                            <a:solidFill>
                              <a:schemeClr val="tx1"/>
                            </a:solidFill>
                          </a:ln>
                        </pic:spPr>
                      </pic:pic>
                      <wps:wsp>
                        <wps:cNvPr id="21" name="Text Box 2"/>
                        <wps:cNvSpPr txBox="1">
                          <a:spLocks noChangeArrowheads="1"/>
                        </wps:cNvSpPr>
                        <wps:spPr bwMode="auto">
                          <a:xfrm>
                            <a:off x="0" y="3781425"/>
                            <a:ext cx="5734050" cy="547370"/>
                          </a:xfrm>
                          <a:prstGeom prst="rect">
                            <a:avLst/>
                          </a:prstGeom>
                          <a:solidFill>
                            <a:srgbClr val="FFFFFF"/>
                          </a:solidFill>
                          <a:ln w="9525">
                            <a:solidFill>
                              <a:srgbClr val="000000"/>
                            </a:solidFill>
                            <a:miter lim="800000"/>
                            <a:headEnd/>
                            <a:tailEnd/>
                          </a:ln>
                        </wps:spPr>
                        <wps:txbx>
                          <w:txbxContent>
                            <w:p w:rsidR="002C2C07" w:rsidRDefault="002C2C07">
                              <w:r>
                                <w:t xml:space="preserve">Figure 6: Showing the graph, </w:t>
                              </w:r>
                              <m:oMath>
                                <m:r>
                                  <w:rPr>
                                    <w:rFonts w:ascii="Cambria Math" w:hAnsi="Cambria Math"/>
                                    <w:sz w:val="24"/>
                                  </w:rPr>
                                  <m:t>y=</m:t>
                                </m:r>
                                <m:sSup>
                                  <m:sSupPr>
                                    <m:ctrlPr>
                                      <w:rPr>
                                        <w:rFonts w:ascii="Cambria Math" w:hAnsi="Cambria Math"/>
                                        <w:i/>
                                        <w:sz w:val="24"/>
                                      </w:rPr>
                                    </m:ctrlPr>
                                  </m:sSupPr>
                                  <m:e>
                                    <m:r>
                                      <w:rPr>
                                        <w:rFonts w:ascii="Cambria Math" w:hAnsi="Cambria Math"/>
                                        <w:sz w:val="24"/>
                                      </w:rPr>
                                      <m:t>x</m:t>
                                    </m:r>
                                  </m:e>
                                  <m:sup>
                                    <m:r>
                                      <w:rPr>
                                        <w:rFonts w:ascii="Cambria Math" w:hAnsi="Cambria Math"/>
                                        <w:sz w:val="24"/>
                                      </w:rPr>
                                      <m:t>4</m:t>
                                    </m:r>
                                  </m:sup>
                                </m:sSup>
                                <m:r>
                                  <w:rPr>
                                    <w:rFonts w:ascii="Cambria Math" w:hAnsi="Cambria Math"/>
                                    <w:sz w:val="24"/>
                                  </w:rPr>
                                  <m:t>+10.0674</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r>
                                  <w:rPr>
                                    <w:rFonts w:ascii="Cambria Math" w:hAnsi="Cambria Math"/>
                                    <w:sz w:val="24"/>
                                  </w:rPr>
                                  <m:t>+22.31488</m:t>
                                </m:r>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-15.21816x+2.285</m:t>
                                </m:r>
                              </m:oMath>
                              <w:r>
                                <w:rPr>
                                  <w:rStyle w:val="solutionsteptitletext"/>
                                  <w:rFonts w:eastAsiaTheme="minorEastAsia"/>
                                  <w:sz w:val="24"/>
                                  <w:szCs w:val="24"/>
                                  <w:lang w:val="en"/>
                                </w:rPr>
                                <w:t>, crosses the x-axis</w:t>
                              </w:r>
                            </w:p>
                          </w:txbxContent>
                        </wps:txbx>
                        <wps:bodyPr rot="0" vert="horz" wrap="square" lIns="91440" tIns="45720" rIns="91440" bIns="45720" anchor="t" anchorCtr="0">
                          <a:noAutofit/>
                        </wps:bodyPr>
                      </wps:wsp>
                    </wpg:wgp>
                  </a:graphicData>
                </a:graphic>
              </wp:anchor>
            </w:drawing>
          </mc:Choice>
          <mc:Fallback>
            <w:pict>
              <v:group id="Group 22" o:spid="_x0000_s1042" style="position:absolute;margin-left:0;margin-top:8.2pt;width:451.5pt;height:340.85pt;z-index:251677696" coordsize="57340,43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">
                <v:shape id="Picture 20" o:spid="_x0000_s1043" type="#_x0000_t75" style="position:absolute;width:57340;height:37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tSpLCAAAA2wAAAA8AAABkcnMvZG93bnJldi54bWxET01rwkAQvQv+h2WE3symQVpJXaW0KkLB&#10;0Cj1OmTHJJidDdltkvbXu4dCj4/3vdqMphE9da62rOAxikEQF1bXXCo4n3bzJQjnkTU2lknBDznY&#10;rKeTFabaDvxJfe5LEULYpaig8r5NpXRFRQZdZFviwF1tZ9AH2JVSdziEcNPIJI6fpMGaQ0OFLb1V&#10;VNzyb6Pga/FxLRPE98VvxvvLcx+fs+NWqYfZ+PoCwtPo/8V/7oNWkIT14Uv4AXJ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rUqSwgAAANsAAAAPAAAAAAAAAAAAAAAAAJ8C&#10;AABkcnMvZG93bnJldi54bWxQSwUGAAAAAAQABAD3AAAAjgMAAAAA&#10;" stroked="t" strokecolor="black [3213]" strokeweight="1pt">
                  <v:imagedata r:id="rId26" o:title=""/>
                  <v:path arrowok="t"/>
                </v:shape>
                <v:shape id="_x0000_s1044" type="#_x0000_t202" style="position:absolute;top:37814;width:57340;height:5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2C2C07" w:rsidRDefault="002C2C07">
                        <w:r>
                          <w:t xml:space="preserve">Figure 6: Showing the graph, </w:t>
                        </w:r>
                        <m:oMath>
                          <m:r>
                            <w:rPr>
                              <w:rFonts w:ascii="Cambria Math" w:hAnsi="Cambria Math"/>
                              <w:sz w:val="24"/>
                            </w:rPr>
                            <m:t>y=</m:t>
                          </m:r>
                          <m:sSup>
                            <m:sSupPr>
                              <m:ctrlPr>
                                <w:rPr>
                                  <w:rFonts w:ascii="Cambria Math" w:hAnsi="Cambria Math"/>
                                  <w:i/>
                                  <w:sz w:val="24"/>
                                </w:rPr>
                              </m:ctrlPr>
                            </m:sSupPr>
                            <m:e>
                              <m:r>
                                <w:rPr>
                                  <w:rFonts w:ascii="Cambria Math" w:hAnsi="Cambria Math"/>
                                  <w:sz w:val="24"/>
                                </w:rPr>
                                <m:t>x</m:t>
                              </m:r>
                            </m:e>
                            <m:sup>
                              <m:r>
                                <w:rPr>
                                  <w:rFonts w:ascii="Cambria Math" w:hAnsi="Cambria Math"/>
                                  <w:sz w:val="24"/>
                                </w:rPr>
                                <m:t>4</m:t>
                              </m:r>
                            </m:sup>
                          </m:sSup>
                          <m:r>
                            <w:rPr>
                              <w:rFonts w:ascii="Cambria Math" w:hAnsi="Cambria Math"/>
                              <w:sz w:val="24"/>
                            </w:rPr>
                            <m:t>+10.0674</m:t>
                          </m:r>
                          <m:sSup>
                            <m:sSupPr>
                              <m:ctrlPr>
                                <w:rPr>
                                  <w:rFonts w:ascii="Cambria Math" w:hAnsi="Cambria Math"/>
                                  <w:i/>
                                  <w:sz w:val="24"/>
                                </w:rPr>
                              </m:ctrlPr>
                            </m:sSupPr>
                            <m:e>
                              <m:r>
                                <w:rPr>
                                  <w:rFonts w:ascii="Cambria Math" w:hAnsi="Cambria Math"/>
                                  <w:sz w:val="24"/>
                                </w:rPr>
                                <m:t>x</m:t>
                              </m:r>
                            </m:e>
                            <m:sup>
                              <m:r>
                                <w:rPr>
                                  <w:rFonts w:ascii="Cambria Math" w:hAnsi="Cambria Math"/>
                                  <w:sz w:val="24"/>
                                </w:rPr>
                                <m:t>3</m:t>
                              </m:r>
                            </m:sup>
                          </m:sSup>
                          <m:r>
                            <w:rPr>
                              <w:rFonts w:ascii="Cambria Math" w:hAnsi="Cambria Math"/>
                              <w:sz w:val="24"/>
                            </w:rPr>
                            <m:t>+22.31488</m:t>
                          </m:r>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-15.21816x+2.285</m:t>
                          </m:r>
                        </m:oMath>
                        <w:r>
                          <w:rPr>
                            <w:rStyle w:val="solutionsteptitletext"/>
                            <w:rFonts w:eastAsiaTheme="minorEastAsia"/>
                            <w:sz w:val="24"/>
                            <w:szCs w:val="24"/>
                            <w:lang w:val="en"/>
                          </w:rPr>
                          <w:t>, crosses the x-axis</w:t>
                        </w:r>
                      </w:p>
                    </w:txbxContent>
                  </v:textbox>
                </v:shape>
              </v:group>
            </w:pict>
          </mc:Fallback>
        </mc:AlternateContent>
      </w:r>
    </w:p>
    <w:p w:rsidR="008D2D3D" w:rsidRPr="008421E8" w:rsidRDefault="008D2D3D" w:rsidP="008D2D3D">
      <w:pPr>
        <w:rPr>
          <w:rFonts w:ascii="Arial for Autograph Uni" w:hAnsi="Arial for Autograph Uni" w:cs="Arial for Autograph Uni"/>
          <w:sz w:val="24"/>
        </w:rPr>
      </w:pPr>
    </w:p>
    <w:p w:rsidR="008D2D3D" w:rsidRPr="008421E8" w:rsidRDefault="008D2D3D" w:rsidP="008D2D3D">
      <w:pPr>
        <w:rPr>
          <w:rFonts w:ascii="Arial for Autograph Uni" w:hAnsi="Arial for Autograph Uni" w:cs="Arial for Autograph Uni"/>
          <w:sz w:val="24"/>
        </w:rPr>
      </w:pPr>
    </w:p>
    <w:p w:rsidR="008D2D3D" w:rsidRPr="008421E8" w:rsidRDefault="008D2D3D" w:rsidP="008D2D3D">
      <w:pPr>
        <w:rPr>
          <w:rFonts w:ascii="Arial for Autograph Uni" w:hAnsi="Arial for Autograph Uni" w:cs="Arial for Autograph Uni"/>
          <w:sz w:val="24"/>
        </w:rPr>
      </w:pPr>
    </w:p>
    <w:p w:rsidR="008D2D3D" w:rsidRPr="008421E8" w:rsidRDefault="008D2D3D" w:rsidP="008D2D3D">
      <w:pPr>
        <w:rPr>
          <w:rFonts w:ascii="Arial for Autograph Uni" w:hAnsi="Arial for Autograph Uni" w:cs="Arial for Autograph Uni"/>
          <w:sz w:val="24"/>
        </w:rPr>
      </w:pPr>
    </w:p>
    <w:p w:rsidR="008D2D3D" w:rsidRPr="008421E8" w:rsidRDefault="008D2D3D" w:rsidP="008D2D3D">
      <w:pPr>
        <w:rPr>
          <w:rFonts w:ascii="Arial for Autograph Uni" w:hAnsi="Arial for Autograph Uni" w:cs="Arial for Autograph Uni"/>
          <w:sz w:val="24"/>
        </w:rPr>
      </w:pPr>
    </w:p>
    <w:p w:rsidR="008D2D3D" w:rsidRPr="008421E8" w:rsidRDefault="008D2D3D" w:rsidP="008D2D3D">
      <w:pPr>
        <w:rPr>
          <w:rFonts w:ascii="Arial for Autograph Uni" w:hAnsi="Arial for Autograph Uni" w:cs="Arial for Autograph Uni"/>
          <w:sz w:val="24"/>
        </w:rPr>
      </w:pPr>
    </w:p>
    <w:p w:rsidR="008D2D3D" w:rsidRPr="008421E8" w:rsidRDefault="008D2D3D" w:rsidP="008D2D3D">
      <w:pPr>
        <w:rPr>
          <w:rFonts w:ascii="Arial for Autograph Uni" w:hAnsi="Arial for Autograph Uni" w:cs="Arial for Autograph Uni"/>
          <w:sz w:val="24"/>
        </w:rPr>
      </w:pPr>
    </w:p>
    <w:p w:rsidR="008D2D3D" w:rsidRPr="008421E8" w:rsidRDefault="008D2D3D" w:rsidP="008D2D3D">
      <w:pPr>
        <w:rPr>
          <w:rFonts w:ascii="Arial for Autograph Uni" w:hAnsi="Arial for Autograph Uni" w:cs="Arial for Autograph Uni"/>
          <w:sz w:val="24"/>
        </w:rPr>
      </w:pPr>
    </w:p>
    <w:p w:rsidR="008D2D3D" w:rsidRPr="008421E8" w:rsidRDefault="008D2D3D" w:rsidP="008D2D3D">
      <w:pPr>
        <w:rPr>
          <w:rFonts w:ascii="Arial for Autograph Uni" w:hAnsi="Arial for Autograph Uni" w:cs="Arial for Autograph Uni"/>
          <w:sz w:val="24"/>
        </w:rPr>
      </w:pPr>
    </w:p>
    <w:p w:rsidR="008D2D3D" w:rsidRPr="008421E8" w:rsidRDefault="008D2D3D" w:rsidP="008D2D3D">
      <w:pPr>
        <w:rPr>
          <w:rFonts w:ascii="Arial for Autograph Uni" w:hAnsi="Arial for Autograph Uni" w:cs="Arial for Autograph Uni"/>
          <w:sz w:val="24"/>
        </w:rPr>
      </w:pPr>
    </w:p>
    <w:p w:rsidR="008D2D3D" w:rsidRPr="008421E8" w:rsidRDefault="008D2D3D" w:rsidP="008D2D3D">
      <w:pPr>
        <w:rPr>
          <w:rFonts w:ascii="Arial for Autograph Uni" w:hAnsi="Arial for Autograph Uni" w:cs="Arial for Autograph Uni"/>
          <w:sz w:val="24"/>
        </w:rPr>
      </w:pPr>
    </w:p>
    <w:p w:rsidR="008D2D3D" w:rsidRPr="008421E8" w:rsidRDefault="008D2D3D" w:rsidP="008D2D3D">
      <w:pPr>
        <w:rPr>
          <w:rFonts w:ascii="Arial for Autograph Uni" w:hAnsi="Arial for Autograph Uni" w:cs="Arial for Autograph Uni"/>
          <w:sz w:val="24"/>
        </w:rPr>
      </w:pPr>
    </w:p>
    <w:p w:rsidR="008D2D3D" w:rsidRPr="008421E8" w:rsidRDefault="008D2D3D" w:rsidP="008D2D3D">
      <w:pPr>
        <w:rPr>
          <w:rFonts w:ascii="Arial for Autograph Uni" w:hAnsi="Arial for Autograph Uni" w:cs="Arial for Autograph Uni"/>
          <w:sz w:val="24"/>
        </w:rPr>
      </w:pPr>
    </w:p>
    <w:p w:rsidR="008D2D3D" w:rsidRPr="008421E8" w:rsidRDefault="008D2D3D" w:rsidP="008D2D3D">
      <w:pPr>
        <w:rPr>
          <w:rFonts w:ascii="Arial for Autograph Uni" w:hAnsi="Arial for Autograph Uni" w:cs="Arial for Autograph Uni"/>
          <w:sz w:val="24"/>
        </w:rPr>
      </w:pPr>
      <w:r w:rsidRPr="008421E8">
        <w:rPr>
          <w:rFonts w:ascii="Arial for Autograph Uni" w:hAnsi="Arial for Autograph Uni" w:cs="Arial for Autograph Uni"/>
          <w:sz w:val="24"/>
        </w:rPr>
        <w:t>This shows it as a failing case as it can’t find the two roots showing only that it lies above the x-axis.</w:t>
      </w:r>
    </w:p>
    <w:p w:rsidR="008D2D3D" w:rsidRPr="008421E8" w:rsidRDefault="008D2D3D" w:rsidP="008D2D3D">
      <w:pPr>
        <w:rPr>
          <w:rFonts w:ascii="Arial for Autograph Uni" w:hAnsi="Arial for Autograph Uni" w:cs="Arial for Autograph Uni"/>
          <w:sz w:val="24"/>
        </w:rPr>
      </w:pPr>
    </w:p>
    <w:p w:rsidR="008D2D3D" w:rsidRPr="008421E8" w:rsidRDefault="008D2D3D" w:rsidP="008D2D3D">
      <w:pPr>
        <w:rPr>
          <w:rFonts w:ascii="Arial for Autograph Uni" w:hAnsi="Arial for Autograph Uni" w:cs="Arial for Autograph Uni"/>
          <w:sz w:val="24"/>
        </w:rPr>
      </w:pPr>
    </w:p>
    <w:p w:rsidR="008D2D3D" w:rsidRDefault="008D2D3D" w:rsidP="008D2D3D">
      <w:pPr>
        <w:rPr>
          <w:rFonts w:ascii="Arial for Autograph Uni" w:hAnsi="Arial for Autograph Uni" w:cs="Arial for Autograph Uni"/>
          <w:sz w:val="24"/>
        </w:rPr>
      </w:pPr>
    </w:p>
    <w:p w:rsidR="0051507D" w:rsidRPr="008421E8" w:rsidRDefault="0051507D" w:rsidP="008D2D3D">
      <w:pPr>
        <w:rPr>
          <w:rFonts w:ascii="Arial for Autograph Uni" w:hAnsi="Arial for Autograph Uni" w:cs="Arial for Autograph Uni"/>
          <w:sz w:val="24"/>
        </w:rPr>
      </w:pPr>
    </w:p>
    <w:p w:rsidR="008D2D3D" w:rsidRPr="008421E8" w:rsidRDefault="008D2D3D" w:rsidP="008D2D3D">
      <w:pPr>
        <w:rPr>
          <w:rFonts w:ascii="Arial for Autograph Uni" w:hAnsi="Arial for Autograph Uni" w:cs="Arial for Autograph Uni"/>
          <w:sz w:val="24"/>
          <w:u w:val="single"/>
        </w:rPr>
      </w:pPr>
      <w:r w:rsidRPr="008421E8">
        <w:rPr>
          <w:rFonts w:ascii="Arial for Autograph Uni" w:hAnsi="Arial for Autograph Uni" w:cs="Arial for Autograph Uni"/>
          <w:sz w:val="24"/>
          <w:u w:val="single"/>
        </w:rPr>
        <w:lastRenderedPageBreak/>
        <w:t>Repeated root</w:t>
      </w:r>
    </w:p>
    <w:p w:rsidR="008D2D3D" w:rsidRPr="008421E8" w:rsidRDefault="008D2D3D" w:rsidP="008D2D3D">
      <w:pPr>
        <w:rPr>
          <w:rFonts w:ascii="Arial for Autograph Uni" w:hAnsi="Arial for Autograph Uni" w:cs="Arial for Autograph Uni"/>
          <w:sz w:val="24"/>
        </w:rPr>
      </w:pPr>
      <w:r w:rsidRPr="008421E8">
        <w:rPr>
          <w:rFonts w:ascii="Arial for Autograph Uni" w:hAnsi="Arial for Autograph Uni" w:cs="Arial for Autograph Uni"/>
          <w:sz w:val="24"/>
        </w:rPr>
        <w:t xml:space="preserve">Having a repeated root is a failing case as the graph </w:t>
      </w:r>
      <w:r w:rsidR="00BD600F" w:rsidRPr="008421E8">
        <w:rPr>
          <w:rFonts w:ascii="Arial for Autograph Uni" w:hAnsi="Arial for Autograph Uni" w:cs="Arial for Autograph Uni"/>
          <w:sz w:val="24"/>
        </w:rPr>
        <w:t>won’t</w:t>
      </w:r>
      <w:r w:rsidRPr="008421E8">
        <w:rPr>
          <w:rFonts w:ascii="Arial for Autograph Uni" w:hAnsi="Arial for Autograph Uni" w:cs="Arial for Autograph Uni"/>
          <w:sz w:val="24"/>
        </w:rPr>
        <w:t xml:space="preserve"> ever cross the x-axis, instead </w:t>
      </w:r>
      <w:r w:rsidR="00BD600F" w:rsidRPr="008421E8">
        <w:rPr>
          <w:rFonts w:ascii="Arial for Autograph Uni" w:hAnsi="Arial for Autograph Uni" w:cs="Arial for Autograph Uni"/>
          <w:sz w:val="24"/>
        </w:rPr>
        <w:t>it only touches it. The graph below shows this failing case.</w:t>
      </w:r>
    </w:p>
    <w:p w:rsidR="007D7BD0" w:rsidRPr="008421E8" w:rsidRDefault="0051507D" w:rsidP="008D2D3D">
      <w:pPr>
        <w:rPr>
          <w:rFonts w:ascii="Arial for Autograph Uni" w:hAnsi="Arial for Autograph Uni" w:cs="Arial for Autograph Uni"/>
          <w:sz w:val="24"/>
        </w:rPr>
      </w:pPr>
      <w:r w:rsidRPr="008421E8">
        <w:rPr>
          <w:rFonts w:ascii="Arial for Autograph Uni" w:hAnsi="Arial for Autograph Uni" w:cs="Arial for Autograph Uni"/>
          <w:noProof/>
          <w:sz w:val="24"/>
          <w:lang w:eastAsia="en-GB"/>
        </w:rPr>
        <mc:AlternateContent>
          <mc:Choice Requires="wpg">
            <w:drawing>
              <wp:anchor distT="0" distB="0" distL="114300" distR="114300" simplePos="0" relativeHeight="251685888" behindDoc="0" locked="0" layoutInCell="1" allowOverlap="1" wp14:anchorId="49C6E094" wp14:editId="6DA27B4F">
                <wp:simplePos x="0" y="0"/>
                <wp:positionH relativeFrom="column">
                  <wp:posOffset>-20955</wp:posOffset>
                </wp:positionH>
                <wp:positionV relativeFrom="paragraph">
                  <wp:posOffset>113996</wp:posOffset>
                </wp:positionV>
                <wp:extent cx="5753100" cy="4376420"/>
                <wp:effectExtent l="0" t="19050" r="19050" b="24130"/>
                <wp:wrapNone/>
                <wp:docPr id="5" name="Group 5"/>
                <wp:cNvGraphicFramePr/>
                <a:graphic xmlns:a="http://schemas.openxmlformats.org/drawingml/2006/main">
                  <a:graphicData uri="http://schemas.microsoft.com/office/word/2010/wordprocessingGroup">
                    <wpg:wgp>
                      <wpg:cNvGrpSpPr/>
                      <wpg:grpSpPr>
                        <a:xfrm>
                          <a:off x="0" y="0"/>
                          <a:ext cx="5753100" cy="4376420"/>
                          <a:chOff x="0" y="0"/>
                          <a:chExt cx="5753100" cy="4376420"/>
                        </a:xfrm>
                      </wpg:grpSpPr>
                      <wps:wsp>
                        <wps:cNvPr id="24" name="Text Box 2"/>
                        <wps:cNvSpPr txBox="1">
                          <a:spLocks noChangeArrowheads="1"/>
                        </wps:cNvSpPr>
                        <wps:spPr bwMode="auto">
                          <a:xfrm>
                            <a:off x="0" y="3819525"/>
                            <a:ext cx="5753100" cy="556895"/>
                          </a:xfrm>
                          <a:prstGeom prst="rect">
                            <a:avLst/>
                          </a:prstGeom>
                          <a:solidFill>
                            <a:srgbClr val="FFFFFF"/>
                          </a:solidFill>
                          <a:ln w="9525">
                            <a:solidFill>
                              <a:srgbClr val="000000"/>
                            </a:solidFill>
                            <a:miter lim="800000"/>
                            <a:headEnd/>
                            <a:tailEnd/>
                          </a:ln>
                        </wps:spPr>
                        <wps:txbx>
                          <w:txbxContent>
                            <w:p w:rsidR="002C2C07" w:rsidRDefault="002C2C07">
                              <w:r>
                                <w:t xml:space="preserve">Figure 7: graph of  </w:t>
                              </w:r>
                              <m:oMath>
                                <m:r>
                                  <w:rPr>
                                    <w:rFonts w:ascii="Cambria Math" w:hAnsi="Cambria Math"/>
                                  </w:rPr>
                                  <m:t xml:space="preserve">y=0.11111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-3.512x+</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+2.422370985</m:t>
                                </m:r>
                              </m:oMath>
                              <w:r>
                                <w:t xml:space="preserve"> with a repeated root, which only touches the x-axis.</w:t>
                              </w:r>
                            </w:p>
                          </w:txbxContent>
                        </wps:txbx>
                        <wps:bodyPr rot="0" vert="horz" wrap="square" lIns="91440" tIns="45720" rIns="91440" bIns="45720" anchor="t" anchorCtr="0">
                          <a:noAutofit/>
                        </wps:bodyPr>
                      </wps:wsp>
                      <pic:pic xmlns:pic="http://schemas.openxmlformats.org/drawingml/2006/picture">
                        <pic:nvPicPr>
                          <pic:cNvPr id="4" name="Pictur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9050" y="0"/>
                            <a:ext cx="5734050" cy="3819525"/>
                          </a:xfrm>
                          <a:prstGeom prst="rect">
                            <a:avLst/>
                          </a:prstGeom>
                          <a:ln w="12700">
                            <a:solidFill>
                              <a:schemeClr val="tx1"/>
                            </a:solidFill>
                          </a:ln>
                        </pic:spPr>
                      </pic:pic>
                    </wpg:wgp>
                  </a:graphicData>
                </a:graphic>
                <wp14:sizeRelV relativeFrom="margin">
                  <wp14:pctHeight>0</wp14:pctHeight>
                </wp14:sizeRelV>
              </wp:anchor>
            </w:drawing>
          </mc:Choice>
          <mc:Fallback>
            <w:pict>
              <v:group id="Group 5" o:spid="_x0000_s1045" style="position:absolute;margin-left:-1.65pt;margin-top:9pt;width:453pt;height:344.6pt;z-index:251685888;mso-height-relative:margin" coordsize="57531,43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">
                <v:shape id="_x0000_s1046" type="#_x0000_t202" style="position:absolute;top:38195;width:57531;height:5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w:txbxContent>
                      <w:p w:rsidR="002C2C07" w:rsidRDefault="002C2C07">
                        <w:r>
                          <w:t xml:space="preserve">Figure 7: graph of  </w:t>
                        </w:r>
                        <m:oMath>
                          <m:r>
                            <w:rPr>
                              <w:rFonts w:ascii="Cambria Math" w:hAnsi="Cambria Math"/>
                            </w:rPr>
                            <m:t xml:space="preserve">y=0.11111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-3.512x+</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+2.422370985</m:t>
                          </m:r>
                        </m:oMath>
                        <w:r>
                          <w:t xml:space="preserve"> with a repeated root, which only touches the x-axis.</w:t>
                        </w:r>
                      </w:p>
                    </w:txbxContent>
                  </v:textbox>
                </v:shape>
                <v:shape id="Picture 4" o:spid="_x0000_s1047" type="#_x0000_t75" style="position:absolute;left:190;width:57341;height:38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KzzzEAAAA2gAAAA8AAABkcnMvZG93bnJldi54bWxEj09rwkAUxO9Cv8PyCt7MpqH+IbpKsRW8&#10;qWkv3p7ZZ5Im+zZkV02/fVcQPA4z8xtmsepNI67UucqygrcoBkGcW11xoeDnezOagXAeWWNjmRT8&#10;kYPV8mWwwFTbGx/omvlCBAi7FBWU3replC4vyaCLbEscvLPtDPogu0LqDm8BbhqZxPFEGqw4LJTY&#10;0rqkvM4uRkGy/trh9HN83J8u2WY629a/yaRWavjaf8xBeOr9M/xob7WCd7hfCTdAL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6KzzzEAAAA2gAAAA8AAAAAAAAAAAAAAAAA&#10;nwIAAGRycy9kb3ducmV2LnhtbFBLBQYAAAAABAAEAPcAAACQAwAAAAA=&#10;" stroked="t" strokecolor="black [3213]" strokeweight="1pt">
                  <v:imagedata r:id="rId28" o:title=""/>
                  <v:path arrowok="t"/>
                </v:shape>
              </v:group>
            </w:pict>
          </mc:Fallback>
        </mc:AlternateContent>
      </w:r>
    </w:p>
    <w:p w:rsidR="007D7BD0" w:rsidRPr="008421E8" w:rsidRDefault="007D7BD0" w:rsidP="008D2D3D">
      <w:pPr>
        <w:rPr>
          <w:rFonts w:ascii="Arial for Autograph Uni" w:hAnsi="Arial for Autograph Uni" w:cs="Arial for Autograph Uni"/>
          <w:sz w:val="24"/>
        </w:rPr>
      </w:pPr>
    </w:p>
    <w:p w:rsidR="007D7BD0" w:rsidRPr="008421E8" w:rsidRDefault="007D7BD0" w:rsidP="008D2D3D">
      <w:pPr>
        <w:rPr>
          <w:rFonts w:ascii="Arial for Autograph Uni" w:hAnsi="Arial for Autograph Uni" w:cs="Arial for Autograph Uni"/>
          <w:sz w:val="24"/>
        </w:rPr>
      </w:pPr>
    </w:p>
    <w:p w:rsidR="007D7BD0" w:rsidRPr="008421E8" w:rsidRDefault="007D7BD0" w:rsidP="008D2D3D">
      <w:pPr>
        <w:rPr>
          <w:rFonts w:ascii="Arial for Autograph Uni" w:hAnsi="Arial for Autograph Uni" w:cs="Arial for Autograph Uni"/>
          <w:sz w:val="24"/>
        </w:rPr>
      </w:pPr>
    </w:p>
    <w:p w:rsidR="007D7BD0" w:rsidRPr="008421E8" w:rsidRDefault="007D7BD0" w:rsidP="008D2D3D">
      <w:pPr>
        <w:rPr>
          <w:rFonts w:ascii="Arial for Autograph Uni" w:hAnsi="Arial for Autograph Uni" w:cs="Arial for Autograph Uni"/>
          <w:sz w:val="24"/>
        </w:rPr>
      </w:pPr>
    </w:p>
    <w:p w:rsidR="007D7BD0" w:rsidRPr="008421E8" w:rsidRDefault="007D7BD0" w:rsidP="008D2D3D">
      <w:pPr>
        <w:rPr>
          <w:rFonts w:ascii="Arial for Autograph Uni" w:hAnsi="Arial for Autograph Uni" w:cs="Arial for Autograph Uni"/>
          <w:sz w:val="24"/>
        </w:rPr>
      </w:pPr>
    </w:p>
    <w:p w:rsidR="007D7BD0" w:rsidRPr="008421E8" w:rsidRDefault="007D7BD0" w:rsidP="008D2D3D">
      <w:pPr>
        <w:rPr>
          <w:rFonts w:ascii="Arial for Autograph Uni" w:hAnsi="Arial for Autograph Uni" w:cs="Arial for Autograph Uni"/>
          <w:sz w:val="24"/>
        </w:rPr>
      </w:pPr>
    </w:p>
    <w:p w:rsidR="007D7BD0" w:rsidRPr="008421E8" w:rsidRDefault="007D7BD0" w:rsidP="008D2D3D">
      <w:pPr>
        <w:rPr>
          <w:rFonts w:ascii="Arial for Autograph Uni" w:hAnsi="Arial for Autograph Uni" w:cs="Arial for Autograph Uni"/>
          <w:sz w:val="24"/>
        </w:rPr>
      </w:pPr>
    </w:p>
    <w:p w:rsidR="007D7BD0" w:rsidRPr="008421E8" w:rsidRDefault="007D7BD0" w:rsidP="008D2D3D">
      <w:pPr>
        <w:rPr>
          <w:rFonts w:ascii="Arial for Autograph Uni" w:hAnsi="Arial for Autograph Uni" w:cs="Arial for Autograph Uni"/>
          <w:sz w:val="24"/>
        </w:rPr>
      </w:pPr>
    </w:p>
    <w:p w:rsidR="007D7BD0" w:rsidRPr="008421E8" w:rsidRDefault="007D7BD0" w:rsidP="008D2D3D">
      <w:pPr>
        <w:rPr>
          <w:rFonts w:ascii="Arial for Autograph Uni" w:hAnsi="Arial for Autograph Uni" w:cs="Arial for Autograph Uni"/>
          <w:sz w:val="24"/>
        </w:rPr>
      </w:pPr>
    </w:p>
    <w:p w:rsidR="007D7BD0" w:rsidRPr="008421E8" w:rsidRDefault="007D7BD0" w:rsidP="008D2D3D">
      <w:pPr>
        <w:rPr>
          <w:rFonts w:ascii="Arial for Autograph Uni" w:hAnsi="Arial for Autograph Uni" w:cs="Arial for Autograph Uni"/>
          <w:sz w:val="24"/>
        </w:rPr>
      </w:pPr>
    </w:p>
    <w:p w:rsidR="00BD600F" w:rsidRPr="008421E8" w:rsidRDefault="00BD600F" w:rsidP="008D2D3D">
      <w:pPr>
        <w:rPr>
          <w:rFonts w:ascii="Arial for Autograph Uni" w:hAnsi="Arial for Autograph Uni" w:cs="Arial for Autograph Uni"/>
          <w:sz w:val="24"/>
        </w:rPr>
      </w:pPr>
    </w:p>
    <w:p w:rsidR="00026B86" w:rsidRPr="008421E8" w:rsidRDefault="00026B86" w:rsidP="008D2D3D">
      <w:pPr>
        <w:rPr>
          <w:rFonts w:ascii="Arial for Autograph Uni" w:hAnsi="Arial for Autograph Uni" w:cs="Arial for Autograph Uni"/>
          <w:sz w:val="24"/>
        </w:rPr>
      </w:pPr>
    </w:p>
    <w:p w:rsidR="0051507D" w:rsidRDefault="0051507D" w:rsidP="008D2D3D">
      <w:pPr>
        <w:rPr>
          <w:rFonts w:ascii="Arial for Autograph Uni" w:hAnsi="Arial for Autograph Uni" w:cs="Arial for Autograph Uni"/>
          <w:sz w:val="24"/>
        </w:rPr>
      </w:pPr>
    </w:p>
    <w:p w:rsidR="00BD600F" w:rsidRPr="008421E8" w:rsidRDefault="0051507D" w:rsidP="008D2D3D">
      <w:pPr>
        <w:rPr>
          <w:rFonts w:ascii="Arial for Autograph Uni" w:hAnsi="Arial for Autograph Uni" w:cs="Arial for Autograph Uni"/>
          <w:sz w:val="24"/>
        </w:rPr>
      </w:pPr>
      <w:r>
        <w:rPr>
          <w:noProof/>
          <w:lang w:eastAsia="en-GB"/>
        </w:rPr>
        <w:drawing>
          <wp:anchor distT="0" distB="0" distL="114300" distR="114300" simplePos="0" relativeHeight="251753472" behindDoc="1" locked="0" layoutInCell="1" allowOverlap="1" wp14:anchorId="711DF394" wp14:editId="25165B7F">
            <wp:simplePos x="0" y="0"/>
            <wp:positionH relativeFrom="column">
              <wp:posOffset>1876425</wp:posOffset>
            </wp:positionH>
            <wp:positionV relativeFrom="paragraph">
              <wp:posOffset>340995</wp:posOffset>
            </wp:positionV>
            <wp:extent cx="3712845" cy="1873885"/>
            <wp:effectExtent l="0" t="0" r="1905"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12845" cy="1873885"/>
                    </a:xfrm>
                    <a:prstGeom prst="rect">
                      <a:avLst/>
                    </a:prstGeom>
                  </pic:spPr>
                </pic:pic>
              </a:graphicData>
            </a:graphic>
            <wp14:sizeRelH relativeFrom="page">
              <wp14:pctWidth>0</wp14:pctWidth>
            </wp14:sizeRelH>
            <wp14:sizeRelV relativeFrom="page">
              <wp14:pctHeight>0</wp14:pctHeight>
            </wp14:sizeRelV>
          </wp:anchor>
        </w:drawing>
      </w:r>
      <w:r w:rsidR="00CF3388" w:rsidRPr="008421E8">
        <w:rPr>
          <w:rFonts w:ascii="Arial for Autograph Uni" w:hAnsi="Arial for Autograph Uni" w:cs="Arial for Autograph Uni"/>
          <w:sz w:val="24"/>
        </w:rPr>
        <w:t>The table of values below show that the graph does not cross the x-axis as there is no change in sign.</w:t>
      </w:r>
    </w:p>
    <w:p w:rsidR="007D7BD0" w:rsidRPr="008421E8" w:rsidRDefault="007D7BD0" w:rsidP="007D7BD0">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x</w:t>
      </w:r>
      <w:r w:rsidRPr="008421E8">
        <w:rPr>
          <w:rFonts w:ascii="Arial for Autograph Uni" w:hAnsi="Arial for Autograph Uni" w:cs="Arial for Autograph Uni"/>
          <w:sz w:val="20"/>
          <w:szCs w:val="20"/>
        </w:rPr>
        <w:tab/>
        <w:t>f(x)</w:t>
      </w:r>
    </w:p>
    <w:p w:rsidR="007D7BD0" w:rsidRPr="008421E8" w:rsidRDefault="007D7BD0" w:rsidP="007D7BD0">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0.9</w:t>
      </w:r>
      <w:r w:rsidRPr="008421E8">
        <w:rPr>
          <w:rFonts w:ascii="Arial for Autograph Uni" w:hAnsi="Arial for Autograph Uni" w:cs="Arial for Autograph Uni"/>
          <w:sz w:val="20"/>
          <w:szCs w:val="20"/>
        </w:rPr>
        <w:tab/>
        <w:t>0.00767</w:t>
      </w:r>
    </w:p>
    <w:p w:rsidR="007D7BD0" w:rsidRPr="008421E8" w:rsidRDefault="007D7BD0" w:rsidP="007D7BD0">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0.91</w:t>
      </w:r>
      <w:r w:rsidRPr="008421E8">
        <w:rPr>
          <w:rFonts w:ascii="Arial for Autograph Uni" w:hAnsi="Arial for Autograph Uni" w:cs="Arial for Autograph Uni"/>
          <w:sz w:val="20"/>
          <w:szCs w:val="20"/>
        </w:rPr>
        <w:tab/>
        <w:t>0.004211</w:t>
      </w:r>
      <w:r w:rsidR="0051507D" w:rsidRPr="0051507D">
        <w:rPr>
          <w:noProof/>
          <w:lang w:eastAsia="en-GB"/>
        </w:rPr>
        <w:t xml:space="preserve"> </w:t>
      </w:r>
    </w:p>
    <w:p w:rsidR="007D7BD0" w:rsidRPr="008421E8" w:rsidRDefault="007D7BD0" w:rsidP="007D7BD0">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0.92</w:t>
      </w:r>
      <w:r w:rsidRPr="008421E8">
        <w:rPr>
          <w:rFonts w:ascii="Arial for Autograph Uni" w:hAnsi="Arial for Autograph Uni" w:cs="Arial for Autograph Uni"/>
          <w:sz w:val="20"/>
          <w:szCs w:val="20"/>
        </w:rPr>
        <w:tab/>
        <w:t>0.001767</w:t>
      </w:r>
    </w:p>
    <w:p w:rsidR="007D7BD0" w:rsidRPr="008421E8" w:rsidRDefault="007D7BD0" w:rsidP="007D7BD0">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0.93</w:t>
      </w:r>
      <w:r w:rsidRPr="008421E8">
        <w:rPr>
          <w:rFonts w:ascii="Arial for Autograph Uni" w:hAnsi="Arial for Autograph Uni" w:cs="Arial for Autograph Uni"/>
          <w:sz w:val="20"/>
          <w:szCs w:val="20"/>
        </w:rPr>
        <w:tab/>
        <w:t>0.000362</w:t>
      </w:r>
    </w:p>
    <w:p w:rsidR="007D7BD0" w:rsidRPr="008421E8" w:rsidRDefault="007D7BD0" w:rsidP="007D7BD0">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0.94</w:t>
      </w:r>
      <w:r w:rsidRPr="008421E8">
        <w:rPr>
          <w:rFonts w:ascii="Arial for Autograph Uni" w:hAnsi="Arial for Autograph Uni" w:cs="Arial for Autograph Uni"/>
          <w:sz w:val="20"/>
          <w:szCs w:val="20"/>
        </w:rPr>
        <w:tab/>
        <w:t>1.674E-005</w:t>
      </w:r>
    </w:p>
    <w:p w:rsidR="007D7BD0" w:rsidRPr="008421E8" w:rsidRDefault="007D7BD0" w:rsidP="007D7BD0">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0.95</w:t>
      </w:r>
      <w:r w:rsidRPr="008421E8">
        <w:rPr>
          <w:rFonts w:ascii="Arial for Autograph Uni" w:hAnsi="Arial for Autograph Uni" w:cs="Arial for Autograph Uni"/>
          <w:sz w:val="20"/>
          <w:szCs w:val="20"/>
        </w:rPr>
        <w:tab/>
        <w:t>0.000754</w:t>
      </w:r>
    </w:p>
    <w:p w:rsidR="007D7BD0" w:rsidRPr="008421E8" w:rsidRDefault="007D7BD0" w:rsidP="007D7BD0">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0.96</w:t>
      </w:r>
      <w:r w:rsidRPr="008421E8">
        <w:rPr>
          <w:rFonts w:ascii="Arial for Autograph Uni" w:hAnsi="Arial for Autograph Uni" w:cs="Arial for Autograph Uni"/>
          <w:sz w:val="20"/>
          <w:szCs w:val="20"/>
        </w:rPr>
        <w:tab/>
        <w:t>0.002597</w:t>
      </w:r>
    </w:p>
    <w:p w:rsidR="007D7BD0" w:rsidRPr="008421E8" w:rsidRDefault="007D7BD0" w:rsidP="007D7BD0">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0.97</w:t>
      </w:r>
      <w:r w:rsidRPr="008421E8">
        <w:rPr>
          <w:rFonts w:ascii="Arial for Autograph Uni" w:hAnsi="Arial for Autograph Uni" w:cs="Arial for Autograph Uni"/>
          <w:sz w:val="20"/>
          <w:szCs w:val="20"/>
        </w:rPr>
        <w:tab/>
        <w:t>0.005567</w:t>
      </w:r>
    </w:p>
    <w:p w:rsidR="007D7BD0" w:rsidRPr="008421E8" w:rsidRDefault="007D7BD0" w:rsidP="007D7BD0">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0.98</w:t>
      </w:r>
      <w:r w:rsidRPr="008421E8">
        <w:rPr>
          <w:rFonts w:ascii="Arial for Autograph Uni" w:hAnsi="Arial for Autograph Uni" w:cs="Arial for Autograph Uni"/>
          <w:sz w:val="20"/>
          <w:szCs w:val="20"/>
        </w:rPr>
        <w:tab/>
        <w:t>0.009689</w:t>
      </w:r>
    </w:p>
    <w:p w:rsidR="007D7BD0" w:rsidRPr="008421E8" w:rsidRDefault="007D7BD0" w:rsidP="007D7BD0">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0.99</w:t>
      </w:r>
      <w:r w:rsidRPr="008421E8">
        <w:rPr>
          <w:rFonts w:ascii="Arial for Autograph Uni" w:hAnsi="Arial for Autograph Uni" w:cs="Arial for Autograph Uni"/>
          <w:sz w:val="20"/>
          <w:szCs w:val="20"/>
        </w:rPr>
        <w:tab/>
        <w:t>0.01499</w:t>
      </w:r>
    </w:p>
    <w:p w:rsidR="007D7BD0" w:rsidRPr="008421E8" w:rsidRDefault="007D7BD0" w:rsidP="007D7BD0">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1</w:t>
      </w:r>
      <w:r w:rsidRPr="008421E8">
        <w:rPr>
          <w:rFonts w:ascii="Arial for Autograph Uni" w:hAnsi="Arial for Autograph Uni" w:cs="Arial for Autograph Uni"/>
          <w:sz w:val="20"/>
          <w:szCs w:val="20"/>
        </w:rPr>
        <w:tab/>
        <w:t>0.02148</w:t>
      </w:r>
    </w:p>
    <w:p w:rsidR="007D7BD0" w:rsidRPr="008421E8" w:rsidRDefault="007D7BD0" w:rsidP="00CF3388">
      <w:pPr>
        <w:rPr>
          <w:rFonts w:ascii="Arial for Autograph Uni" w:hAnsi="Arial for Autograph Uni" w:cs="Arial for Autograph Uni"/>
          <w:sz w:val="20"/>
          <w:szCs w:val="20"/>
        </w:rPr>
      </w:pPr>
    </w:p>
    <w:p w:rsidR="007D7BD0" w:rsidRPr="008421E8" w:rsidRDefault="007D7BD0" w:rsidP="00CF3388">
      <w:pPr>
        <w:rPr>
          <w:rFonts w:ascii="Arial for Autograph Uni" w:hAnsi="Arial for Autograph Uni" w:cs="Arial for Autograph Uni"/>
          <w:sz w:val="20"/>
          <w:szCs w:val="20"/>
        </w:rPr>
      </w:pPr>
    </w:p>
    <w:p w:rsidR="007D7BD0" w:rsidRPr="008421E8" w:rsidRDefault="007D7BD0" w:rsidP="00CF3388">
      <w:pPr>
        <w:rPr>
          <w:rFonts w:ascii="Arial for Autograph Uni" w:hAnsi="Arial for Autograph Uni" w:cs="Arial for Autograph Uni"/>
          <w:sz w:val="20"/>
          <w:szCs w:val="20"/>
        </w:rPr>
      </w:pPr>
    </w:p>
    <w:p w:rsidR="00CF3388" w:rsidRPr="008421E8" w:rsidRDefault="00CF3388" w:rsidP="00CF3388">
      <w:pPr>
        <w:rPr>
          <w:rFonts w:ascii="Arial for Autograph Uni" w:hAnsi="Arial for Autograph Uni" w:cs="Arial for Autograph Uni"/>
          <w:sz w:val="24"/>
        </w:rPr>
      </w:pPr>
    </w:p>
    <w:p w:rsidR="00BD600F" w:rsidRPr="008421E8" w:rsidRDefault="00BD600F" w:rsidP="008D2D3D">
      <w:pPr>
        <w:rPr>
          <w:rFonts w:ascii="Arial for Autograph Uni" w:hAnsi="Arial for Autograph Uni" w:cs="Arial for Autograph Uni"/>
          <w:sz w:val="24"/>
          <w:u w:val="single"/>
        </w:rPr>
      </w:pPr>
      <w:r w:rsidRPr="008421E8">
        <w:rPr>
          <w:rFonts w:ascii="Arial for Autograph Uni" w:hAnsi="Arial for Autograph Uni" w:cs="Arial for Autograph Uni"/>
          <w:sz w:val="24"/>
          <w:u w:val="single"/>
        </w:rPr>
        <w:lastRenderedPageBreak/>
        <w:t>False root</w:t>
      </w:r>
    </w:p>
    <w:p w:rsidR="00CF3388" w:rsidRPr="008421E8" w:rsidRDefault="00BD600F" w:rsidP="008D2D3D">
      <w:pPr>
        <w:rPr>
          <w:rFonts w:ascii="Arial for Autograph Uni" w:hAnsi="Arial for Autograph Uni" w:cs="Arial for Autograph Uni"/>
          <w:sz w:val="24"/>
        </w:rPr>
      </w:pPr>
      <w:r w:rsidRPr="008421E8">
        <w:rPr>
          <w:rFonts w:ascii="Arial for Autograph Uni" w:hAnsi="Arial for Autograph Uni" w:cs="Arial for Autograph Uni"/>
          <w:sz w:val="24"/>
        </w:rPr>
        <w:t xml:space="preserve">A false root occurs when the table of values cannot detect an asymptote </w:t>
      </w:r>
      <w:r w:rsidR="00CF3388" w:rsidRPr="008421E8">
        <w:rPr>
          <w:rFonts w:ascii="Arial for Autograph Uni" w:hAnsi="Arial for Autograph Uni" w:cs="Arial for Autograph Uni"/>
          <w:sz w:val="24"/>
        </w:rPr>
        <w:t xml:space="preserve">and </w:t>
      </w:r>
      <w:r w:rsidR="0051507D">
        <w:rPr>
          <w:rFonts w:ascii="Arial for Autograph Uni" w:hAnsi="Arial for Autograph Uni" w:cs="Arial for Autograph Uni"/>
          <w:sz w:val="24"/>
        </w:rPr>
        <w:t>indicates</w:t>
      </w:r>
      <w:r w:rsidR="00CF3388" w:rsidRPr="008421E8">
        <w:rPr>
          <w:rFonts w:ascii="Arial for Autograph Uni" w:hAnsi="Arial for Autograph Uni" w:cs="Arial for Autograph Uni"/>
          <w:sz w:val="24"/>
        </w:rPr>
        <w:t xml:space="preserve"> that it is a </w:t>
      </w:r>
      <w:r w:rsidR="00253D46" w:rsidRPr="008421E8">
        <w:rPr>
          <w:rFonts w:ascii="Arial for Autograph Uni" w:hAnsi="Arial for Autograph Uni" w:cs="Arial for Autograph Uni"/>
          <w:sz w:val="24"/>
        </w:rPr>
        <w:t>root</w:t>
      </w:r>
      <w:r w:rsidR="00CF3388" w:rsidRPr="008421E8">
        <w:rPr>
          <w:rFonts w:ascii="Arial for Autograph Uni" w:hAnsi="Arial for Autograph Uni" w:cs="Arial for Autograph Uni"/>
          <w:sz w:val="24"/>
        </w:rPr>
        <w:t>. I will show this using the graph:</w:t>
      </w:r>
    </w:p>
    <w:p w:rsidR="00CF3388" w:rsidRPr="008421E8" w:rsidRDefault="003D743D" w:rsidP="00CF3388">
      <w:pPr>
        <w:spacing w:before="240"/>
        <w:rPr>
          <w:rFonts w:ascii="Cambria Math" w:hAnsi="Cambria Math" w:cs="Arial for Autograph Uni"/>
          <w:sz w:val="24"/>
          <w:oMath/>
        </w:rPr>
      </w:pPr>
      <w:r w:rsidRPr="008421E8">
        <w:rPr>
          <w:rFonts w:ascii="Arial for Autograph Uni" w:hAnsi="Arial for Autograph Uni" w:cs="Arial for Autograph Uni"/>
          <w:noProof/>
          <w:sz w:val="24"/>
          <w:lang w:eastAsia="en-GB"/>
        </w:rPr>
        <mc:AlternateContent>
          <mc:Choice Requires="wpg">
            <w:drawing>
              <wp:anchor distT="0" distB="0" distL="114300" distR="114300" simplePos="0" relativeHeight="251683840" behindDoc="0" locked="0" layoutInCell="1" allowOverlap="1" wp14:anchorId="741A292C" wp14:editId="2AAA777E">
                <wp:simplePos x="0" y="0"/>
                <wp:positionH relativeFrom="column">
                  <wp:posOffset>0</wp:posOffset>
                </wp:positionH>
                <wp:positionV relativeFrom="paragraph">
                  <wp:posOffset>570865</wp:posOffset>
                </wp:positionV>
                <wp:extent cx="5753100" cy="4319270"/>
                <wp:effectExtent l="0" t="19050" r="19050" b="24130"/>
                <wp:wrapNone/>
                <wp:docPr id="28" name="Group 28"/>
                <wp:cNvGraphicFramePr/>
                <a:graphic xmlns:a="http://schemas.openxmlformats.org/drawingml/2006/main">
                  <a:graphicData uri="http://schemas.microsoft.com/office/word/2010/wordprocessingGroup">
                    <wpg:wgp>
                      <wpg:cNvGrpSpPr/>
                      <wpg:grpSpPr>
                        <a:xfrm>
                          <a:off x="0" y="0"/>
                          <a:ext cx="5753100" cy="4319270"/>
                          <a:chOff x="0" y="0"/>
                          <a:chExt cx="5753100" cy="4319270"/>
                        </a:xfrm>
                      </wpg:grpSpPr>
                      <wps:wsp>
                        <wps:cNvPr id="27" name="Text Box 2"/>
                        <wps:cNvSpPr txBox="1">
                          <a:spLocks noChangeArrowheads="1"/>
                        </wps:cNvSpPr>
                        <wps:spPr bwMode="auto">
                          <a:xfrm>
                            <a:off x="0" y="3762375"/>
                            <a:ext cx="5753100" cy="556895"/>
                          </a:xfrm>
                          <a:prstGeom prst="rect">
                            <a:avLst/>
                          </a:prstGeom>
                          <a:solidFill>
                            <a:srgbClr val="FFFFFF"/>
                          </a:solidFill>
                          <a:ln w="9525">
                            <a:solidFill>
                              <a:srgbClr val="000000"/>
                            </a:solidFill>
                            <a:miter lim="800000"/>
                            <a:headEnd/>
                            <a:tailEnd/>
                          </a:ln>
                        </wps:spPr>
                        <wps:txbx>
                          <w:txbxContent>
                            <w:p w:rsidR="002C2C07" w:rsidRPr="003D743D" w:rsidRDefault="002C2C07" w:rsidP="003D743D">
                              <w:pPr>
                                <w:rPr>
                                  <w:sz w:val="24"/>
                                  <w:szCs w:val="24"/>
                                </w:rPr>
                              </w:pPr>
                              <w:r w:rsidRPr="003D743D">
                                <w:rPr>
                                  <w:sz w:val="24"/>
                                  <w:szCs w:val="24"/>
                                </w:rPr>
                                <w:t xml:space="preserve">Figure 8: graph of  </w:t>
                              </w:r>
                              <m:oMath>
                                <m:r>
                                  <w:rPr>
                                    <w:rFonts w:ascii="Cambria Math" w:hAnsi="Cambria Math"/>
                                    <w:sz w:val="24"/>
                                    <w:szCs w:val="24"/>
                                  </w:rPr>
                                  <m:t>y=</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0.015625</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-0.06675</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+0.095052x-0.045118016</m:t>
                                    </m:r>
                                  </m:den>
                                </m:f>
                              </m:oMath>
                              <w:r w:rsidRPr="003D743D">
                                <w:rPr>
                                  <w:sz w:val="24"/>
                                  <w:szCs w:val="24"/>
                                </w:rPr>
                                <w:t xml:space="preserve">  </w:t>
                              </w:r>
                            </w:p>
                          </w:txbxContent>
                        </wps:txbx>
                        <wps:bodyPr rot="0" vert="horz" wrap="square" lIns="91440" tIns="45720" rIns="91440" bIns="45720" anchor="t" anchorCtr="0">
                          <a:noAutofit/>
                        </wps:bodyPr>
                      </wps:wsp>
                      <pic:pic xmlns:pic="http://schemas.openxmlformats.org/drawingml/2006/picture">
                        <pic:nvPicPr>
                          <pic:cNvPr id="26" name="Picture 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9050" y="0"/>
                            <a:ext cx="5734050" cy="3762375"/>
                          </a:xfrm>
                          <a:prstGeom prst="rect">
                            <a:avLst/>
                          </a:prstGeom>
                          <a:ln w="12700">
                            <a:solidFill>
                              <a:schemeClr val="tx1"/>
                            </a:solidFill>
                          </a:ln>
                        </pic:spPr>
                      </pic:pic>
                    </wpg:wgp>
                  </a:graphicData>
                </a:graphic>
              </wp:anchor>
            </w:drawing>
          </mc:Choice>
          <mc:Fallback>
            <w:pict>
              <v:group id="Group 28" o:spid="_x0000_s1048" style="position:absolute;margin-left:0;margin-top:44.95pt;width:453pt;height:340.1pt;z-index:251683840" coordsize="57531,43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">
                <v:shape id="_x0000_s1049" type="#_x0000_t202" style="position:absolute;top:37623;width:57531;height:5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H8UA&#10;AADbAAAADwAAAGRycy9kb3ducmV2LnhtbESPW2sCMRSE3wv+h3AEX4pmtcXLapQitOhbvaCvh81x&#10;d3Fzsk3Sdf33Rij0cZiZb5jFqjWVaMj50rKC4SABQZxZXXKu4Hj47E9B+ICssbJMCu7kYbXsvCww&#10;1fbGO2r2IRcRwj5FBUUIdSqlzwoy6Ae2Jo7exTqDIUqXS+3wFuGmkqMkGUuDJceFAmtaF5Rd979G&#10;wfR905z99u37lI0v1Sy8TpqvH6dUr9t+zEEEasN/+K+90QpGE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8t4fxQAAANsAAAAPAAAAAAAAAAAAAAAAAJgCAABkcnMv&#10;ZG93bnJldi54bWxQSwUGAAAAAAQABAD1AAAAigMAAAAA&#10;">
                  <v:textbox>
                    <w:txbxContent>
                      <w:p w:rsidR="002C2C07" w:rsidRPr="003D743D" w:rsidRDefault="002C2C07" w:rsidP="003D743D">
                        <w:pPr>
                          <w:rPr>
                            <w:sz w:val="24"/>
                            <w:szCs w:val="24"/>
                          </w:rPr>
                        </w:pPr>
                        <w:r w:rsidRPr="003D743D">
                          <w:rPr>
                            <w:sz w:val="24"/>
                            <w:szCs w:val="24"/>
                          </w:rPr>
                          <w:t xml:space="preserve">Figure 8: graph of  </w:t>
                        </w:r>
                        <m:oMath>
                          <m:r>
                            <w:rPr>
                              <w:rFonts w:ascii="Cambria Math" w:hAnsi="Cambria Math"/>
                              <w:sz w:val="24"/>
                              <w:szCs w:val="24"/>
                            </w:rPr>
                            <m:t>y=</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0.015625</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-0.06675</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+0.095052x-0.045118016</m:t>
                              </m:r>
                            </m:den>
                          </m:f>
                        </m:oMath>
                        <w:r w:rsidRPr="003D743D">
                          <w:rPr>
                            <w:sz w:val="24"/>
                            <w:szCs w:val="24"/>
                          </w:rPr>
                          <w:t xml:space="preserve">  </w:t>
                        </w:r>
                      </w:p>
                    </w:txbxContent>
                  </v:textbox>
                </v:shape>
                <v:shape id="Picture 26" o:spid="_x0000_s1050" type="#_x0000_t75" style="position:absolute;left:190;width:57341;height:376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mn7PFAAAA2wAAAA8AAABkcnMvZG93bnJldi54bWxEj81qwzAQhO+FvIPYQG+NHB9C6kQxTUpD&#10;KeSQP9rjYm0tE2tlLMV23z4KFHIcZuebnWU+2Fp01PrKsYLpJAFBXDhdcangdPx4mYPwAVlj7ZgU&#10;/JGHfDV6WmKmXc976g6hFBHCPkMFJoQmk9IXhiz6iWuIo/frWoshyraUusU+wm0t0ySZSYsVxwaD&#10;DW0MFZfD1cY3fsy5NFtZvzfF97D+qnb7rn9V6nk8vC1ABBrC4/g//akVpDO4b4kAkK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pp+zxQAAANsAAAAPAAAAAAAAAAAAAAAA&#10;AJ8CAABkcnMvZG93bnJldi54bWxQSwUGAAAAAAQABAD3AAAAkQMAAAAA&#10;" stroked="t" strokecolor="black [3213]" strokeweight="1pt">
                  <v:imagedata r:id="rId31" o:title=""/>
                  <v:path arrowok="t"/>
                </v:shape>
              </v:group>
            </w:pict>
          </mc:Fallback>
        </mc:AlternateContent>
      </w:r>
      <m:oMath>
        <m:r>
          <w:rPr>
            <w:rFonts w:ascii="Cambria Math" w:hAnsi="Cambria Math" w:cs="Arial for Autograph Uni"/>
            <w:sz w:val="24"/>
          </w:rPr>
          <m:t>y=</m:t>
        </m:r>
        <m:f>
          <m:fPr>
            <m:ctrlPr>
              <w:rPr>
                <w:rFonts w:ascii="Cambria Math" w:hAnsi="Cambria Math" w:cs="Arial for Autograph Uni"/>
                <w:i/>
                <w:sz w:val="24"/>
              </w:rPr>
            </m:ctrlPr>
          </m:fPr>
          <m:num>
            <m:r>
              <w:rPr>
                <w:rFonts w:ascii="Cambria Math" w:hAnsi="Cambria Math" w:cs="Arial for Autograph Uni"/>
                <w:sz w:val="24"/>
              </w:rPr>
              <m:t>1</m:t>
            </m:r>
          </m:num>
          <m:den>
            <m:r>
              <w:rPr>
                <w:rFonts w:ascii="Cambria Math" w:hAnsi="Cambria Math" w:cs="Arial for Autograph Uni"/>
                <w:sz w:val="24"/>
              </w:rPr>
              <m:t>0.015625</m:t>
            </m:r>
            <m:sSup>
              <m:sSupPr>
                <m:ctrlPr>
                  <w:rPr>
                    <w:rFonts w:ascii="Cambria Math" w:hAnsi="Cambria Math" w:cs="Arial for Autograph Uni"/>
                    <w:i/>
                    <w:sz w:val="24"/>
                  </w:rPr>
                </m:ctrlPr>
              </m:sSupPr>
              <m:e>
                <m:r>
                  <w:rPr>
                    <w:rFonts w:ascii="Cambria Math" w:hAnsi="Cambria Math" w:cs="Arial for Autograph Uni"/>
                    <w:sz w:val="24"/>
                  </w:rPr>
                  <m:t>x</m:t>
                </m:r>
              </m:e>
              <m:sup>
                <m:r>
                  <w:rPr>
                    <w:rFonts w:ascii="Cambria Math" w:hAnsi="Cambria Math" w:cs="Arial for Autograph Uni"/>
                    <w:sz w:val="24"/>
                  </w:rPr>
                  <m:t>3</m:t>
                </m:r>
              </m:sup>
            </m:sSup>
            <m:r>
              <w:rPr>
                <w:rFonts w:ascii="Cambria Math" w:hAnsi="Cambria Math" w:cs="Arial for Autograph Uni"/>
                <w:sz w:val="24"/>
              </w:rPr>
              <m:t>-0.06675</m:t>
            </m:r>
            <m:sSup>
              <m:sSupPr>
                <m:ctrlPr>
                  <w:rPr>
                    <w:rFonts w:ascii="Cambria Math" w:hAnsi="Cambria Math" w:cs="Arial for Autograph Uni"/>
                    <w:i/>
                    <w:sz w:val="24"/>
                  </w:rPr>
                </m:ctrlPr>
              </m:sSupPr>
              <m:e>
                <m:r>
                  <w:rPr>
                    <w:rFonts w:ascii="Cambria Math" w:hAnsi="Cambria Math" w:cs="Arial for Autograph Uni"/>
                    <w:sz w:val="24"/>
                  </w:rPr>
                  <m:t>x</m:t>
                </m:r>
              </m:e>
              <m:sup>
                <m:r>
                  <w:rPr>
                    <w:rFonts w:ascii="Cambria Math" w:hAnsi="Cambria Math" w:cs="Arial for Autograph Uni"/>
                    <w:sz w:val="24"/>
                  </w:rPr>
                  <m:t>2</m:t>
                </m:r>
              </m:sup>
            </m:sSup>
            <m:r>
              <w:rPr>
                <w:rFonts w:ascii="Cambria Math" w:hAnsi="Cambria Math" w:cs="Arial for Autograph Uni"/>
                <w:sz w:val="24"/>
              </w:rPr>
              <m:t>+0.095052x-0.045118016</m:t>
            </m:r>
          </m:den>
        </m:f>
      </m:oMath>
    </w:p>
    <w:p w:rsidR="003D743D" w:rsidRPr="008421E8" w:rsidRDefault="003D743D">
      <w:pPr>
        <w:spacing w:before="240"/>
        <w:rPr>
          <w:rFonts w:ascii="Arial for Autograph Uni" w:eastAsiaTheme="minorEastAsia" w:hAnsi="Arial for Autograph Uni" w:cs="Arial for Autograph Uni"/>
          <w:sz w:val="24"/>
        </w:rPr>
      </w:pPr>
    </w:p>
    <w:p w:rsidR="003D743D" w:rsidRPr="008421E8" w:rsidRDefault="003D743D" w:rsidP="003D743D">
      <w:pPr>
        <w:rPr>
          <w:rFonts w:ascii="Arial for Autograph Uni" w:eastAsiaTheme="minorEastAsia" w:hAnsi="Arial for Autograph Uni" w:cs="Arial for Autograph Uni"/>
          <w:sz w:val="24"/>
        </w:rPr>
      </w:pPr>
    </w:p>
    <w:p w:rsidR="003D743D" w:rsidRPr="008421E8" w:rsidRDefault="003D743D" w:rsidP="003D743D">
      <w:pPr>
        <w:rPr>
          <w:rFonts w:ascii="Arial for Autograph Uni" w:eastAsiaTheme="minorEastAsia" w:hAnsi="Arial for Autograph Uni" w:cs="Arial for Autograph Uni"/>
          <w:sz w:val="24"/>
        </w:rPr>
      </w:pPr>
    </w:p>
    <w:p w:rsidR="003D743D" w:rsidRPr="008421E8" w:rsidRDefault="003D743D" w:rsidP="003D743D">
      <w:pPr>
        <w:rPr>
          <w:rFonts w:ascii="Arial for Autograph Uni" w:eastAsiaTheme="minorEastAsia" w:hAnsi="Arial for Autograph Uni" w:cs="Arial for Autograph Uni"/>
          <w:sz w:val="24"/>
        </w:rPr>
      </w:pPr>
    </w:p>
    <w:p w:rsidR="003D743D" w:rsidRPr="008421E8" w:rsidRDefault="003D743D" w:rsidP="003D743D">
      <w:pPr>
        <w:rPr>
          <w:rFonts w:ascii="Arial for Autograph Uni" w:eastAsiaTheme="minorEastAsia" w:hAnsi="Arial for Autograph Uni" w:cs="Arial for Autograph Uni"/>
          <w:sz w:val="24"/>
        </w:rPr>
      </w:pPr>
    </w:p>
    <w:p w:rsidR="003D743D" w:rsidRPr="008421E8" w:rsidRDefault="003D743D" w:rsidP="003D743D">
      <w:pPr>
        <w:rPr>
          <w:rFonts w:ascii="Arial for Autograph Uni" w:eastAsiaTheme="minorEastAsia" w:hAnsi="Arial for Autograph Uni" w:cs="Arial for Autograph Uni"/>
          <w:sz w:val="24"/>
        </w:rPr>
      </w:pPr>
    </w:p>
    <w:p w:rsidR="003D743D" w:rsidRPr="008421E8" w:rsidRDefault="003D743D" w:rsidP="003D743D">
      <w:pPr>
        <w:rPr>
          <w:rFonts w:ascii="Arial for Autograph Uni" w:eastAsiaTheme="minorEastAsia" w:hAnsi="Arial for Autograph Uni" w:cs="Arial for Autograph Uni"/>
          <w:sz w:val="24"/>
        </w:rPr>
      </w:pPr>
    </w:p>
    <w:p w:rsidR="003D743D" w:rsidRPr="008421E8" w:rsidRDefault="003D743D" w:rsidP="003D743D">
      <w:pPr>
        <w:rPr>
          <w:rFonts w:ascii="Arial for Autograph Uni" w:eastAsiaTheme="minorEastAsia" w:hAnsi="Arial for Autograph Uni" w:cs="Arial for Autograph Uni"/>
          <w:sz w:val="24"/>
        </w:rPr>
      </w:pPr>
    </w:p>
    <w:p w:rsidR="003D743D" w:rsidRPr="008421E8" w:rsidRDefault="003D743D" w:rsidP="003D743D">
      <w:pPr>
        <w:rPr>
          <w:rFonts w:ascii="Arial for Autograph Uni" w:eastAsiaTheme="minorEastAsia" w:hAnsi="Arial for Autograph Uni" w:cs="Arial for Autograph Uni"/>
          <w:sz w:val="24"/>
        </w:rPr>
      </w:pPr>
    </w:p>
    <w:p w:rsidR="003D743D" w:rsidRPr="008421E8" w:rsidRDefault="003D743D" w:rsidP="003D743D">
      <w:pPr>
        <w:rPr>
          <w:rFonts w:ascii="Arial for Autograph Uni" w:eastAsiaTheme="minorEastAsia" w:hAnsi="Arial for Autograph Uni" w:cs="Arial for Autograph Uni"/>
          <w:sz w:val="24"/>
        </w:rPr>
      </w:pPr>
    </w:p>
    <w:p w:rsidR="003D743D" w:rsidRPr="008421E8" w:rsidRDefault="003D743D" w:rsidP="003D743D">
      <w:pPr>
        <w:rPr>
          <w:rFonts w:ascii="Arial for Autograph Uni" w:eastAsiaTheme="minorEastAsia" w:hAnsi="Arial for Autograph Uni" w:cs="Arial for Autograph Uni"/>
          <w:sz w:val="24"/>
        </w:rPr>
      </w:pPr>
    </w:p>
    <w:p w:rsidR="003D743D" w:rsidRPr="008421E8" w:rsidRDefault="003D743D" w:rsidP="003D743D">
      <w:pPr>
        <w:rPr>
          <w:rFonts w:ascii="Arial for Autograph Uni" w:eastAsiaTheme="minorEastAsia" w:hAnsi="Arial for Autograph Uni" w:cs="Arial for Autograph Uni"/>
          <w:sz w:val="24"/>
        </w:rPr>
      </w:pPr>
    </w:p>
    <w:p w:rsidR="003D743D" w:rsidRPr="008421E8" w:rsidRDefault="003D743D" w:rsidP="003D743D">
      <w:pPr>
        <w:rPr>
          <w:rFonts w:ascii="Arial for Autograph Uni" w:eastAsiaTheme="minorEastAsia" w:hAnsi="Arial for Autograph Uni" w:cs="Arial for Autograph Uni"/>
          <w:sz w:val="24"/>
        </w:rPr>
      </w:pPr>
    </w:p>
    <w:p w:rsidR="003D743D" w:rsidRPr="008421E8" w:rsidRDefault="003D743D" w:rsidP="003D743D">
      <w:pPr>
        <w:rPr>
          <w:rFonts w:ascii="Arial for Autograph Uni" w:eastAsiaTheme="minorEastAsia" w:hAnsi="Arial for Autograph Uni" w:cs="Arial for Autograph Uni"/>
          <w:sz w:val="24"/>
        </w:rPr>
      </w:pPr>
    </w:p>
    <w:p w:rsidR="003D743D" w:rsidRPr="008421E8" w:rsidRDefault="003D743D" w:rsidP="003D743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4"/>
          <w:szCs w:val="20"/>
        </w:rPr>
      </w:pPr>
      <w:r w:rsidRPr="008421E8">
        <w:rPr>
          <w:rFonts w:ascii="Arial for Autograph Uni" w:hAnsi="Arial for Autograph Uni" w:cs="Arial for Autograph Uni"/>
          <w:sz w:val="24"/>
          <w:szCs w:val="20"/>
        </w:rPr>
        <w:t xml:space="preserve">The table of values below  show that there is a change of sign in the intervals [1, 2], usually this would mean that there is a root </w:t>
      </w:r>
      <w:r w:rsidR="005C19FC" w:rsidRPr="008421E8">
        <w:rPr>
          <w:rFonts w:ascii="Arial for Autograph Uni" w:hAnsi="Arial for Autograph Uni" w:cs="Arial for Autograph Uni"/>
          <w:sz w:val="24"/>
          <w:szCs w:val="20"/>
        </w:rPr>
        <w:t>in the interval</w:t>
      </w:r>
      <w:r w:rsidRPr="008421E8">
        <w:rPr>
          <w:rFonts w:ascii="Arial for Autograph Uni" w:hAnsi="Arial for Autograph Uni" w:cs="Arial for Autograph Uni"/>
          <w:sz w:val="24"/>
          <w:szCs w:val="20"/>
        </w:rPr>
        <w:t xml:space="preserve"> these points, however due to it being a reciprocal graph it is instead an asymptote and not in-fact a root, this is what we call a false root.</w:t>
      </w:r>
    </w:p>
    <w:p w:rsidR="003D743D" w:rsidRPr="008421E8" w:rsidRDefault="003D743D" w:rsidP="003D743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p>
    <w:p w:rsidR="003D743D" w:rsidRPr="008421E8" w:rsidRDefault="003D743D" w:rsidP="003D743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x</w:t>
      </w:r>
      <w:r w:rsidRPr="008421E8">
        <w:rPr>
          <w:rFonts w:ascii="Arial for Autograph Uni" w:hAnsi="Arial for Autograph Uni" w:cs="Arial for Autograph Uni"/>
          <w:sz w:val="20"/>
          <w:szCs w:val="20"/>
        </w:rPr>
        <w:tab/>
        <w:t>f(x)</w:t>
      </w:r>
    </w:p>
    <w:p w:rsidR="003D743D" w:rsidRPr="008421E8" w:rsidRDefault="003D743D" w:rsidP="003D743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1</w:t>
      </w:r>
      <w:r w:rsidRPr="008421E8">
        <w:rPr>
          <w:rFonts w:ascii="Arial for Autograph Uni" w:hAnsi="Arial for Autograph Uni" w:cs="Arial for Autograph Uni"/>
          <w:sz w:val="20"/>
          <w:szCs w:val="20"/>
        </w:rPr>
        <w:tab/>
        <w:t>-839.6</w:t>
      </w:r>
    </w:p>
    <w:p w:rsidR="003D743D" w:rsidRPr="008421E8" w:rsidRDefault="003D743D" w:rsidP="003D743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1.1</w:t>
      </w:r>
      <w:r w:rsidRPr="008421E8">
        <w:rPr>
          <w:rFonts w:ascii="Arial for Autograph Uni" w:hAnsi="Arial for Autograph Uni" w:cs="Arial for Autograph Uni"/>
          <w:sz w:val="20"/>
          <w:szCs w:val="20"/>
        </w:rPr>
        <w:tab/>
        <w:t>-1882</w:t>
      </w:r>
    </w:p>
    <w:p w:rsidR="003D743D" w:rsidRPr="008421E8" w:rsidRDefault="003D743D" w:rsidP="003D743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1.2</w:t>
      </w:r>
      <w:r w:rsidRPr="008421E8">
        <w:rPr>
          <w:rFonts w:ascii="Arial for Autograph Uni" w:hAnsi="Arial for Autograph Uni" w:cs="Arial for Autograph Uni"/>
          <w:sz w:val="20"/>
          <w:szCs w:val="20"/>
        </w:rPr>
        <w:tab/>
        <w:t>-5694</w:t>
      </w:r>
    </w:p>
    <w:p w:rsidR="003D743D" w:rsidRPr="008421E8" w:rsidRDefault="003D743D" w:rsidP="003D743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1.3</w:t>
      </w:r>
      <w:r w:rsidRPr="008421E8">
        <w:rPr>
          <w:rFonts w:ascii="Arial for Autograph Uni" w:hAnsi="Arial for Autograph Uni" w:cs="Arial for Autograph Uni"/>
          <w:sz w:val="20"/>
          <w:szCs w:val="20"/>
        </w:rPr>
        <w:tab/>
        <w:t>-3.357E+004</w:t>
      </w:r>
    </w:p>
    <w:p w:rsidR="003D743D" w:rsidRPr="008421E8" w:rsidRDefault="003D743D" w:rsidP="003D743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1.5</w:t>
      </w:r>
      <w:r w:rsidRPr="008421E8">
        <w:rPr>
          <w:rFonts w:ascii="Arial for Autograph Uni" w:hAnsi="Arial for Autograph Uni" w:cs="Arial for Autograph Uni"/>
          <w:sz w:val="20"/>
          <w:szCs w:val="20"/>
        </w:rPr>
        <w:tab/>
        <w:t>1.458E+005</w:t>
      </w:r>
    </w:p>
    <w:p w:rsidR="003D743D" w:rsidRPr="008421E8" w:rsidRDefault="003D743D" w:rsidP="003D743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1.6</w:t>
      </w:r>
      <w:r w:rsidRPr="008421E8">
        <w:rPr>
          <w:rFonts w:ascii="Arial for Autograph Uni" w:hAnsi="Arial for Autograph Uni" w:cs="Arial for Autograph Uni"/>
          <w:sz w:val="20"/>
          <w:szCs w:val="20"/>
        </w:rPr>
        <w:tab/>
        <w:t>1.174E+004</w:t>
      </w:r>
    </w:p>
    <w:p w:rsidR="003D743D" w:rsidRPr="008421E8" w:rsidRDefault="003D743D" w:rsidP="003D743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1.7</w:t>
      </w:r>
      <w:r w:rsidRPr="008421E8">
        <w:rPr>
          <w:rFonts w:ascii="Arial for Autograph Uni" w:hAnsi="Arial for Autograph Uni" w:cs="Arial for Autograph Uni"/>
          <w:sz w:val="20"/>
          <w:szCs w:val="20"/>
        </w:rPr>
        <w:tab/>
        <w:t>3044</w:t>
      </w:r>
    </w:p>
    <w:p w:rsidR="003D743D" w:rsidRPr="008421E8" w:rsidRDefault="003D743D" w:rsidP="003D743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1.8</w:t>
      </w:r>
      <w:r w:rsidRPr="008421E8">
        <w:rPr>
          <w:rFonts w:ascii="Arial for Autograph Uni" w:hAnsi="Arial for Autograph Uni" w:cs="Arial for Autograph Uni"/>
          <w:sz w:val="20"/>
          <w:szCs w:val="20"/>
        </w:rPr>
        <w:tab/>
        <w:t>1204</w:t>
      </w:r>
    </w:p>
    <w:p w:rsidR="003D743D" w:rsidRPr="008421E8" w:rsidRDefault="003D743D" w:rsidP="003D743D">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1.9</w:t>
      </w:r>
      <w:r w:rsidRPr="008421E8">
        <w:rPr>
          <w:rFonts w:ascii="Arial for Autograph Uni" w:hAnsi="Arial for Autograph Uni" w:cs="Arial for Autograph Uni"/>
          <w:sz w:val="20"/>
          <w:szCs w:val="20"/>
        </w:rPr>
        <w:tab/>
        <w:t>593.4</w:t>
      </w:r>
    </w:p>
    <w:p w:rsidR="00B73AF1" w:rsidRDefault="00B73AF1" w:rsidP="003D743D">
      <w:pPr>
        <w:tabs>
          <w:tab w:val="left" w:pos="3210"/>
        </w:tabs>
        <w:rPr>
          <w:rFonts w:ascii="Arial for Autograph Uni" w:eastAsiaTheme="minorEastAsia" w:hAnsi="Arial for Autograph Uni" w:cs="Arial for Autograph Uni"/>
          <w:sz w:val="24"/>
        </w:rPr>
      </w:pPr>
    </w:p>
    <w:p w:rsidR="0051507D" w:rsidRPr="008421E8" w:rsidRDefault="0051507D" w:rsidP="003D743D">
      <w:pPr>
        <w:tabs>
          <w:tab w:val="left" w:pos="3210"/>
        </w:tabs>
        <w:rPr>
          <w:rFonts w:ascii="Arial for Autograph Uni" w:eastAsiaTheme="minorEastAsia" w:hAnsi="Arial for Autograph Uni" w:cs="Arial for Autograph Uni"/>
          <w:sz w:val="24"/>
        </w:rPr>
      </w:pPr>
    </w:p>
    <w:p w:rsidR="003D743D" w:rsidRPr="008421E8" w:rsidRDefault="00B73AF1" w:rsidP="003D743D">
      <w:pPr>
        <w:tabs>
          <w:tab w:val="left" w:pos="3210"/>
        </w:tabs>
        <w:rPr>
          <w:rFonts w:ascii="Arial for Autograph Uni" w:eastAsiaTheme="minorEastAsia" w:hAnsi="Arial for Autograph Uni" w:cs="Arial for Autograph Uni"/>
          <w:sz w:val="32"/>
          <w:u w:val="single"/>
        </w:rPr>
      </w:pPr>
      <w:r w:rsidRPr="008421E8">
        <w:rPr>
          <w:rFonts w:ascii="Arial for Autograph Uni" w:eastAsiaTheme="minorEastAsia" w:hAnsi="Arial for Autograph Uni" w:cs="Arial for Autograph Uni"/>
          <w:sz w:val="32"/>
          <w:u w:val="single"/>
        </w:rPr>
        <w:lastRenderedPageBreak/>
        <w:t>Newton-Raphson Formula</w:t>
      </w:r>
    </w:p>
    <w:p w:rsidR="003E55CC" w:rsidRPr="008421E8" w:rsidRDefault="00ED5A1A"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rPr>
        <w:t>The Newton-Raphson formula I used</w:t>
      </w:r>
      <w:r w:rsidR="002F4F8D">
        <w:rPr>
          <w:rFonts w:ascii="Arial for Autograph Uni" w:eastAsiaTheme="minorEastAsia" w:hAnsi="Arial for Autograph Uni" w:cs="Arial for Autograph Uni"/>
          <w:sz w:val="24"/>
        </w:rPr>
        <w:t xml:space="preserve"> finds the solutions of an equation</w:t>
      </w:r>
      <w:r w:rsidRPr="008421E8">
        <w:rPr>
          <w:rFonts w:ascii="Arial for Autograph Uni" w:eastAsiaTheme="minorEastAsia" w:hAnsi="Arial for Autograph Uni" w:cs="Arial for Autograph Uni"/>
          <w:sz w:val="24"/>
        </w:rPr>
        <w:t xml:space="preserve"> by finding estimates for one root</w:t>
      </w:r>
      <w:r w:rsidR="00ED6A79" w:rsidRPr="008421E8">
        <w:rPr>
          <w:rFonts w:ascii="Arial for Autograph Uni" w:eastAsiaTheme="minorEastAsia" w:hAnsi="Arial for Autograph Uni" w:cs="Arial for Autograph Uni"/>
          <w:sz w:val="24"/>
        </w:rPr>
        <w:t xml:space="preserve"> using the tangent</w:t>
      </w:r>
      <w:r w:rsidR="002F4F8D">
        <w:rPr>
          <w:rFonts w:ascii="Arial for Autograph Uni" w:eastAsiaTheme="minorEastAsia" w:hAnsi="Arial for Autograph Uni" w:cs="Arial for Autograph Uni"/>
          <w:sz w:val="24"/>
        </w:rPr>
        <w:t xml:space="preserve">. After finding the estimate it then finds the </w:t>
      </w:r>
      <w:r w:rsidR="00ED6A79" w:rsidRPr="008421E8">
        <w:rPr>
          <w:rFonts w:ascii="Arial for Autograph Uni" w:eastAsiaTheme="minorEastAsia" w:hAnsi="Arial for Autograph Uni" w:cs="Arial for Autograph Uni"/>
          <w:sz w:val="24"/>
        </w:rPr>
        <w:t xml:space="preserve"> function of that estimate and working out the root of that tangent, this is repeated using</w:t>
      </w:r>
      <w:r w:rsidRPr="008421E8">
        <w:rPr>
          <w:rFonts w:ascii="Arial for Autograph Uni" w:eastAsiaTheme="minorEastAsia" w:hAnsi="Arial for Autograph Uni" w:cs="Arial for Autograph Uni"/>
          <w:sz w:val="24"/>
        </w:rPr>
        <w:t xml:space="preserve"> the formula to work out a closer estimate for the root</w:t>
      </w:r>
      <w:r w:rsidR="00ED6A79" w:rsidRPr="008421E8">
        <w:rPr>
          <w:rFonts w:ascii="Arial for Autograph Uni" w:eastAsiaTheme="minorEastAsia" w:hAnsi="Arial for Autograph Uni" w:cs="Arial for Autograph Uni"/>
          <w:sz w:val="24"/>
        </w:rPr>
        <w:t xml:space="preserve"> each iteration</w:t>
      </w:r>
      <w:r w:rsidRPr="008421E8">
        <w:rPr>
          <w:rFonts w:ascii="Arial for Autograph Uni" w:eastAsiaTheme="minorEastAsia" w:hAnsi="Arial for Autograph Uni" w:cs="Arial for Autograph Uni"/>
          <w:sz w:val="24"/>
        </w:rPr>
        <w:t xml:space="preserve">. This carries on till the real root is found. </w:t>
      </w:r>
      <w:r w:rsidR="00197FBF" w:rsidRPr="008421E8">
        <w:rPr>
          <w:rFonts w:ascii="Arial for Autograph Uni" w:eastAsiaTheme="minorEastAsia" w:hAnsi="Arial for Autograph Uni" w:cs="Arial for Autograph Uni"/>
          <w:sz w:val="24"/>
        </w:rPr>
        <w:t>How to derive the formula is shown below</w:t>
      </w:r>
      <w:r w:rsidRPr="008421E8">
        <w:rPr>
          <w:rFonts w:ascii="Arial for Autograph Uni" w:eastAsiaTheme="minorEastAsia" w:hAnsi="Arial for Autograph Uni" w:cs="Arial for Autograph Uni"/>
          <w:sz w:val="24"/>
        </w:rPr>
        <w:t>:</w:t>
      </w:r>
    </w:p>
    <w:p w:rsidR="003E55CC" w:rsidRPr="008421E8" w:rsidRDefault="00197FBF"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rPr>
        <w:t>The gradient of a tangent is</w:t>
      </w:r>
      <w:r w:rsidR="00F9144E" w:rsidRPr="008421E8">
        <w:rPr>
          <w:rFonts w:ascii="Arial for Autograph Uni" w:eastAsiaTheme="minorEastAsia" w:hAnsi="Arial for Autograph Uni" w:cs="Arial for Autograph Uni"/>
          <w:sz w:val="24"/>
        </w:rPr>
        <w:t xml:space="preserve"> </w:t>
      </w:r>
      <w:r w:rsidRPr="008421E8">
        <w:rPr>
          <w:rFonts w:ascii="Arial for Autograph Uni" w:eastAsiaTheme="minorEastAsia" w:hAnsi="Arial for Autograph Uni" w:cs="Arial for Autograph Uni"/>
          <w:sz w:val="24"/>
        </w:rPr>
        <w:t xml:space="preserve">at the point </w:t>
      </w:r>
      <m:oMath>
        <m:d>
          <m:dPr>
            <m:ctrlPr>
              <w:rPr>
                <w:rFonts w:ascii="Cambria Math" w:eastAsiaTheme="minorEastAsia" w:hAnsi="Cambria Math" w:cs="Arial for Autograph Uni"/>
                <w:i/>
                <w:sz w:val="24"/>
              </w:rPr>
            </m:ctrlPr>
          </m:dPr>
          <m:e>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1</m:t>
                </m:r>
              </m:sub>
            </m:sSub>
            <m:r>
              <w:rPr>
                <w:rFonts w:ascii="Cambria Math" w:eastAsiaTheme="minorEastAsia" w:hAnsi="Cambria Math" w:cs="Arial for Autograph Uni"/>
                <w:sz w:val="24"/>
              </w:rPr>
              <m:t>,f</m:t>
            </m:r>
            <m:d>
              <m:dPr>
                <m:ctrlPr>
                  <w:rPr>
                    <w:rFonts w:ascii="Cambria Math" w:eastAsiaTheme="minorEastAsia" w:hAnsi="Cambria Math" w:cs="Arial for Autograph Uni"/>
                    <w:i/>
                    <w:sz w:val="24"/>
                  </w:rPr>
                </m:ctrlPr>
              </m:dPr>
              <m:e>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1</m:t>
                    </m:r>
                  </m:sub>
                </m:sSub>
              </m:e>
            </m:d>
          </m:e>
        </m:d>
      </m:oMath>
      <w:r w:rsidRPr="008421E8">
        <w:rPr>
          <w:rFonts w:ascii="Arial for Autograph Uni" w:eastAsiaTheme="minorEastAsia" w:hAnsi="Arial for Autograph Uni" w:cs="Arial for Autograph Uni"/>
          <w:sz w:val="24"/>
        </w:rPr>
        <w:t xml:space="preserve"> is the differential of </w:t>
      </w:r>
      <m:oMath>
        <m:r>
          <w:rPr>
            <w:rFonts w:ascii="Cambria Math" w:eastAsiaTheme="minorEastAsia" w:hAnsi="Cambria Math" w:cs="Arial for Autograph Uni"/>
            <w:sz w:val="24"/>
          </w:rPr>
          <m:t>f</m:t>
        </m:r>
        <m:d>
          <m:dPr>
            <m:ctrlPr>
              <w:rPr>
                <w:rFonts w:ascii="Cambria Math" w:eastAsiaTheme="minorEastAsia" w:hAnsi="Cambria Math" w:cs="Arial for Autograph Uni"/>
                <w:i/>
                <w:sz w:val="24"/>
              </w:rPr>
            </m:ctrlPr>
          </m:dPr>
          <m:e>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1</m:t>
                </m:r>
              </m:sub>
            </m:sSub>
          </m:e>
        </m:d>
      </m:oMath>
      <w:r w:rsidRPr="008421E8">
        <w:rPr>
          <w:rFonts w:ascii="Arial for Autograph Uni" w:eastAsiaTheme="minorEastAsia" w:hAnsi="Arial for Autograph Uni" w:cs="Arial for Autograph Uni"/>
          <w:sz w:val="24"/>
        </w:rPr>
        <w:t xml:space="preserve"> which is </w:t>
      </w:r>
      <m:oMath>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f</m:t>
            </m:r>
          </m:e>
          <m:sup>
            <m:r>
              <w:rPr>
                <w:rFonts w:ascii="Cambria Math" w:eastAsiaTheme="minorEastAsia" w:hAnsi="Cambria Math" w:cs="Arial for Autograph Uni"/>
                <w:sz w:val="24"/>
              </w:rPr>
              <m:t>'</m:t>
            </m:r>
          </m:sup>
        </m:sSup>
        <m:d>
          <m:dPr>
            <m:ctrlPr>
              <w:rPr>
                <w:rFonts w:ascii="Cambria Math" w:eastAsiaTheme="minorEastAsia" w:hAnsi="Cambria Math" w:cs="Arial for Autograph Uni"/>
                <w:i/>
                <w:sz w:val="24"/>
              </w:rPr>
            </m:ctrlPr>
          </m:dPr>
          <m:e>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1</m:t>
                </m:r>
              </m:sub>
            </m:sSub>
          </m:e>
        </m:d>
      </m:oMath>
      <w:r w:rsidRPr="008421E8">
        <w:rPr>
          <w:rFonts w:ascii="Arial for Autograph Uni" w:eastAsiaTheme="minorEastAsia" w:hAnsi="Arial for Autograph Uni" w:cs="Arial for Autograph Uni"/>
          <w:sz w:val="24"/>
        </w:rPr>
        <w:t xml:space="preserve"> </w:t>
      </w:r>
    </w:p>
    <w:p w:rsidR="00197FBF" w:rsidRPr="008421E8" w:rsidRDefault="00197FBF"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rPr>
        <w:t>The equation of a line can be written as:</w:t>
      </w:r>
    </w:p>
    <w:p w:rsidR="00197FBF" w:rsidRPr="008421E8" w:rsidRDefault="00B459E4" w:rsidP="00197FBF">
      <w:pPr>
        <w:tabs>
          <w:tab w:val="left" w:pos="3210"/>
        </w:tabs>
        <w:jc w:val="center"/>
        <w:rPr>
          <w:rFonts w:ascii="Arial for Autograph Uni" w:eastAsiaTheme="minorEastAsia" w:hAnsi="Arial for Autograph Uni" w:cs="Arial for Autograph Uni"/>
          <w:sz w:val="24"/>
        </w:rPr>
      </w:pPr>
      <m:oMathPara>
        <m:oMath>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y</m:t>
              </m:r>
            </m:e>
            <m:sub>
              <m:r>
                <w:rPr>
                  <w:rFonts w:ascii="Cambria Math" w:eastAsiaTheme="minorEastAsia" w:hAnsi="Cambria Math" w:cs="Arial for Autograph Uni"/>
                  <w:sz w:val="24"/>
                </w:rPr>
                <m:t>2</m:t>
              </m:r>
            </m:sub>
          </m:sSub>
          <m:r>
            <w:rPr>
              <w:rFonts w:ascii="Cambria Math" w:eastAsiaTheme="minorEastAsia" w:hAnsi="Cambria Math" w:cs="Arial for Autograph Uni"/>
              <w:sz w:val="24"/>
            </w:rPr>
            <m:t>-</m:t>
          </m:r>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y</m:t>
              </m:r>
            </m:e>
            <m:sub>
              <m:r>
                <w:rPr>
                  <w:rFonts w:ascii="Cambria Math" w:eastAsiaTheme="minorEastAsia" w:hAnsi="Cambria Math" w:cs="Arial for Autograph Uni"/>
                  <w:sz w:val="24"/>
                </w:rPr>
                <m:t>1</m:t>
              </m:r>
            </m:sub>
          </m:sSub>
          <m:r>
            <w:rPr>
              <w:rFonts w:ascii="Cambria Math" w:eastAsiaTheme="minorEastAsia" w:hAnsi="Cambria Math" w:cs="Arial for Autograph Uni"/>
              <w:sz w:val="24"/>
            </w:rPr>
            <m:t>=m(</m:t>
          </m:r>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2</m:t>
              </m:r>
            </m:sub>
          </m:sSub>
          <m:r>
            <w:rPr>
              <w:rFonts w:ascii="Cambria Math" w:eastAsiaTheme="minorEastAsia" w:hAnsi="Cambria Math" w:cs="Arial for Autograph Uni"/>
              <w:sz w:val="24"/>
            </w:rPr>
            <m:t>-</m:t>
          </m:r>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1</m:t>
              </m:r>
            </m:sub>
          </m:sSub>
          <m:r>
            <w:rPr>
              <w:rFonts w:ascii="Cambria Math" w:eastAsiaTheme="minorEastAsia" w:hAnsi="Cambria Math" w:cs="Arial for Autograph Uni"/>
              <w:sz w:val="24"/>
            </w:rPr>
            <m:t>)</m:t>
          </m:r>
        </m:oMath>
      </m:oMathPara>
    </w:p>
    <w:p w:rsidR="00197FBF" w:rsidRPr="008421E8" w:rsidRDefault="00197FBF"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rPr>
        <w:t>So therefore the equation of the tangent is:</w:t>
      </w:r>
    </w:p>
    <w:p w:rsidR="00197FBF" w:rsidRPr="008421E8" w:rsidRDefault="00B459E4" w:rsidP="003D743D">
      <w:pPr>
        <w:tabs>
          <w:tab w:val="left" w:pos="3210"/>
        </w:tabs>
        <w:rPr>
          <w:rFonts w:ascii="Arial for Autograph Uni" w:eastAsiaTheme="minorEastAsia" w:hAnsi="Arial for Autograph Uni" w:cs="Arial for Autograph Uni"/>
          <w:sz w:val="24"/>
        </w:rPr>
      </w:pPr>
      <m:oMathPara>
        <m:oMath>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y</m:t>
              </m:r>
            </m:e>
            <m:sub>
              <m:r>
                <w:rPr>
                  <w:rFonts w:ascii="Cambria Math" w:eastAsiaTheme="minorEastAsia" w:hAnsi="Cambria Math" w:cs="Arial for Autograph Uni"/>
                  <w:sz w:val="24"/>
                </w:rPr>
                <m:t>2</m:t>
              </m:r>
            </m:sub>
          </m:sSub>
          <m:r>
            <w:rPr>
              <w:rFonts w:ascii="Cambria Math" w:eastAsiaTheme="minorEastAsia" w:hAnsi="Cambria Math" w:cs="Arial for Autograph Uni"/>
              <w:sz w:val="24"/>
            </w:rPr>
            <m:t>-f</m:t>
          </m:r>
          <m:d>
            <m:dPr>
              <m:ctrlPr>
                <w:rPr>
                  <w:rFonts w:ascii="Cambria Math" w:eastAsiaTheme="minorEastAsia" w:hAnsi="Cambria Math" w:cs="Arial for Autograph Uni"/>
                  <w:i/>
                  <w:sz w:val="24"/>
                </w:rPr>
              </m:ctrlPr>
            </m:dPr>
            <m:e>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1</m:t>
                  </m:r>
                </m:sub>
              </m:sSub>
            </m:e>
          </m:d>
          <m:r>
            <w:rPr>
              <w:rFonts w:ascii="Cambria Math" w:eastAsiaTheme="minorEastAsia" w:hAnsi="Cambria Math" w:cs="Arial for Autograph Uni"/>
              <w:sz w:val="24"/>
            </w:rPr>
            <m:t>=f'(</m:t>
          </m:r>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1</m:t>
              </m:r>
            </m:sub>
          </m:sSub>
          <m:r>
            <w:rPr>
              <w:rFonts w:ascii="Cambria Math" w:eastAsiaTheme="minorEastAsia" w:hAnsi="Cambria Math" w:cs="Arial for Autograph Uni"/>
              <w:sz w:val="24"/>
            </w:rPr>
            <m:t>)(</m:t>
          </m:r>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2</m:t>
              </m:r>
            </m:sub>
          </m:sSub>
          <m:r>
            <w:rPr>
              <w:rFonts w:ascii="Cambria Math" w:eastAsiaTheme="minorEastAsia" w:hAnsi="Cambria Math" w:cs="Arial for Autograph Uni"/>
              <w:sz w:val="24"/>
            </w:rPr>
            <m:t>-</m:t>
          </m:r>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1</m:t>
              </m:r>
            </m:sub>
          </m:sSub>
          <m:r>
            <w:rPr>
              <w:rFonts w:ascii="Cambria Math" w:eastAsiaTheme="minorEastAsia" w:hAnsi="Cambria Math" w:cs="Arial for Autograph Uni"/>
              <w:sz w:val="24"/>
            </w:rPr>
            <m:t>)</m:t>
          </m:r>
        </m:oMath>
      </m:oMathPara>
    </w:p>
    <w:p w:rsidR="003E55CC" w:rsidRPr="008421E8" w:rsidRDefault="003E55CC"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rPr>
        <w:t xml:space="preserve">The tangent cuts the x-axis at the point </w:t>
      </w:r>
      <m:oMath>
        <m:r>
          <w:rPr>
            <w:rFonts w:ascii="Cambria Math" w:eastAsiaTheme="minorEastAsia" w:hAnsi="Cambria Math" w:cs="Arial for Autograph Uni"/>
            <w:sz w:val="24"/>
          </w:rPr>
          <m:t>(</m:t>
        </m:r>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2</m:t>
            </m:r>
          </m:sub>
        </m:sSub>
        <m:r>
          <w:rPr>
            <w:rFonts w:ascii="Cambria Math" w:eastAsiaTheme="minorEastAsia" w:hAnsi="Cambria Math" w:cs="Arial for Autograph Uni"/>
            <w:sz w:val="24"/>
          </w:rPr>
          <m:t>,0)</m:t>
        </m:r>
      </m:oMath>
      <w:r w:rsidRPr="008421E8">
        <w:rPr>
          <w:rFonts w:ascii="Arial for Autograph Uni" w:eastAsiaTheme="minorEastAsia" w:hAnsi="Arial for Autograph Uni" w:cs="Arial for Autograph Uni"/>
          <w:sz w:val="24"/>
        </w:rPr>
        <w:t>, when it is put into the equation it becomes:</w:t>
      </w:r>
    </w:p>
    <w:p w:rsidR="003E55CC" w:rsidRPr="008421E8" w:rsidRDefault="003E55CC" w:rsidP="003D743D">
      <w:pPr>
        <w:tabs>
          <w:tab w:val="left" w:pos="3210"/>
        </w:tabs>
        <w:rPr>
          <w:rFonts w:ascii="Arial for Autograph Uni" w:eastAsiaTheme="minorEastAsia" w:hAnsi="Arial for Autograph Uni" w:cs="Arial for Autograph Uni"/>
          <w:sz w:val="24"/>
        </w:rPr>
      </w:pPr>
      <m:oMathPara>
        <m:oMath>
          <m:r>
            <w:rPr>
              <w:rFonts w:ascii="Cambria Math" w:eastAsiaTheme="minorEastAsia" w:hAnsi="Cambria Math" w:cs="Arial for Autograph Uni"/>
              <w:sz w:val="24"/>
            </w:rPr>
            <m:t>0-f</m:t>
          </m:r>
          <m:d>
            <m:dPr>
              <m:ctrlPr>
                <w:rPr>
                  <w:rFonts w:ascii="Cambria Math" w:eastAsiaTheme="minorEastAsia" w:hAnsi="Cambria Math" w:cs="Arial for Autograph Uni"/>
                  <w:i/>
                  <w:sz w:val="24"/>
                </w:rPr>
              </m:ctrlPr>
            </m:dPr>
            <m:e>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1</m:t>
                  </m:r>
                </m:sub>
              </m:sSub>
            </m:e>
          </m:d>
          <m:r>
            <w:rPr>
              <w:rFonts w:ascii="Cambria Math" w:eastAsiaTheme="minorEastAsia" w:hAnsi="Cambria Math" w:cs="Arial for Autograph Uni"/>
              <w:sz w:val="24"/>
            </w:rPr>
            <m:t>=f'(</m:t>
          </m:r>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1</m:t>
              </m:r>
            </m:sub>
          </m:sSub>
          <m:r>
            <w:rPr>
              <w:rFonts w:ascii="Cambria Math" w:eastAsiaTheme="minorEastAsia" w:hAnsi="Cambria Math" w:cs="Arial for Autograph Uni"/>
              <w:sz w:val="24"/>
            </w:rPr>
            <m:t>)(</m:t>
          </m:r>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2</m:t>
              </m:r>
            </m:sub>
          </m:sSub>
          <m:r>
            <w:rPr>
              <w:rFonts w:ascii="Cambria Math" w:eastAsiaTheme="minorEastAsia" w:hAnsi="Cambria Math" w:cs="Arial for Autograph Uni"/>
              <w:sz w:val="24"/>
            </w:rPr>
            <m:t>-</m:t>
          </m:r>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1</m:t>
              </m:r>
            </m:sub>
          </m:sSub>
          <m:r>
            <w:rPr>
              <w:rFonts w:ascii="Cambria Math" w:eastAsiaTheme="minorEastAsia" w:hAnsi="Cambria Math" w:cs="Arial for Autograph Uni"/>
              <w:sz w:val="24"/>
            </w:rPr>
            <m:t>)</m:t>
          </m:r>
        </m:oMath>
      </m:oMathPara>
    </w:p>
    <w:p w:rsidR="003E55CC" w:rsidRPr="008421E8" w:rsidRDefault="003E55CC"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rPr>
        <w:t>And then this equation re-arranged creates the newton Raphson formula shown below:</w:t>
      </w:r>
    </w:p>
    <w:p w:rsidR="00ED5A1A" w:rsidRPr="008421E8" w:rsidRDefault="00B459E4" w:rsidP="003D743D">
      <w:pPr>
        <w:tabs>
          <w:tab w:val="left" w:pos="3210"/>
        </w:tabs>
        <w:rPr>
          <w:rFonts w:ascii="Arial for Autograph Uni" w:eastAsiaTheme="minorEastAsia" w:hAnsi="Arial for Autograph Uni" w:cs="Arial for Autograph Uni"/>
          <w:sz w:val="24"/>
        </w:rPr>
      </w:pPr>
      <m:oMathPara>
        <m:oMath>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2</m:t>
              </m:r>
            </m:sub>
          </m:sSub>
          <m:r>
            <w:rPr>
              <w:rFonts w:ascii="Cambria Math" w:eastAsiaTheme="minorEastAsia" w:hAnsi="Cambria Math" w:cs="Arial for Autograph Uni"/>
              <w:sz w:val="24"/>
            </w:rPr>
            <m:t>=</m:t>
          </m:r>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1</m:t>
              </m:r>
            </m:sub>
          </m:sSub>
          <m:r>
            <w:rPr>
              <w:rFonts w:ascii="Cambria Math" w:eastAsiaTheme="minorEastAsia" w:hAnsi="Cambria Math" w:cs="Arial for Autograph Uni"/>
              <w:sz w:val="24"/>
            </w:rPr>
            <m:t>-</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f</m:t>
              </m:r>
              <m:d>
                <m:dPr>
                  <m:ctrlPr>
                    <w:rPr>
                      <w:rFonts w:ascii="Cambria Math" w:eastAsiaTheme="minorEastAsia" w:hAnsi="Cambria Math" w:cs="Arial for Autograph Uni"/>
                      <w:i/>
                      <w:sz w:val="24"/>
                    </w:rPr>
                  </m:ctrlPr>
                </m:dPr>
                <m:e>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1</m:t>
                      </m:r>
                    </m:sub>
                  </m:sSub>
                </m:e>
              </m:d>
            </m:num>
            <m:den>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f</m:t>
                  </m:r>
                </m:e>
                <m:sup>
                  <m:r>
                    <w:rPr>
                      <w:rFonts w:ascii="Cambria Math" w:eastAsiaTheme="minorEastAsia" w:hAnsi="Cambria Math" w:cs="Arial for Autograph Uni"/>
                      <w:sz w:val="24"/>
                    </w:rPr>
                    <m:t>'</m:t>
                  </m:r>
                </m:sup>
              </m:sSup>
              <m:d>
                <m:dPr>
                  <m:ctrlPr>
                    <w:rPr>
                      <w:rFonts w:ascii="Cambria Math" w:eastAsiaTheme="minorEastAsia" w:hAnsi="Cambria Math" w:cs="Arial for Autograph Uni"/>
                      <w:i/>
                      <w:sz w:val="24"/>
                    </w:rPr>
                  </m:ctrlPr>
                </m:dPr>
                <m:e>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1</m:t>
                      </m:r>
                    </m:sub>
                  </m:sSub>
                </m:e>
              </m:d>
            </m:den>
          </m:f>
          <m:r>
            <w:rPr>
              <w:rFonts w:ascii="Cambria Math" w:eastAsiaTheme="minorEastAsia" w:hAnsi="Cambria Math" w:cs="Arial for Autograph Uni"/>
              <w:sz w:val="24"/>
            </w:rPr>
            <m:t xml:space="preserve"> or </m:t>
          </m:r>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n+1</m:t>
              </m:r>
            </m:sub>
          </m:sSub>
          <m:r>
            <w:rPr>
              <w:rFonts w:ascii="Cambria Math" w:eastAsiaTheme="minorEastAsia" w:hAnsi="Cambria Math" w:cs="Arial for Autograph Uni"/>
              <w:sz w:val="24"/>
            </w:rPr>
            <m:t>=</m:t>
          </m:r>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n</m:t>
              </m:r>
            </m:sub>
          </m:sSub>
          <m:r>
            <w:rPr>
              <w:rFonts w:ascii="Cambria Math" w:eastAsiaTheme="minorEastAsia" w:hAnsi="Cambria Math" w:cs="Arial for Autograph Uni"/>
              <w:sz w:val="24"/>
            </w:rPr>
            <m:t>-</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f</m:t>
              </m:r>
              <m:d>
                <m:dPr>
                  <m:ctrlPr>
                    <w:rPr>
                      <w:rFonts w:ascii="Cambria Math" w:eastAsiaTheme="minorEastAsia" w:hAnsi="Cambria Math" w:cs="Arial for Autograph Uni"/>
                      <w:i/>
                      <w:sz w:val="24"/>
                    </w:rPr>
                  </m:ctrlPr>
                </m:dPr>
                <m:e>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n</m:t>
                      </m:r>
                    </m:sub>
                  </m:sSub>
                </m:e>
              </m:d>
            </m:num>
            <m:den>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f</m:t>
                  </m:r>
                </m:e>
                <m:sup>
                  <m:r>
                    <w:rPr>
                      <w:rFonts w:ascii="Cambria Math" w:eastAsiaTheme="minorEastAsia" w:hAnsi="Cambria Math" w:cs="Arial for Autograph Uni"/>
                      <w:sz w:val="24"/>
                    </w:rPr>
                    <m:t>'</m:t>
                  </m:r>
                </m:sup>
              </m:sSup>
              <m:d>
                <m:dPr>
                  <m:ctrlPr>
                    <w:rPr>
                      <w:rFonts w:ascii="Cambria Math" w:eastAsiaTheme="minorEastAsia" w:hAnsi="Cambria Math" w:cs="Arial for Autograph Uni"/>
                      <w:i/>
                      <w:sz w:val="24"/>
                    </w:rPr>
                  </m:ctrlPr>
                </m:dPr>
                <m:e>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n</m:t>
                      </m:r>
                    </m:sub>
                  </m:sSub>
                </m:e>
              </m:d>
            </m:den>
          </m:f>
        </m:oMath>
      </m:oMathPara>
    </w:p>
    <w:p w:rsidR="00B73AF1" w:rsidRPr="008421E8" w:rsidRDefault="002F4F8D"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noProof/>
          <w:sz w:val="24"/>
          <w:lang w:eastAsia="en-GB"/>
        </w:rPr>
        <mc:AlternateContent>
          <mc:Choice Requires="wpg">
            <w:drawing>
              <wp:anchor distT="0" distB="0" distL="114300" distR="114300" simplePos="0" relativeHeight="251692032" behindDoc="0" locked="0" layoutInCell="1" allowOverlap="1" wp14:anchorId="2A1C5757" wp14:editId="1C4F6904">
                <wp:simplePos x="0" y="0"/>
                <wp:positionH relativeFrom="column">
                  <wp:posOffset>333955</wp:posOffset>
                </wp:positionH>
                <wp:positionV relativeFrom="paragraph">
                  <wp:posOffset>323436</wp:posOffset>
                </wp:positionV>
                <wp:extent cx="4741545" cy="4007457"/>
                <wp:effectExtent l="0" t="19050" r="20955" b="12700"/>
                <wp:wrapNone/>
                <wp:docPr id="23" name="Group 23"/>
                <wp:cNvGraphicFramePr/>
                <a:graphic xmlns:a="http://schemas.openxmlformats.org/drawingml/2006/main">
                  <a:graphicData uri="http://schemas.microsoft.com/office/word/2010/wordprocessingGroup">
                    <wpg:wgp>
                      <wpg:cNvGrpSpPr/>
                      <wpg:grpSpPr>
                        <a:xfrm>
                          <a:off x="0" y="0"/>
                          <a:ext cx="4741545" cy="4007457"/>
                          <a:chOff x="0" y="0"/>
                          <a:chExt cx="5753100" cy="4862062"/>
                        </a:xfrm>
                      </wpg:grpSpPr>
                      <pic:pic xmlns:pic="http://schemas.openxmlformats.org/drawingml/2006/picture">
                        <pic:nvPicPr>
                          <pic:cNvPr id="11" name="Picture 1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9050" y="0"/>
                            <a:ext cx="5734050" cy="3857625"/>
                          </a:xfrm>
                          <a:prstGeom prst="rect">
                            <a:avLst/>
                          </a:prstGeom>
                          <a:ln w="12700">
                            <a:solidFill>
                              <a:schemeClr val="tx1"/>
                            </a:solidFill>
                          </a:ln>
                        </pic:spPr>
                      </pic:pic>
                      <wps:wsp>
                        <wps:cNvPr id="17" name="Text Box 2"/>
                        <wps:cNvSpPr txBox="1">
                          <a:spLocks noChangeArrowheads="1"/>
                        </wps:cNvSpPr>
                        <wps:spPr bwMode="auto">
                          <a:xfrm>
                            <a:off x="0" y="3857164"/>
                            <a:ext cx="5753100" cy="1004898"/>
                          </a:xfrm>
                          <a:prstGeom prst="rect">
                            <a:avLst/>
                          </a:prstGeom>
                          <a:solidFill>
                            <a:srgbClr val="FFFFFF"/>
                          </a:solidFill>
                          <a:ln w="9525">
                            <a:solidFill>
                              <a:srgbClr val="000000"/>
                            </a:solidFill>
                            <a:miter lim="800000"/>
                            <a:headEnd/>
                            <a:tailEnd/>
                          </a:ln>
                        </wps:spPr>
                        <wps:txbx>
                          <w:txbxContent>
                            <w:p w:rsidR="002C2C07" w:rsidRDefault="002C2C07" w:rsidP="005D62C8">
                              <w:pPr>
                                <w:rPr>
                                  <w:sz w:val="24"/>
                                  <w:szCs w:val="24"/>
                                </w:rPr>
                              </w:pPr>
                              <w:r>
                                <w:rPr>
                                  <w:sz w:val="24"/>
                                  <w:szCs w:val="24"/>
                                </w:rPr>
                                <w:t>Figure 9</w:t>
                              </w:r>
                              <w:r w:rsidRPr="003D743D">
                                <w:rPr>
                                  <w:sz w:val="24"/>
                                  <w:szCs w:val="24"/>
                                </w:rPr>
                                <w:t xml:space="preserve">: </w:t>
                              </w:r>
                              <w:r>
                                <w:rPr>
                                  <w:sz w:val="24"/>
                                  <w:szCs w:val="24"/>
                                </w:rPr>
                                <w:t>G</w:t>
                              </w:r>
                              <w:r w:rsidRPr="003D743D">
                                <w:rPr>
                                  <w:sz w:val="24"/>
                                  <w:szCs w:val="24"/>
                                </w:rPr>
                                <w:t xml:space="preserve">raph of  </w:t>
                              </w:r>
                              <m:oMath>
                                <m:r>
                                  <w:rPr>
                                    <w:rFonts w:ascii="Cambria Math" w:hAnsi="Cambria Math"/>
                                    <w:sz w:val="24"/>
                                    <w:szCs w:val="24"/>
                                  </w:rPr>
                                  <m:t>y=3</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19</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7</m:t>
                                    </m:r>
                                  </m:sup>
                                </m:sSup>
                                <m:r>
                                  <w:rPr>
                                    <w:rFonts w:ascii="Cambria Math" w:hAnsi="Cambria Math"/>
                                    <w:sz w:val="24"/>
                                    <w:szCs w:val="24"/>
                                  </w:rPr>
                                  <m:t>+.04</m:t>
                                </m:r>
                              </m:oMath>
                              <w:r w:rsidRPr="003D743D">
                                <w:rPr>
                                  <w:sz w:val="24"/>
                                  <w:szCs w:val="24"/>
                                </w:rPr>
                                <w:t xml:space="preserve">  </w:t>
                              </w:r>
                              <w:r>
                                <w:rPr>
                                  <w:sz w:val="24"/>
                                  <w:szCs w:val="24"/>
                                </w:rPr>
                                <w:t>with 3 roots.</w:t>
                              </w:r>
                            </w:p>
                            <w:p w:rsidR="002C2C07" w:rsidRPr="003D743D" w:rsidRDefault="002C2C07" w:rsidP="005D62C8">
                              <w:pPr>
                                <w:rPr>
                                  <w:sz w:val="24"/>
                                  <w:szCs w:val="24"/>
                                </w:rPr>
                              </w:pPr>
                              <w:r>
                                <w:rPr>
                                  <w:sz w:val="24"/>
                                  <w:szCs w:val="24"/>
                                </w:rPr>
                                <w:tab/>
                                <w:t xml:space="preserve">    The differential of this equation is  </w:t>
                              </w:r>
                              <m:oMath>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r>
                                  <w:rPr>
                                    <w:rFonts w:ascii="Cambria Math" w:hAnsi="Cambria Math"/>
                                    <w:sz w:val="24"/>
                                    <w:szCs w:val="24"/>
                                  </w:rPr>
                                  <m:t>=57</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18</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m:t>
                                    </m:r>
                                  </m:num>
                                  <m:den>
                                    <m:r>
                                      <w:rPr>
                                        <w:rFonts w:ascii="Cambria Math" w:hAnsi="Cambria Math"/>
                                        <w:sz w:val="24"/>
                                        <w:szCs w:val="24"/>
                                      </w:rPr>
                                      <m:t>2</m:t>
                                    </m:r>
                                  </m:den>
                                </m:f>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6</m:t>
                                    </m:r>
                                  </m:sup>
                                </m:sSup>
                              </m:oMath>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3" o:spid="_x0000_s1051" style="position:absolute;margin-left:26.3pt;margin-top:25.45pt;width:373.35pt;height:315.55pt;z-index:251692032;mso-width-relative:margin;mso-height-relative:margin" coordsize="57531,48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">
                <v:shape id="Picture 11" o:spid="_x0000_s1052" type="#_x0000_t75" style="position:absolute;left:190;width:57341;height:38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cMV/BAAAA2wAAAA8AAABkcnMvZG93bnJldi54bWxET01rwkAQvRf8D8sUvNVNPIhNXUUKkR4K&#10;RSvocZKdJsHsbNhdk/jvu4LgbR7vc1ab0bSiJ+cbywrSWQKCuLS64UrB8Td/W4LwAVlja5kU3MjD&#10;Zj15WWGm7cB76g+hEjGEfYYK6hC6TEpf1mTQz2xHHLk/6wyGCF0ltcMhhptWzpNkIQ02HBtq7Oiz&#10;pvJyuBoF7n3xvRzynTkXaU/5CQvZ/BRKTV/H7QeIQGN4ih/uLx3np3D/JR4g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5cMV/BAAAA2wAAAA8AAAAAAAAAAAAAAAAAnwIA&#10;AGRycy9kb3ducmV2LnhtbFBLBQYAAAAABAAEAPcAAACNAwAAAAA=&#10;" stroked="t" strokecolor="black [3213]" strokeweight="1pt">
                  <v:imagedata r:id="rId33" o:title=""/>
                  <v:path arrowok="t"/>
                </v:shape>
                <v:shape id="_x0000_s1053" type="#_x0000_t202" style="position:absolute;top:38571;width:57531;height:10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2C2C07" w:rsidRDefault="002C2C07" w:rsidP="005D62C8">
                        <w:pPr>
                          <w:rPr>
                            <w:sz w:val="24"/>
                            <w:szCs w:val="24"/>
                          </w:rPr>
                        </w:pPr>
                        <w:r>
                          <w:rPr>
                            <w:sz w:val="24"/>
                            <w:szCs w:val="24"/>
                          </w:rPr>
                          <w:t>Figure 9</w:t>
                        </w:r>
                        <w:r w:rsidRPr="003D743D">
                          <w:rPr>
                            <w:sz w:val="24"/>
                            <w:szCs w:val="24"/>
                          </w:rPr>
                          <w:t xml:space="preserve">: </w:t>
                        </w:r>
                        <w:r>
                          <w:rPr>
                            <w:sz w:val="24"/>
                            <w:szCs w:val="24"/>
                          </w:rPr>
                          <w:t>G</w:t>
                        </w:r>
                        <w:r w:rsidRPr="003D743D">
                          <w:rPr>
                            <w:sz w:val="24"/>
                            <w:szCs w:val="24"/>
                          </w:rPr>
                          <w:t xml:space="preserve">raph of  </w:t>
                        </w:r>
                        <m:oMath>
                          <m:r>
                            <w:rPr>
                              <w:rFonts w:ascii="Cambria Math" w:hAnsi="Cambria Math"/>
                              <w:sz w:val="24"/>
                              <w:szCs w:val="24"/>
                            </w:rPr>
                            <m:t>y=3</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19</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7</m:t>
                              </m:r>
                            </m:sup>
                          </m:sSup>
                          <m:r>
                            <w:rPr>
                              <w:rFonts w:ascii="Cambria Math" w:hAnsi="Cambria Math"/>
                              <w:sz w:val="24"/>
                              <w:szCs w:val="24"/>
                            </w:rPr>
                            <m:t>+.04</m:t>
                          </m:r>
                        </m:oMath>
                        <w:r w:rsidRPr="003D743D">
                          <w:rPr>
                            <w:sz w:val="24"/>
                            <w:szCs w:val="24"/>
                          </w:rPr>
                          <w:t xml:space="preserve">  </w:t>
                        </w:r>
                        <w:r>
                          <w:rPr>
                            <w:sz w:val="24"/>
                            <w:szCs w:val="24"/>
                          </w:rPr>
                          <w:t>with 3 roots.</w:t>
                        </w:r>
                      </w:p>
                      <w:p w:rsidR="002C2C07" w:rsidRPr="003D743D" w:rsidRDefault="002C2C07" w:rsidP="005D62C8">
                        <w:pPr>
                          <w:rPr>
                            <w:sz w:val="24"/>
                            <w:szCs w:val="24"/>
                          </w:rPr>
                        </w:pPr>
                        <w:r>
                          <w:rPr>
                            <w:sz w:val="24"/>
                            <w:szCs w:val="24"/>
                          </w:rPr>
                          <w:tab/>
                          <w:t xml:space="preserve">    The differential of this equation is  </w:t>
                        </w:r>
                        <m:oMath>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r>
                            <w:rPr>
                              <w:rFonts w:ascii="Cambria Math" w:hAnsi="Cambria Math"/>
                              <w:sz w:val="24"/>
                              <w:szCs w:val="24"/>
                            </w:rPr>
                            <m:t>=57</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18</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m:t>
                              </m:r>
                            </m:num>
                            <m:den>
                              <m:r>
                                <w:rPr>
                                  <w:rFonts w:ascii="Cambria Math" w:hAnsi="Cambria Math"/>
                                  <w:sz w:val="24"/>
                                  <w:szCs w:val="24"/>
                                </w:rPr>
                                <m:t>2</m:t>
                              </m:r>
                            </m:den>
                          </m:f>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6</m:t>
                              </m:r>
                            </m:sup>
                          </m:sSup>
                        </m:oMath>
                      </w:p>
                    </w:txbxContent>
                  </v:textbox>
                </v:shape>
              </v:group>
            </w:pict>
          </mc:Fallback>
        </mc:AlternateContent>
      </w:r>
      <w:r w:rsidR="005D62C8" w:rsidRPr="008421E8">
        <w:rPr>
          <w:rFonts w:ascii="Arial for Autograph Uni" w:eastAsiaTheme="minorEastAsia" w:hAnsi="Arial for Autograph Uni" w:cs="Arial for Autograph Uni"/>
          <w:sz w:val="24"/>
        </w:rPr>
        <w:t xml:space="preserve">The graph that </w:t>
      </w:r>
      <w:r w:rsidR="003E55CC" w:rsidRPr="008421E8">
        <w:rPr>
          <w:rFonts w:ascii="Arial for Autograph Uni" w:eastAsiaTheme="minorEastAsia" w:hAnsi="Arial for Autograph Uni" w:cs="Arial for Autograph Uni"/>
          <w:sz w:val="24"/>
        </w:rPr>
        <w:t xml:space="preserve">I am going to use </w:t>
      </w:r>
      <w:r w:rsidR="005D62C8" w:rsidRPr="008421E8">
        <w:rPr>
          <w:rFonts w:ascii="Arial for Autograph Uni" w:eastAsiaTheme="minorEastAsia" w:hAnsi="Arial for Autograph Uni" w:cs="Arial for Autograph Uni"/>
          <w:sz w:val="24"/>
        </w:rPr>
        <w:t xml:space="preserve"> is </w:t>
      </w:r>
      <m:oMath>
        <m:r>
          <w:rPr>
            <w:rFonts w:ascii="Cambria Math" w:eastAsiaTheme="minorEastAsia" w:hAnsi="Cambria Math" w:cs="Arial for Autograph Uni"/>
            <w:sz w:val="24"/>
          </w:rPr>
          <m:t>y=3</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19</m:t>
            </m:r>
          </m:sup>
        </m:sSup>
        <m:r>
          <w:rPr>
            <w:rFonts w:ascii="Cambria Math" w:eastAsiaTheme="minorEastAsia" w:hAnsi="Cambria Math" w:cs="Arial for Autograph Uni"/>
            <w:sz w:val="24"/>
          </w:rPr>
          <m:t>-</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1</m:t>
            </m:r>
          </m:num>
          <m:den>
            <m:r>
              <w:rPr>
                <w:rFonts w:ascii="Cambria Math" w:eastAsiaTheme="minorEastAsia" w:hAnsi="Cambria Math" w:cs="Arial for Autograph Uni"/>
                <w:sz w:val="24"/>
              </w:rPr>
              <m:t>2</m:t>
            </m:r>
          </m:den>
        </m:f>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7</m:t>
            </m:r>
          </m:sup>
        </m:sSup>
        <m:r>
          <w:rPr>
            <w:rFonts w:ascii="Cambria Math" w:eastAsiaTheme="minorEastAsia" w:hAnsi="Cambria Math" w:cs="Arial for Autograph Uni"/>
            <w:sz w:val="24"/>
          </w:rPr>
          <m:t>+.04</m:t>
        </m:r>
      </m:oMath>
      <w:r w:rsidR="005D62C8" w:rsidRPr="008421E8">
        <w:rPr>
          <w:rFonts w:ascii="Arial for Autograph Uni" w:eastAsiaTheme="minorEastAsia" w:hAnsi="Arial for Autograph Uni" w:cs="Arial for Autograph Uni"/>
          <w:sz w:val="24"/>
        </w:rPr>
        <w:t xml:space="preserve"> which is seen below</w:t>
      </w:r>
      <w:r w:rsidR="00F94320" w:rsidRPr="008421E8">
        <w:rPr>
          <w:rFonts w:ascii="Arial for Autograph Uni" w:eastAsiaTheme="minorEastAsia" w:hAnsi="Arial for Autograph Uni" w:cs="Arial for Autograph Uni"/>
          <w:sz w:val="24"/>
        </w:rPr>
        <w:t>:</w:t>
      </w:r>
    </w:p>
    <w:p w:rsidR="005D62C8" w:rsidRPr="008421E8" w:rsidRDefault="005D62C8" w:rsidP="003D743D">
      <w:pPr>
        <w:tabs>
          <w:tab w:val="left" w:pos="3210"/>
        </w:tabs>
        <w:rPr>
          <w:rFonts w:ascii="Arial for Autograph Uni" w:eastAsiaTheme="minorEastAsia" w:hAnsi="Arial for Autograph Uni" w:cs="Arial for Autograph Uni"/>
          <w:sz w:val="24"/>
        </w:rPr>
      </w:pPr>
    </w:p>
    <w:p w:rsidR="005D62C8" w:rsidRPr="008421E8" w:rsidRDefault="005D62C8" w:rsidP="003D743D">
      <w:pPr>
        <w:tabs>
          <w:tab w:val="left" w:pos="3210"/>
        </w:tabs>
        <w:rPr>
          <w:rFonts w:ascii="Arial for Autograph Uni" w:eastAsiaTheme="minorEastAsia" w:hAnsi="Arial for Autograph Uni" w:cs="Arial for Autograph Uni"/>
          <w:sz w:val="24"/>
        </w:rPr>
      </w:pPr>
    </w:p>
    <w:p w:rsidR="005D62C8" w:rsidRPr="008421E8" w:rsidRDefault="005D62C8" w:rsidP="003D743D">
      <w:pPr>
        <w:tabs>
          <w:tab w:val="left" w:pos="3210"/>
        </w:tabs>
        <w:rPr>
          <w:rFonts w:ascii="Arial for Autograph Uni" w:eastAsiaTheme="minorEastAsia" w:hAnsi="Arial for Autograph Uni" w:cs="Arial for Autograph Uni"/>
          <w:sz w:val="32"/>
        </w:rPr>
      </w:pPr>
    </w:p>
    <w:p w:rsidR="003E55CC" w:rsidRPr="008421E8" w:rsidRDefault="003E55CC" w:rsidP="003D743D">
      <w:pPr>
        <w:tabs>
          <w:tab w:val="left" w:pos="3210"/>
        </w:tabs>
        <w:rPr>
          <w:rFonts w:ascii="Arial for Autograph Uni" w:eastAsiaTheme="minorEastAsia" w:hAnsi="Arial for Autograph Uni" w:cs="Arial for Autograph Uni"/>
          <w:sz w:val="32"/>
        </w:rPr>
      </w:pPr>
    </w:p>
    <w:p w:rsidR="005D62C8" w:rsidRPr="008421E8" w:rsidRDefault="005D62C8" w:rsidP="003D743D">
      <w:pPr>
        <w:tabs>
          <w:tab w:val="left" w:pos="3210"/>
        </w:tabs>
        <w:rPr>
          <w:rFonts w:ascii="Arial for Autograph Uni" w:eastAsiaTheme="minorEastAsia" w:hAnsi="Arial for Autograph Uni" w:cs="Arial for Autograph Uni"/>
          <w:sz w:val="32"/>
        </w:rPr>
      </w:pPr>
    </w:p>
    <w:p w:rsidR="005D62C8" w:rsidRPr="008421E8" w:rsidRDefault="005D62C8" w:rsidP="003D743D">
      <w:pPr>
        <w:tabs>
          <w:tab w:val="left" w:pos="3210"/>
        </w:tabs>
        <w:rPr>
          <w:rFonts w:ascii="Arial for Autograph Uni" w:eastAsiaTheme="minorEastAsia" w:hAnsi="Arial for Autograph Uni" w:cs="Arial for Autograph Uni"/>
          <w:sz w:val="32"/>
        </w:rPr>
      </w:pPr>
    </w:p>
    <w:p w:rsidR="005D62C8" w:rsidRPr="008421E8" w:rsidRDefault="005D62C8" w:rsidP="003D743D">
      <w:pPr>
        <w:tabs>
          <w:tab w:val="left" w:pos="3210"/>
        </w:tabs>
        <w:rPr>
          <w:rFonts w:ascii="Arial for Autograph Uni" w:eastAsiaTheme="minorEastAsia" w:hAnsi="Arial for Autograph Uni" w:cs="Arial for Autograph Uni"/>
          <w:sz w:val="32"/>
        </w:rPr>
      </w:pPr>
    </w:p>
    <w:p w:rsidR="003E55CC" w:rsidRPr="008421E8" w:rsidRDefault="003E55CC" w:rsidP="003D743D">
      <w:pPr>
        <w:tabs>
          <w:tab w:val="left" w:pos="3210"/>
        </w:tabs>
        <w:rPr>
          <w:rFonts w:ascii="Arial for Autograph Uni" w:eastAsiaTheme="minorEastAsia" w:hAnsi="Arial for Autograph Uni" w:cs="Arial for Autograph Uni"/>
          <w:sz w:val="32"/>
        </w:rPr>
      </w:pPr>
    </w:p>
    <w:p w:rsidR="005D62C8" w:rsidRPr="008421E8" w:rsidRDefault="002F4F8D" w:rsidP="003D743D">
      <w:pPr>
        <w:tabs>
          <w:tab w:val="left" w:pos="3210"/>
        </w:tabs>
        <w:rPr>
          <w:rFonts w:ascii="Arial for Autograph Uni" w:eastAsiaTheme="minorEastAsia" w:hAnsi="Arial for Autograph Uni" w:cs="Arial for Autograph Uni"/>
          <w:sz w:val="28"/>
          <w:u w:val="single"/>
        </w:rPr>
      </w:pPr>
      <m:oMath>
        <m:r>
          <w:rPr>
            <w:rFonts w:ascii="Cambria Math" w:eastAsiaTheme="minorEastAsia" w:hAnsi="Cambria Math" w:cs="Arial for Autograph Uni"/>
            <w:i/>
            <w:noProof/>
            <w:sz w:val="24"/>
            <w:lang w:eastAsia="en-GB"/>
          </w:rPr>
          <w:lastRenderedPageBreak/>
          <mc:AlternateContent>
            <mc:Choice Requires="wps">
              <w:drawing>
                <wp:anchor distT="0" distB="0" distL="114300" distR="114300" simplePos="0" relativeHeight="251755520" behindDoc="0" locked="0" layoutInCell="1" allowOverlap="1" wp14:anchorId="0EE56857" wp14:editId="11E07799">
                  <wp:simplePos x="0" y="0"/>
                  <wp:positionH relativeFrom="column">
                    <wp:posOffset>985962</wp:posOffset>
                  </wp:positionH>
                  <wp:positionV relativeFrom="paragraph">
                    <wp:posOffset>524786</wp:posOffset>
                  </wp:positionV>
                  <wp:extent cx="3450866" cy="1403985"/>
                  <wp:effectExtent l="0" t="0" r="16510" b="2794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0866" cy="1403985"/>
                          </a:xfrm>
                          <a:prstGeom prst="rect">
                            <a:avLst/>
                          </a:prstGeom>
                          <a:solidFill>
                            <a:srgbClr val="FFFFFF"/>
                          </a:solidFill>
                          <a:ln w="9525">
                            <a:solidFill>
                              <a:srgbClr val="000000"/>
                            </a:solidFill>
                            <a:miter lim="800000"/>
                            <a:headEnd/>
                            <a:tailEnd/>
                          </a:ln>
                        </wps:spPr>
                        <wps:txbx>
                          <w:txbxContent>
                            <w:p w:rsidR="002C2C07" w:rsidRDefault="002C2C07">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r>
                                <w:rPr>
                                  <w:rFonts w:eastAsiaTheme="minorEastAsia"/>
                                </w:rPr>
                                <w:t xml:space="preserve"> because I know the root lies between </w:t>
                              </w:r>
                              <m:oMath>
                                <m:r>
                                  <w:rPr>
                                    <w:rFonts w:ascii="Cambria Math" w:eastAsiaTheme="minorEastAsia" w:hAnsi="Cambria Math"/>
                                  </w:rPr>
                                  <m:t xml:space="preserve">x=0 </m:t>
                                </m:r>
                              </m:oMath>
                              <w:r>
                                <w:rPr>
                                  <w:rFonts w:eastAsiaTheme="minorEastAsia"/>
                                </w:rPr>
                                <w:t xml:space="preserve">and </w:t>
                              </w:r>
                              <m:oMath>
                                <m:r>
                                  <w:rPr>
                                    <w:rFonts w:ascii="Cambria Math" w:eastAsiaTheme="minorEastAsia" w:hAnsi="Cambria Math"/>
                                  </w:rPr>
                                  <m:t>x=1</m:t>
                                </m:r>
                              </m:oMath>
                              <w:r>
                                <w:rPr>
                                  <w:rFonts w:eastAsiaTheme="minorEastAsia"/>
                                </w:rPr>
                                <w:t xml:space="preserve"> therefore I will start off with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4" type="#_x0000_t202" style="position:absolute;margin-left:77.65pt;margin-top:41.3pt;width:271.7pt;height:110.55pt;z-index:2517555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">
                  <v:textbox style="mso-fit-shape-to-text:t">
                    <w:txbxContent>
                      <w:p w:rsidR="002C2C07" w:rsidRDefault="002C2C07">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r>
                          <w:rPr>
                            <w:rFonts w:eastAsiaTheme="minorEastAsia"/>
                          </w:rPr>
                          <w:t xml:space="preserve"> because I know the root lies between </w:t>
                        </w:r>
                        <m:oMath>
                          <m:r>
                            <w:rPr>
                              <w:rFonts w:ascii="Cambria Math" w:eastAsiaTheme="minorEastAsia" w:hAnsi="Cambria Math"/>
                            </w:rPr>
                            <m:t xml:space="preserve">x=0 </m:t>
                          </m:r>
                        </m:oMath>
                        <w:r>
                          <w:rPr>
                            <w:rFonts w:eastAsiaTheme="minorEastAsia"/>
                          </w:rPr>
                          <w:t xml:space="preserve">and </w:t>
                        </w:r>
                        <m:oMath>
                          <m:r>
                            <w:rPr>
                              <w:rFonts w:ascii="Cambria Math" w:eastAsiaTheme="minorEastAsia" w:hAnsi="Cambria Math"/>
                            </w:rPr>
                            <m:t>x=1</m:t>
                          </m:r>
                        </m:oMath>
                        <w:r>
                          <w:rPr>
                            <w:rFonts w:eastAsiaTheme="minorEastAsia"/>
                          </w:rPr>
                          <w:t xml:space="preserve"> therefore I will start off with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p>
                    </w:txbxContent>
                  </v:textbox>
                </v:shape>
              </w:pict>
            </mc:Fallback>
          </mc:AlternateContent>
        </m:r>
      </m:oMath>
      <w:r w:rsidR="00F94320" w:rsidRPr="008421E8">
        <w:rPr>
          <w:rFonts w:ascii="Arial for Autograph Uni" w:eastAsiaTheme="minorEastAsia" w:hAnsi="Arial for Autograph Uni" w:cs="Arial for Autograph Uni"/>
          <w:sz w:val="28"/>
          <w:u w:val="single"/>
        </w:rPr>
        <w:t>Manual input of the formula</w:t>
      </w:r>
      <m:oMath>
        <m:r>
          <m:rPr>
            <m:sty m:val="p"/>
          </m:rPr>
          <w:rPr>
            <w:rFonts w:ascii="Cambria Math" w:eastAsiaTheme="minorEastAsia" w:hAnsi="Cambria Math" w:cs="Arial for Autograph Uni"/>
            <w:sz w:val="24"/>
          </w:rPr>
          <w:br/>
        </m:r>
      </m:oMath>
      <m:oMathPara>
        <m:oMathParaPr>
          <m:jc m:val="right"/>
        </m:oMathParaPr>
        <m:oMath>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n+1</m:t>
              </m:r>
            </m:sub>
          </m:sSub>
          <m:r>
            <w:rPr>
              <w:rFonts w:ascii="Cambria Math" w:eastAsiaTheme="minorEastAsia" w:hAnsi="Cambria Math" w:cs="Arial for Autograph Uni"/>
              <w:sz w:val="24"/>
            </w:rPr>
            <m:t>=</m:t>
          </m:r>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n</m:t>
              </m:r>
            </m:sub>
          </m:sSub>
          <m:r>
            <w:rPr>
              <w:rFonts w:ascii="Cambria Math" w:eastAsiaTheme="minorEastAsia" w:hAnsi="Cambria Math" w:cs="Arial for Autograph Uni"/>
              <w:sz w:val="24"/>
            </w:rPr>
            <m:t>-</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f</m:t>
              </m:r>
              <m:d>
                <m:dPr>
                  <m:ctrlPr>
                    <w:rPr>
                      <w:rFonts w:ascii="Cambria Math" w:eastAsiaTheme="minorEastAsia" w:hAnsi="Cambria Math" w:cs="Arial for Autograph Uni"/>
                      <w:i/>
                      <w:sz w:val="24"/>
                    </w:rPr>
                  </m:ctrlPr>
                </m:dPr>
                <m:e>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n</m:t>
                      </m:r>
                    </m:sub>
                  </m:sSub>
                </m:e>
              </m:d>
            </m:num>
            <m:den>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f</m:t>
                  </m:r>
                </m:e>
                <m:sup>
                  <m:r>
                    <w:rPr>
                      <w:rFonts w:ascii="Cambria Math" w:eastAsiaTheme="minorEastAsia" w:hAnsi="Cambria Math" w:cs="Arial for Autograph Uni"/>
                      <w:sz w:val="24"/>
                    </w:rPr>
                    <m:t>'</m:t>
                  </m:r>
                </m:sup>
              </m:sSup>
              <m:d>
                <m:dPr>
                  <m:ctrlPr>
                    <w:rPr>
                      <w:rFonts w:ascii="Cambria Math" w:eastAsiaTheme="minorEastAsia" w:hAnsi="Cambria Math" w:cs="Arial for Autograph Uni"/>
                      <w:i/>
                      <w:sz w:val="24"/>
                    </w:rPr>
                  </m:ctrlPr>
                </m:dPr>
                <m:e>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n</m:t>
                      </m:r>
                    </m:sub>
                  </m:sSub>
                </m:e>
              </m:d>
            </m:den>
          </m:f>
        </m:oMath>
      </m:oMathPara>
    </w:p>
    <w:p w:rsidR="002F4F8D" w:rsidRPr="002F4F8D" w:rsidRDefault="002F4F8D" w:rsidP="002F4F8D">
      <w:pPr>
        <w:tabs>
          <w:tab w:val="left" w:pos="3210"/>
        </w:tabs>
        <w:rPr>
          <w:rFonts w:ascii="Arial for Autograph Uni" w:eastAsiaTheme="minorEastAsia" w:hAnsi="Arial for Autograph Uni" w:cs="Arial for Autograph Uni"/>
          <w:sz w:val="24"/>
          <w:u w:val="single"/>
        </w:rPr>
      </w:pPr>
      <m:oMathPara>
        <m:oMathParaPr>
          <m:jc m:val="left"/>
        </m:oMathParaPr>
        <m:oMath>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1</m:t>
              </m:r>
            </m:sub>
          </m:sSub>
          <m:r>
            <w:rPr>
              <w:rFonts w:ascii="Cambria Math" w:eastAsiaTheme="minorEastAsia" w:hAnsi="Cambria Math" w:cs="Arial for Autograph Uni"/>
              <w:sz w:val="24"/>
            </w:rPr>
            <m:t>=</m:t>
          </m:r>
          <m:r>
            <w:rPr>
              <w:rFonts w:ascii="Cambria Math" w:eastAsiaTheme="minorEastAsia" w:hAnsi="Cambria Math" w:cs="Arial for Autograph Uni"/>
              <w:sz w:val="24"/>
            </w:rPr>
            <m:t>1</m:t>
          </m:r>
        </m:oMath>
      </m:oMathPara>
    </w:p>
    <w:p w:rsidR="00F94320" w:rsidRPr="008421E8" w:rsidRDefault="00F94320" w:rsidP="003D743D">
      <w:pPr>
        <w:tabs>
          <w:tab w:val="left" w:pos="3210"/>
        </w:tabs>
        <w:rPr>
          <w:rFonts w:ascii="Arial for Autograph Uni" w:eastAsiaTheme="minorEastAsia" w:hAnsi="Arial for Autograph Uni" w:cs="Arial for Autograph Uni"/>
          <w:sz w:val="24"/>
          <w:u w:val="single"/>
        </w:rPr>
      </w:pPr>
      <w:r w:rsidRPr="008421E8">
        <w:rPr>
          <w:rFonts w:ascii="Arial for Autograph Uni" w:eastAsiaTheme="minorEastAsia" w:hAnsi="Arial for Autograph Uni" w:cs="Arial for Autograph Uni"/>
          <w:sz w:val="24"/>
          <w:u w:val="single"/>
        </w:rPr>
        <w:t>1</w:t>
      </w:r>
      <w:r w:rsidRPr="008421E8">
        <w:rPr>
          <w:rFonts w:ascii="Arial for Autograph Uni" w:eastAsiaTheme="minorEastAsia" w:hAnsi="Arial for Autograph Uni" w:cs="Arial for Autograph Uni"/>
          <w:sz w:val="24"/>
          <w:u w:val="single"/>
          <w:vertAlign w:val="superscript"/>
        </w:rPr>
        <w:t>st</w:t>
      </w:r>
      <w:r w:rsidRPr="008421E8">
        <w:rPr>
          <w:rFonts w:ascii="Arial for Autograph Uni" w:eastAsiaTheme="minorEastAsia" w:hAnsi="Arial for Autograph Uni" w:cs="Arial for Autograph Uni"/>
          <w:sz w:val="24"/>
          <w:u w:val="single"/>
        </w:rPr>
        <w:t xml:space="preserve"> iteration </w:t>
      </w:r>
    </w:p>
    <w:p w:rsidR="00F94320" w:rsidRPr="008421E8" w:rsidRDefault="00EC2197"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noProof/>
          <w:sz w:val="24"/>
          <w:lang w:eastAsia="en-GB"/>
        </w:rPr>
        <mc:AlternateContent>
          <mc:Choice Requires="wpg">
            <w:drawing>
              <wp:anchor distT="0" distB="0" distL="114300" distR="114300" simplePos="0" relativeHeight="251709440" behindDoc="1" locked="0" layoutInCell="1" allowOverlap="1" wp14:anchorId="600614EC" wp14:editId="645D7919">
                <wp:simplePos x="0" y="0"/>
                <wp:positionH relativeFrom="column">
                  <wp:posOffset>3848100</wp:posOffset>
                </wp:positionH>
                <wp:positionV relativeFrom="paragraph">
                  <wp:posOffset>220980</wp:posOffset>
                </wp:positionV>
                <wp:extent cx="2466975" cy="3057525"/>
                <wp:effectExtent l="19050" t="19050" r="9525" b="28575"/>
                <wp:wrapTight wrapText="bothSides">
                  <wp:wrapPolygon edited="0">
                    <wp:start x="-167" y="-135"/>
                    <wp:lineTo x="-167" y="21667"/>
                    <wp:lineTo x="21517" y="21667"/>
                    <wp:lineTo x="21517" y="-135"/>
                    <wp:lineTo x="-167" y="-135"/>
                  </wp:wrapPolygon>
                </wp:wrapTight>
                <wp:docPr id="301" name="Group 301"/>
                <wp:cNvGraphicFramePr/>
                <a:graphic xmlns:a="http://schemas.openxmlformats.org/drawingml/2006/main">
                  <a:graphicData uri="http://schemas.microsoft.com/office/word/2010/wordprocessingGroup">
                    <wpg:wgp>
                      <wpg:cNvGrpSpPr/>
                      <wpg:grpSpPr>
                        <a:xfrm>
                          <a:off x="0" y="0"/>
                          <a:ext cx="2466975" cy="3057525"/>
                          <a:chOff x="0" y="0"/>
                          <a:chExt cx="2466975" cy="3057525"/>
                        </a:xfrm>
                      </wpg:grpSpPr>
                      <wpg:grpSp>
                        <wpg:cNvPr id="25" name="Group 25"/>
                        <wpg:cNvGrpSpPr/>
                        <wpg:grpSpPr>
                          <a:xfrm>
                            <a:off x="0" y="0"/>
                            <a:ext cx="2466340" cy="3057525"/>
                            <a:chOff x="0" y="0"/>
                            <a:chExt cx="2466975" cy="3057525"/>
                          </a:xfrm>
                        </wpg:grpSpPr>
                        <pic:pic xmlns:pic="http://schemas.openxmlformats.org/drawingml/2006/picture">
                          <pic:nvPicPr>
                            <pic:cNvPr id="8" name="Picture 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466975" cy="2743200"/>
                            </a:xfrm>
                            <a:prstGeom prst="rect">
                              <a:avLst/>
                            </a:prstGeom>
                            <a:ln w="12700">
                              <a:solidFill>
                                <a:schemeClr val="tx1"/>
                              </a:solidFill>
                            </a:ln>
                          </pic:spPr>
                        </pic:pic>
                        <wps:wsp>
                          <wps:cNvPr id="12" name="Text Box 2"/>
                          <wps:cNvSpPr txBox="1">
                            <a:spLocks noChangeArrowheads="1"/>
                          </wps:cNvSpPr>
                          <wps:spPr bwMode="auto">
                            <a:xfrm>
                              <a:off x="0" y="2571750"/>
                              <a:ext cx="2466975" cy="485775"/>
                            </a:xfrm>
                            <a:prstGeom prst="rect">
                              <a:avLst/>
                            </a:prstGeom>
                            <a:solidFill>
                              <a:srgbClr val="FFFFFF"/>
                            </a:solidFill>
                            <a:ln w="9525">
                              <a:solidFill>
                                <a:srgbClr val="000000"/>
                              </a:solidFill>
                              <a:miter lim="800000"/>
                              <a:headEnd/>
                              <a:tailEnd/>
                            </a:ln>
                          </wps:spPr>
                          <wps:txbx>
                            <w:txbxContent>
                              <w:p w:rsidR="002C2C07" w:rsidRDefault="002C2C07">
                                <w:r>
                                  <w:t>Figure 10: Newton-Raphson table for my first root</w:t>
                                </w:r>
                              </w:p>
                            </w:txbxContent>
                          </wps:txbx>
                          <wps:bodyPr rot="0" vert="horz" wrap="square" lIns="91440" tIns="45720" rIns="91440" bIns="45720" anchor="t" anchorCtr="0">
                            <a:noAutofit/>
                          </wps:bodyPr>
                        </wps:wsp>
                      </wpg:grpSp>
                      <pic:pic xmlns:pic="http://schemas.openxmlformats.org/drawingml/2006/picture">
                        <pic:nvPicPr>
                          <pic:cNvPr id="300" name="Picture 30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466975" cy="2543175"/>
                          </a:xfrm>
                          <a:prstGeom prst="rect">
                            <a:avLst/>
                          </a:prstGeom>
                        </pic:spPr>
                      </pic:pic>
                    </wpg:wgp>
                  </a:graphicData>
                </a:graphic>
              </wp:anchor>
            </w:drawing>
          </mc:Choice>
          <mc:Fallback>
            <w:pict>
              <v:group id="Group 301" o:spid="_x0000_s1055" style="position:absolute;margin-left:303pt;margin-top:17.4pt;width:194.25pt;height:240.75pt;z-index:-251607040" coordsize="24669,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">
                <v:group id="Group 25" o:spid="_x0000_s1056" style="position:absolute;width:24663;height:30575" coordsize="24669,30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Picture 8" o:spid="_x0000_s1057" type="#_x0000_t75" style="position:absolute;width:24669;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C1cPBAAAA2gAAAA8AAABkcnMvZG93bnJldi54bWxET89rwjAUvg/8H8ITdltTHczSGYsIwmD0&#10;oNvo9dG8tbHNS2ky7frXm8Ngx4/v97aYbC+uNHrjWMEqSUEQ104bbhR8fhyfMhA+IGvsHZOCX/JQ&#10;7BYPW8y1u/GJrufQiBjCPkcFbQhDLqWvW7LoEzcQR+7bjRZDhGMj9Yi3GG57uU7TF2nRcGxocaBD&#10;S3V3/rEKpvl9Y+Z9dTHIX5uuLJ/XPquUelxO+1cQgabwL/5zv2kFcWu8Em+A3N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EC1cPBAAAA2gAAAA8AAAAAAAAAAAAAAAAAnwIA&#10;AGRycy9kb3ducmV2LnhtbFBLBQYAAAAABAAEAPcAAACNAwAAAAA=&#10;" stroked="t" strokecolor="black [3213]" strokeweight="1pt">
                    <v:imagedata r:id="rId36" o:title=""/>
                    <v:path arrowok="t"/>
                  </v:shape>
                  <v:shape id="_x0000_s1058" type="#_x0000_t202" style="position:absolute;top:25717;width:24669;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2C2C07" w:rsidRDefault="002C2C07">
                          <w:r>
                            <w:t>Figure 10: Newton-Raphson table for my first root</w:t>
                          </w:r>
                        </w:p>
                      </w:txbxContent>
                    </v:textbox>
                  </v:shape>
                </v:group>
                <v:shape id="Picture 300" o:spid="_x0000_s1059" type="#_x0000_t75" style="position:absolute;width:24669;height:25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LG+3BAAAA3AAAAA8AAABkcnMvZG93bnJldi54bWxET8lqwzAQvRfyD2ICuZRGSlpCcaKEEBMo&#10;vjTrfbCmtqk1MpbipV9fHQo9Pt6+2Q22Fh21vnKsYTFXIIhzZyouNNyux5d3ED4gG6wdk4aRPOy2&#10;k6cNJsb1fKbuEgoRQ9gnqKEMoUmk9HlJFv3cNcSR+3KtxRBhW0jTYh/DbS2XSq2kxYpjQ4kNHUrK&#10;vy8Pq+GcnTJU/SJNw8k+/9xHWcm3T61n02G/BhFoCP/iP/eH0fCq4vx4Jh4Buf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3LG+3BAAAA3AAAAA8AAAAAAAAAAAAAAAAAnwIA&#10;AGRycy9kb3ducmV2LnhtbFBLBQYAAAAABAAEAPcAAACNAwAAAAA=&#10;">
                  <v:imagedata r:id="rId37" o:title=""/>
                  <v:path arrowok="t"/>
                </v:shape>
                <w10:wrap type="tight"/>
              </v:group>
            </w:pict>
          </mc:Fallback>
        </mc:AlternateContent>
      </w:r>
      <m:oMath>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2</m:t>
            </m:r>
          </m:sub>
        </m:sSub>
        <m:r>
          <w:rPr>
            <w:rFonts w:ascii="Cambria Math" w:eastAsiaTheme="minorEastAsia" w:hAnsi="Cambria Math" w:cs="Arial for Autograph Uni"/>
            <w:sz w:val="24"/>
          </w:rPr>
          <m:t>=1-</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3</m:t>
            </m:r>
            <m:sSup>
              <m:sSupPr>
                <m:ctrlPr>
                  <w:rPr>
                    <w:rFonts w:ascii="Cambria Math" w:eastAsiaTheme="minorEastAsia" w:hAnsi="Cambria Math" w:cs="Arial for Autograph Uni"/>
                    <w:i/>
                    <w:sz w:val="24"/>
                  </w:rPr>
                </m:ctrlPr>
              </m:sSupPr>
              <m:e>
                <m:d>
                  <m:dPr>
                    <m:ctrlPr>
                      <w:rPr>
                        <w:rFonts w:ascii="Cambria Math" w:eastAsiaTheme="minorEastAsia" w:hAnsi="Cambria Math" w:cs="Arial for Autograph Uni"/>
                        <w:i/>
                        <w:sz w:val="24"/>
                      </w:rPr>
                    </m:ctrlPr>
                  </m:dPr>
                  <m:e>
                    <m:r>
                      <w:rPr>
                        <w:rFonts w:ascii="Cambria Math" w:eastAsiaTheme="minorEastAsia" w:hAnsi="Cambria Math" w:cs="Arial for Autograph Uni"/>
                        <w:sz w:val="24"/>
                      </w:rPr>
                      <m:t>1</m:t>
                    </m:r>
                  </m:e>
                </m:d>
              </m:e>
              <m:sup>
                <m:r>
                  <w:rPr>
                    <w:rFonts w:ascii="Cambria Math" w:eastAsiaTheme="minorEastAsia" w:hAnsi="Cambria Math" w:cs="Arial for Autograph Uni"/>
                    <w:sz w:val="24"/>
                  </w:rPr>
                  <m:t>19</m:t>
                </m:r>
              </m:sup>
            </m:sSup>
            <m:r>
              <w:rPr>
                <w:rFonts w:ascii="Cambria Math" w:eastAsiaTheme="minorEastAsia" w:hAnsi="Cambria Math" w:cs="Arial for Autograph Uni"/>
                <w:sz w:val="24"/>
              </w:rPr>
              <m:t>-</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1</m:t>
                </m:r>
              </m:num>
              <m:den>
                <m:r>
                  <w:rPr>
                    <w:rFonts w:ascii="Cambria Math" w:eastAsiaTheme="minorEastAsia" w:hAnsi="Cambria Math" w:cs="Arial for Autograph Uni"/>
                    <w:sz w:val="24"/>
                  </w:rPr>
                  <m:t>2</m:t>
                </m:r>
              </m:den>
            </m:f>
            <m:sSup>
              <m:sSupPr>
                <m:ctrlPr>
                  <w:rPr>
                    <w:rFonts w:ascii="Cambria Math" w:eastAsiaTheme="minorEastAsia" w:hAnsi="Cambria Math" w:cs="Arial for Autograph Uni"/>
                    <w:i/>
                    <w:sz w:val="24"/>
                  </w:rPr>
                </m:ctrlPr>
              </m:sSupPr>
              <m:e>
                <m:d>
                  <m:dPr>
                    <m:ctrlPr>
                      <w:rPr>
                        <w:rFonts w:ascii="Cambria Math" w:eastAsiaTheme="minorEastAsia" w:hAnsi="Cambria Math" w:cs="Arial for Autograph Uni"/>
                        <w:i/>
                        <w:sz w:val="24"/>
                      </w:rPr>
                    </m:ctrlPr>
                  </m:dPr>
                  <m:e>
                    <m:r>
                      <w:rPr>
                        <w:rFonts w:ascii="Cambria Math" w:eastAsiaTheme="minorEastAsia" w:hAnsi="Cambria Math" w:cs="Arial for Autograph Uni"/>
                        <w:sz w:val="24"/>
                      </w:rPr>
                      <m:t>1</m:t>
                    </m:r>
                  </m:e>
                </m:d>
              </m:e>
              <m:sup>
                <m:r>
                  <w:rPr>
                    <w:rFonts w:ascii="Cambria Math" w:eastAsiaTheme="minorEastAsia" w:hAnsi="Cambria Math" w:cs="Arial for Autograph Uni"/>
                    <w:sz w:val="24"/>
                  </w:rPr>
                  <m:t>7</m:t>
                </m:r>
              </m:sup>
            </m:sSup>
            <m:r>
              <w:rPr>
                <w:rFonts w:ascii="Cambria Math" w:eastAsiaTheme="minorEastAsia" w:hAnsi="Cambria Math" w:cs="Arial for Autograph Uni"/>
                <w:sz w:val="24"/>
              </w:rPr>
              <m:t>+0.04</m:t>
            </m:r>
          </m:num>
          <m:den>
            <m:r>
              <w:rPr>
                <w:rFonts w:ascii="Cambria Math" w:eastAsiaTheme="minorEastAsia" w:hAnsi="Cambria Math" w:cs="Arial for Autograph Uni"/>
                <w:sz w:val="24"/>
              </w:rPr>
              <m:t>57</m:t>
            </m:r>
            <m:sSup>
              <m:sSupPr>
                <m:ctrlPr>
                  <w:rPr>
                    <w:rFonts w:ascii="Cambria Math" w:eastAsiaTheme="minorEastAsia" w:hAnsi="Cambria Math" w:cs="Arial for Autograph Uni"/>
                    <w:i/>
                    <w:sz w:val="24"/>
                  </w:rPr>
                </m:ctrlPr>
              </m:sSupPr>
              <m:e>
                <m:d>
                  <m:dPr>
                    <m:ctrlPr>
                      <w:rPr>
                        <w:rFonts w:ascii="Cambria Math" w:eastAsiaTheme="minorEastAsia" w:hAnsi="Cambria Math" w:cs="Arial for Autograph Uni"/>
                        <w:i/>
                        <w:sz w:val="24"/>
                      </w:rPr>
                    </m:ctrlPr>
                  </m:dPr>
                  <m:e>
                    <m:r>
                      <w:rPr>
                        <w:rFonts w:ascii="Cambria Math" w:eastAsiaTheme="minorEastAsia" w:hAnsi="Cambria Math" w:cs="Arial for Autograph Uni"/>
                        <w:sz w:val="24"/>
                      </w:rPr>
                      <m:t>1</m:t>
                    </m:r>
                  </m:e>
                </m:d>
              </m:e>
              <m:sup>
                <m:r>
                  <w:rPr>
                    <w:rFonts w:ascii="Cambria Math" w:eastAsiaTheme="minorEastAsia" w:hAnsi="Cambria Math" w:cs="Arial for Autograph Uni"/>
                    <w:sz w:val="24"/>
                  </w:rPr>
                  <m:t>18</m:t>
                </m:r>
              </m:sup>
            </m:sSup>
            <m:r>
              <w:rPr>
                <w:rFonts w:ascii="Cambria Math" w:eastAsiaTheme="minorEastAsia" w:hAnsi="Cambria Math" w:cs="Arial for Autograph Uni"/>
                <w:sz w:val="24"/>
              </w:rPr>
              <m:t>-</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7</m:t>
                </m:r>
              </m:num>
              <m:den>
                <m:r>
                  <w:rPr>
                    <w:rFonts w:ascii="Cambria Math" w:eastAsiaTheme="minorEastAsia" w:hAnsi="Cambria Math" w:cs="Arial for Autograph Uni"/>
                    <w:sz w:val="24"/>
                  </w:rPr>
                  <m:t>2</m:t>
                </m:r>
              </m:den>
            </m:f>
            <m:sSup>
              <m:sSupPr>
                <m:ctrlPr>
                  <w:rPr>
                    <w:rFonts w:ascii="Cambria Math" w:eastAsiaTheme="minorEastAsia" w:hAnsi="Cambria Math" w:cs="Arial for Autograph Uni"/>
                    <w:i/>
                    <w:sz w:val="24"/>
                  </w:rPr>
                </m:ctrlPr>
              </m:sSupPr>
              <m:e>
                <m:d>
                  <m:dPr>
                    <m:ctrlPr>
                      <w:rPr>
                        <w:rFonts w:ascii="Cambria Math" w:eastAsiaTheme="minorEastAsia" w:hAnsi="Cambria Math" w:cs="Arial for Autograph Uni"/>
                        <w:i/>
                        <w:sz w:val="24"/>
                      </w:rPr>
                    </m:ctrlPr>
                  </m:dPr>
                  <m:e>
                    <m:r>
                      <w:rPr>
                        <w:rFonts w:ascii="Cambria Math" w:eastAsiaTheme="minorEastAsia" w:hAnsi="Cambria Math" w:cs="Arial for Autograph Uni"/>
                        <w:sz w:val="24"/>
                      </w:rPr>
                      <m:t>1</m:t>
                    </m:r>
                  </m:e>
                </m:d>
              </m:e>
              <m:sup>
                <m:r>
                  <w:rPr>
                    <w:rFonts w:ascii="Cambria Math" w:eastAsiaTheme="minorEastAsia" w:hAnsi="Cambria Math" w:cs="Arial for Autograph Uni"/>
                    <w:sz w:val="24"/>
                  </w:rPr>
                  <m:t>6</m:t>
                </m:r>
              </m:sup>
            </m:sSup>
          </m:den>
        </m:f>
      </m:oMath>
    </w:p>
    <w:p w:rsidR="009F6179" w:rsidRPr="008421E8" w:rsidRDefault="00B459E4" w:rsidP="003D743D">
      <w:pPr>
        <w:tabs>
          <w:tab w:val="left" w:pos="3210"/>
        </w:tabs>
        <w:rPr>
          <w:rFonts w:ascii="Arial for Autograph Uni" w:eastAsiaTheme="minorEastAsia" w:hAnsi="Arial for Autograph Uni" w:cs="Arial for Autograph Uni"/>
          <w:sz w:val="24"/>
        </w:rPr>
      </w:pPr>
      <m:oMath>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2</m:t>
            </m:r>
          </m:sub>
        </m:sSub>
        <m:r>
          <w:rPr>
            <w:rFonts w:ascii="Cambria Math" w:eastAsiaTheme="minorEastAsia" w:hAnsi="Cambria Math" w:cs="Arial for Autograph Uni"/>
            <w:sz w:val="24"/>
          </w:rPr>
          <m:t>=1-</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2.54</m:t>
            </m:r>
          </m:num>
          <m:den>
            <m:r>
              <w:rPr>
                <w:rFonts w:ascii="Cambria Math" w:eastAsiaTheme="minorEastAsia" w:hAnsi="Cambria Math" w:cs="Arial for Autograph Uni"/>
                <w:sz w:val="24"/>
              </w:rPr>
              <m:t>53.5</m:t>
            </m:r>
          </m:den>
        </m:f>
      </m:oMath>
      <w:r w:rsidR="009F6179" w:rsidRPr="008421E8">
        <w:rPr>
          <w:rFonts w:ascii="Arial for Autograph Uni" w:eastAsiaTheme="minorEastAsia" w:hAnsi="Arial for Autograph Uni" w:cs="Arial for Autograph Uni"/>
          <w:sz w:val="24"/>
        </w:rPr>
        <w:t xml:space="preserve"> </w:t>
      </w:r>
    </w:p>
    <w:p w:rsidR="009F6179" w:rsidRPr="008421E8" w:rsidRDefault="00B459E4" w:rsidP="003D743D">
      <w:pPr>
        <w:tabs>
          <w:tab w:val="left" w:pos="3210"/>
        </w:tabs>
        <w:rPr>
          <w:rFonts w:ascii="Arial for Autograph Uni" w:eastAsiaTheme="minorEastAsia" w:hAnsi="Arial for Autograph Uni" w:cs="Arial for Autograph Uni"/>
          <w:sz w:val="24"/>
        </w:rPr>
      </w:pPr>
      <m:oMathPara>
        <m:oMathParaPr>
          <m:jc m:val="left"/>
        </m:oMathParaPr>
        <m:oMath>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2</m:t>
              </m:r>
            </m:sub>
          </m:sSub>
          <m:r>
            <w:rPr>
              <w:rFonts w:ascii="Cambria Math" w:eastAsiaTheme="minorEastAsia" w:hAnsi="Cambria Math" w:cs="Arial for Autograph Uni"/>
              <w:sz w:val="24"/>
            </w:rPr>
            <m:t>=</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2548</m:t>
              </m:r>
            </m:num>
            <m:den>
              <m:r>
                <w:rPr>
                  <w:rFonts w:ascii="Cambria Math" w:eastAsiaTheme="minorEastAsia" w:hAnsi="Cambria Math" w:cs="Arial for Autograph Uni"/>
                  <w:sz w:val="24"/>
                </w:rPr>
                <m:t>2675</m:t>
              </m:r>
            </m:den>
          </m:f>
          <m:r>
            <w:rPr>
              <w:rFonts w:ascii="Cambria Math" w:eastAsiaTheme="minorEastAsia" w:hAnsi="Cambria Math" w:cs="Arial for Autograph Uni"/>
              <w:sz w:val="24"/>
            </w:rPr>
            <m:t>≈0.9525233645</m:t>
          </m:r>
        </m:oMath>
      </m:oMathPara>
    </w:p>
    <w:p w:rsidR="00F94320" w:rsidRPr="008421E8" w:rsidRDefault="009F6179"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u w:val="single"/>
        </w:rPr>
        <w:t>2</w:t>
      </w:r>
      <w:r w:rsidRPr="008421E8">
        <w:rPr>
          <w:rFonts w:ascii="Arial for Autograph Uni" w:eastAsiaTheme="minorEastAsia" w:hAnsi="Arial for Autograph Uni" w:cs="Arial for Autograph Uni"/>
          <w:sz w:val="24"/>
          <w:u w:val="single"/>
          <w:vertAlign w:val="superscript"/>
        </w:rPr>
        <w:t>nd</w:t>
      </w:r>
      <w:r w:rsidRPr="008421E8">
        <w:rPr>
          <w:rFonts w:ascii="Arial for Autograph Uni" w:eastAsiaTheme="minorEastAsia" w:hAnsi="Arial for Autograph Uni" w:cs="Arial for Autograph Uni"/>
          <w:sz w:val="24"/>
          <w:u w:val="single"/>
        </w:rPr>
        <w:t xml:space="preserve"> iteration </w:t>
      </w:r>
    </w:p>
    <w:p w:rsidR="009F6179" w:rsidRPr="008421E8" w:rsidRDefault="00B459E4" w:rsidP="003D743D">
      <w:pPr>
        <w:tabs>
          <w:tab w:val="left" w:pos="3210"/>
        </w:tabs>
        <w:rPr>
          <w:rFonts w:ascii="Arial for Autograph Uni" w:eastAsiaTheme="minorEastAsia" w:hAnsi="Arial for Autograph Uni" w:cs="Arial for Autograph Uni"/>
          <w:sz w:val="24"/>
        </w:rPr>
      </w:pPr>
      <m:oMathPara>
        <m:oMathParaPr>
          <m:jc m:val="left"/>
        </m:oMathParaPr>
        <m:oMath>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3</m:t>
              </m:r>
            </m:sub>
          </m:sSub>
          <m:r>
            <w:rPr>
              <w:rFonts w:ascii="Cambria Math" w:eastAsiaTheme="minorEastAsia" w:hAnsi="Cambria Math" w:cs="Arial for Autograph Uni"/>
              <w:sz w:val="24"/>
            </w:rPr>
            <m:t>=</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2548</m:t>
              </m:r>
            </m:num>
            <m:den>
              <m:r>
                <w:rPr>
                  <w:rFonts w:ascii="Cambria Math" w:eastAsiaTheme="minorEastAsia" w:hAnsi="Cambria Math" w:cs="Arial for Autograph Uni"/>
                  <w:sz w:val="24"/>
                </w:rPr>
                <m:t>2675</m:t>
              </m:r>
            </m:den>
          </m:f>
          <m:r>
            <w:rPr>
              <w:rFonts w:ascii="Cambria Math" w:eastAsiaTheme="minorEastAsia" w:hAnsi="Cambria Math" w:cs="Arial for Autograph Uni"/>
              <w:sz w:val="24"/>
            </w:rPr>
            <m:t>-</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3</m:t>
              </m:r>
              <m:sSup>
                <m:sSupPr>
                  <m:ctrlPr>
                    <w:rPr>
                      <w:rFonts w:ascii="Cambria Math" w:eastAsiaTheme="minorEastAsia" w:hAnsi="Cambria Math" w:cs="Arial for Autograph Uni"/>
                      <w:i/>
                      <w:sz w:val="24"/>
                    </w:rPr>
                  </m:ctrlPr>
                </m:sSupPr>
                <m:e>
                  <m:d>
                    <m:dPr>
                      <m:ctrlPr>
                        <w:rPr>
                          <w:rFonts w:ascii="Cambria Math" w:eastAsiaTheme="minorEastAsia" w:hAnsi="Cambria Math" w:cs="Arial for Autograph Uni"/>
                          <w:i/>
                          <w:sz w:val="24"/>
                        </w:rPr>
                      </m:ctrlPr>
                    </m:dPr>
                    <m:e>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2548</m:t>
                          </m:r>
                        </m:num>
                        <m:den>
                          <m:r>
                            <w:rPr>
                              <w:rFonts w:ascii="Cambria Math" w:eastAsiaTheme="minorEastAsia" w:hAnsi="Cambria Math" w:cs="Arial for Autograph Uni"/>
                              <w:sz w:val="24"/>
                            </w:rPr>
                            <m:t>2675</m:t>
                          </m:r>
                        </m:den>
                      </m:f>
                    </m:e>
                  </m:d>
                </m:e>
                <m:sup>
                  <m:r>
                    <w:rPr>
                      <w:rFonts w:ascii="Cambria Math" w:eastAsiaTheme="minorEastAsia" w:hAnsi="Cambria Math" w:cs="Arial for Autograph Uni"/>
                      <w:sz w:val="24"/>
                    </w:rPr>
                    <m:t>19</m:t>
                  </m:r>
                </m:sup>
              </m:sSup>
              <m:r>
                <w:rPr>
                  <w:rFonts w:ascii="Cambria Math" w:eastAsiaTheme="minorEastAsia" w:hAnsi="Cambria Math" w:cs="Arial for Autograph Uni"/>
                  <w:sz w:val="24"/>
                </w:rPr>
                <m:t>-</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1</m:t>
                  </m:r>
                </m:num>
                <m:den>
                  <m:r>
                    <w:rPr>
                      <w:rFonts w:ascii="Cambria Math" w:eastAsiaTheme="minorEastAsia" w:hAnsi="Cambria Math" w:cs="Arial for Autograph Uni"/>
                      <w:sz w:val="24"/>
                    </w:rPr>
                    <m:t>2</m:t>
                  </m:r>
                </m:den>
              </m:f>
              <m:sSup>
                <m:sSupPr>
                  <m:ctrlPr>
                    <w:rPr>
                      <w:rFonts w:ascii="Cambria Math" w:eastAsiaTheme="minorEastAsia" w:hAnsi="Cambria Math" w:cs="Arial for Autograph Uni"/>
                      <w:i/>
                      <w:sz w:val="24"/>
                    </w:rPr>
                  </m:ctrlPr>
                </m:sSupPr>
                <m:e>
                  <m:d>
                    <m:dPr>
                      <m:ctrlPr>
                        <w:rPr>
                          <w:rFonts w:ascii="Cambria Math" w:eastAsiaTheme="minorEastAsia" w:hAnsi="Cambria Math" w:cs="Arial for Autograph Uni"/>
                          <w:i/>
                          <w:sz w:val="24"/>
                        </w:rPr>
                      </m:ctrlPr>
                    </m:dPr>
                    <m:e>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2548</m:t>
                          </m:r>
                        </m:num>
                        <m:den>
                          <m:r>
                            <w:rPr>
                              <w:rFonts w:ascii="Cambria Math" w:eastAsiaTheme="minorEastAsia" w:hAnsi="Cambria Math" w:cs="Arial for Autograph Uni"/>
                              <w:sz w:val="24"/>
                            </w:rPr>
                            <m:t>2675</m:t>
                          </m:r>
                        </m:den>
                      </m:f>
                    </m:e>
                  </m:d>
                </m:e>
                <m:sup>
                  <m:r>
                    <w:rPr>
                      <w:rFonts w:ascii="Cambria Math" w:eastAsiaTheme="minorEastAsia" w:hAnsi="Cambria Math" w:cs="Arial for Autograph Uni"/>
                      <w:sz w:val="24"/>
                    </w:rPr>
                    <m:t>7</m:t>
                  </m:r>
                </m:sup>
              </m:sSup>
              <m:r>
                <w:rPr>
                  <w:rFonts w:ascii="Cambria Math" w:eastAsiaTheme="minorEastAsia" w:hAnsi="Cambria Math" w:cs="Arial for Autograph Uni"/>
                  <w:sz w:val="24"/>
                </w:rPr>
                <m:t>+0.04</m:t>
              </m:r>
            </m:num>
            <m:den>
              <m:r>
                <w:rPr>
                  <w:rFonts w:ascii="Cambria Math" w:eastAsiaTheme="minorEastAsia" w:hAnsi="Cambria Math" w:cs="Arial for Autograph Uni"/>
                  <w:sz w:val="24"/>
                </w:rPr>
                <m:t>57</m:t>
              </m:r>
              <m:sSup>
                <m:sSupPr>
                  <m:ctrlPr>
                    <w:rPr>
                      <w:rFonts w:ascii="Cambria Math" w:eastAsiaTheme="minorEastAsia" w:hAnsi="Cambria Math" w:cs="Arial for Autograph Uni"/>
                      <w:i/>
                      <w:sz w:val="24"/>
                    </w:rPr>
                  </m:ctrlPr>
                </m:sSupPr>
                <m:e>
                  <m:d>
                    <m:dPr>
                      <m:ctrlPr>
                        <w:rPr>
                          <w:rFonts w:ascii="Cambria Math" w:eastAsiaTheme="minorEastAsia" w:hAnsi="Cambria Math" w:cs="Arial for Autograph Uni"/>
                          <w:i/>
                          <w:sz w:val="24"/>
                        </w:rPr>
                      </m:ctrlPr>
                    </m:dPr>
                    <m:e>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2548</m:t>
                          </m:r>
                        </m:num>
                        <m:den>
                          <m:r>
                            <w:rPr>
                              <w:rFonts w:ascii="Cambria Math" w:eastAsiaTheme="minorEastAsia" w:hAnsi="Cambria Math" w:cs="Arial for Autograph Uni"/>
                              <w:sz w:val="24"/>
                            </w:rPr>
                            <m:t>2675</m:t>
                          </m:r>
                        </m:den>
                      </m:f>
                    </m:e>
                  </m:d>
                </m:e>
                <m:sup>
                  <m:r>
                    <w:rPr>
                      <w:rFonts w:ascii="Cambria Math" w:eastAsiaTheme="minorEastAsia" w:hAnsi="Cambria Math" w:cs="Arial for Autograph Uni"/>
                      <w:sz w:val="24"/>
                    </w:rPr>
                    <m:t>18</m:t>
                  </m:r>
                </m:sup>
              </m:sSup>
              <m:r>
                <w:rPr>
                  <w:rFonts w:ascii="Cambria Math" w:eastAsiaTheme="minorEastAsia" w:hAnsi="Cambria Math" w:cs="Arial for Autograph Uni"/>
                  <w:sz w:val="24"/>
                </w:rPr>
                <m:t>-</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7</m:t>
                  </m:r>
                </m:num>
                <m:den>
                  <m:r>
                    <w:rPr>
                      <w:rFonts w:ascii="Cambria Math" w:eastAsiaTheme="minorEastAsia" w:hAnsi="Cambria Math" w:cs="Arial for Autograph Uni"/>
                      <w:sz w:val="24"/>
                    </w:rPr>
                    <m:t>2</m:t>
                  </m:r>
                </m:den>
              </m:f>
              <m:sSup>
                <m:sSupPr>
                  <m:ctrlPr>
                    <w:rPr>
                      <w:rFonts w:ascii="Cambria Math" w:eastAsiaTheme="minorEastAsia" w:hAnsi="Cambria Math" w:cs="Arial for Autograph Uni"/>
                      <w:i/>
                      <w:sz w:val="24"/>
                    </w:rPr>
                  </m:ctrlPr>
                </m:sSupPr>
                <m:e>
                  <m:d>
                    <m:dPr>
                      <m:ctrlPr>
                        <w:rPr>
                          <w:rFonts w:ascii="Cambria Math" w:eastAsiaTheme="minorEastAsia" w:hAnsi="Cambria Math" w:cs="Arial for Autograph Uni"/>
                          <w:i/>
                          <w:sz w:val="24"/>
                        </w:rPr>
                      </m:ctrlPr>
                    </m:dPr>
                    <m:e>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2548</m:t>
                          </m:r>
                        </m:num>
                        <m:den>
                          <m:r>
                            <w:rPr>
                              <w:rFonts w:ascii="Cambria Math" w:eastAsiaTheme="minorEastAsia" w:hAnsi="Cambria Math" w:cs="Arial for Autograph Uni"/>
                              <w:sz w:val="24"/>
                            </w:rPr>
                            <m:t>2675</m:t>
                          </m:r>
                        </m:den>
                      </m:f>
                    </m:e>
                  </m:d>
                </m:e>
                <m:sup>
                  <m:r>
                    <w:rPr>
                      <w:rFonts w:ascii="Cambria Math" w:eastAsiaTheme="minorEastAsia" w:hAnsi="Cambria Math" w:cs="Arial for Autograph Uni"/>
                      <w:sz w:val="24"/>
                    </w:rPr>
                    <m:t>6</m:t>
                  </m:r>
                </m:sup>
              </m:sSup>
            </m:den>
          </m:f>
        </m:oMath>
      </m:oMathPara>
    </w:p>
    <w:p w:rsidR="00340C59" w:rsidRPr="008421E8" w:rsidRDefault="00B459E4" w:rsidP="003D743D">
      <w:pPr>
        <w:tabs>
          <w:tab w:val="left" w:pos="3210"/>
        </w:tabs>
        <w:rPr>
          <w:rFonts w:ascii="Arial for Autograph Uni" w:eastAsiaTheme="minorEastAsia" w:hAnsi="Arial for Autograph Uni" w:cs="Arial for Autograph Uni"/>
          <w:sz w:val="24"/>
        </w:rPr>
      </w:pPr>
      <m:oMathPara>
        <m:oMathParaPr>
          <m:jc m:val="left"/>
        </m:oMathParaPr>
        <m:oMath>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3</m:t>
              </m:r>
            </m:sub>
          </m:sSub>
          <m:r>
            <w:rPr>
              <w:rFonts w:ascii="Cambria Math" w:eastAsiaTheme="minorEastAsia" w:hAnsi="Cambria Math" w:cs="Arial for Autograph Uni"/>
              <w:sz w:val="24"/>
            </w:rPr>
            <m:t>=</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2548</m:t>
              </m:r>
            </m:num>
            <m:den>
              <m:r>
                <w:rPr>
                  <w:rFonts w:ascii="Cambria Math" w:eastAsiaTheme="minorEastAsia" w:hAnsi="Cambria Math" w:cs="Arial for Autograph Uni"/>
                  <w:sz w:val="24"/>
                </w:rPr>
                <m:t>2675</m:t>
              </m:r>
            </m:den>
          </m:f>
          <m:r>
            <w:rPr>
              <w:rFonts w:ascii="Cambria Math" w:eastAsiaTheme="minorEastAsia" w:hAnsi="Cambria Math" w:cs="Arial for Autograph Uni"/>
              <w:sz w:val="24"/>
            </w:rPr>
            <m:t>-0.04219444382</m:t>
          </m:r>
        </m:oMath>
      </m:oMathPara>
    </w:p>
    <w:p w:rsidR="00340C59" w:rsidRPr="008421E8" w:rsidRDefault="00B459E4" w:rsidP="003D743D">
      <w:pPr>
        <w:tabs>
          <w:tab w:val="left" w:pos="3210"/>
        </w:tabs>
        <w:rPr>
          <w:rFonts w:ascii="Arial for Autograph Uni" w:eastAsiaTheme="minorEastAsia" w:hAnsi="Arial for Autograph Uni" w:cs="Arial for Autograph Uni"/>
          <w:sz w:val="24"/>
        </w:rPr>
      </w:pPr>
      <m:oMathPara>
        <m:oMathParaPr>
          <m:jc m:val="left"/>
        </m:oMathParaPr>
        <m:oMath>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3</m:t>
              </m:r>
            </m:sub>
          </m:sSub>
          <m:r>
            <w:rPr>
              <w:rFonts w:ascii="Cambria Math" w:eastAsiaTheme="minorEastAsia" w:hAnsi="Cambria Math" w:cs="Arial for Autograph Uni"/>
              <w:sz w:val="24"/>
            </w:rPr>
            <m:t>=0.9111279988</m:t>
          </m:r>
        </m:oMath>
      </m:oMathPara>
    </w:p>
    <w:p w:rsidR="001849E8" w:rsidRPr="008421E8" w:rsidRDefault="001849E8"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rPr>
        <w:t xml:space="preserve">These values and further </w:t>
      </w:r>
      <w:r w:rsidR="00EC2197" w:rsidRPr="008421E8">
        <w:rPr>
          <w:rFonts w:ascii="Arial for Autograph Uni" w:eastAsiaTheme="minorEastAsia" w:hAnsi="Arial for Autograph Uni" w:cs="Arial for Autograph Uni"/>
          <w:sz w:val="24"/>
        </w:rPr>
        <w:t>iterations are shown above</w:t>
      </w:r>
      <w:r w:rsidRPr="008421E8">
        <w:rPr>
          <w:rFonts w:ascii="Arial for Autograph Uni" w:eastAsiaTheme="minorEastAsia" w:hAnsi="Arial for Autograph Uni" w:cs="Arial for Autograph Uni"/>
          <w:sz w:val="24"/>
        </w:rPr>
        <w:t xml:space="preserve"> in a table and below on the graph:</w:t>
      </w:r>
    </w:p>
    <w:p w:rsidR="001849E8" w:rsidRPr="008421E8" w:rsidRDefault="001849E8"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noProof/>
          <w:sz w:val="24"/>
          <w:lang w:eastAsia="en-GB"/>
        </w:rPr>
        <mc:AlternateContent>
          <mc:Choice Requires="wpg">
            <w:drawing>
              <wp:anchor distT="0" distB="0" distL="114300" distR="114300" simplePos="0" relativeHeight="251698176" behindDoc="0" locked="0" layoutInCell="1" allowOverlap="1" wp14:anchorId="70FBAC57" wp14:editId="020F73E7">
                <wp:simplePos x="0" y="0"/>
                <wp:positionH relativeFrom="column">
                  <wp:posOffset>-209550</wp:posOffset>
                </wp:positionH>
                <wp:positionV relativeFrom="paragraph">
                  <wp:posOffset>165735</wp:posOffset>
                </wp:positionV>
                <wp:extent cx="6153150" cy="2667000"/>
                <wp:effectExtent l="19050" t="0" r="19050" b="19050"/>
                <wp:wrapNone/>
                <wp:docPr id="288" name="Group 288"/>
                <wp:cNvGraphicFramePr/>
                <a:graphic xmlns:a="http://schemas.openxmlformats.org/drawingml/2006/main">
                  <a:graphicData uri="http://schemas.microsoft.com/office/word/2010/wordprocessingGroup">
                    <wpg:wgp>
                      <wpg:cNvGrpSpPr/>
                      <wpg:grpSpPr>
                        <a:xfrm>
                          <a:off x="0" y="0"/>
                          <a:ext cx="6153150" cy="2667000"/>
                          <a:chOff x="0" y="0"/>
                          <a:chExt cx="6153150" cy="2667000"/>
                        </a:xfrm>
                      </wpg:grpSpPr>
                      <wps:wsp>
                        <wps:cNvPr id="30" name="Text Box 2"/>
                        <wps:cNvSpPr txBox="1">
                          <a:spLocks noChangeArrowheads="1"/>
                        </wps:cNvSpPr>
                        <wps:spPr bwMode="auto">
                          <a:xfrm>
                            <a:off x="3933825" y="0"/>
                            <a:ext cx="2219325" cy="2657475"/>
                          </a:xfrm>
                          <a:prstGeom prst="rect">
                            <a:avLst/>
                          </a:prstGeom>
                          <a:solidFill>
                            <a:srgbClr val="FFFFFF"/>
                          </a:solidFill>
                          <a:ln w="9525">
                            <a:solidFill>
                              <a:srgbClr val="000000"/>
                            </a:solidFill>
                            <a:miter lim="800000"/>
                            <a:headEnd/>
                            <a:tailEnd/>
                          </a:ln>
                        </wps:spPr>
                        <wps:txbx>
                          <w:txbxContent>
                            <w:p w:rsidR="002C2C07" w:rsidRDefault="002C2C07">
                              <w:r>
                                <w:t xml:space="preserve">Figure 11: Newton-Raphson iterations shown on a graph with the first value as </w:t>
                              </w:r>
                              <m:oMath>
                                <m:r>
                                  <w:rPr>
                                    <w:rFonts w:ascii="Cambria Math" w:hAnsi="Cambria Math"/>
                                  </w:rPr>
                                  <m:t>x=1</m:t>
                                </m:r>
                              </m:oMath>
                              <w:r>
                                <w:rPr>
                                  <w:rFonts w:eastAsiaTheme="minorEastAsia"/>
                                </w:rPr>
                                <w:t>. The formula is seen converging towards the root going from axis to curve.</w:t>
                              </w:r>
                            </w:p>
                          </w:txbxContent>
                        </wps:txbx>
                        <wps:bodyPr rot="0" vert="horz" wrap="square" lIns="91440" tIns="45720" rIns="91440" bIns="45720" anchor="t" anchorCtr="0">
                          <a:noAutofit/>
                        </wps:bodyPr>
                      </wps:wsp>
                      <pic:pic xmlns:pic="http://schemas.openxmlformats.org/drawingml/2006/picture">
                        <pic:nvPicPr>
                          <pic:cNvPr id="31" name="Picture 3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9525"/>
                            <a:ext cx="3933825" cy="2657475"/>
                          </a:xfrm>
                          <a:prstGeom prst="rect">
                            <a:avLst/>
                          </a:prstGeom>
                          <a:ln w="12700">
                            <a:solidFill>
                              <a:schemeClr val="tx1"/>
                            </a:solidFill>
                          </a:ln>
                        </pic:spPr>
                      </pic:pic>
                    </wpg:wgp>
                  </a:graphicData>
                </a:graphic>
              </wp:anchor>
            </w:drawing>
          </mc:Choice>
          <mc:Fallback>
            <w:pict>
              <v:group id="Group 288" o:spid="_x0000_s1060" style="position:absolute;margin-left:-16.5pt;margin-top:13.05pt;width:484.5pt;height:210pt;z-index:251698176" coordsize="61531,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">
                <v:shape id="_x0000_s1061" type="#_x0000_t202" style="position:absolute;left:39338;width:22193;height:26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rsidR="002C2C07" w:rsidRDefault="002C2C07">
                        <w:r>
                          <w:t xml:space="preserve">Figure 11: Newton-Raphson iterations shown on a graph with the first value as </w:t>
                        </w:r>
                        <m:oMath>
                          <m:r>
                            <w:rPr>
                              <w:rFonts w:ascii="Cambria Math" w:hAnsi="Cambria Math"/>
                            </w:rPr>
                            <m:t>x=1</m:t>
                          </m:r>
                        </m:oMath>
                        <w:r>
                          <w:rPr>
                            <w:rFonts w:eastAsiaTheme="minorEastAsia"/>
                          </w:rPr>
                          <w:t>. The formula is seen converging towards the root going from axis to curve.</w:t>
                        </w:r>
                      </w:p>
                    </w:txbxContent>
                  </v:textbox>
                </v:shape>
                <v:shape id="Picture 31" o:spid="_x0000_s1062" type="#_x0000_t75" style="position:absolute;top:95;width:39338;height:26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0dczCAAAA2wAAAA8AAABkcnMvZG93bnJldi54bWxEj82KAjEQhO+C7xB6YS+yZlxBZNYoiyLs&#10;wYs/6LWZtDODk86QtDq+/UYQPBZV9RU1W3SuUTcKsfZsYDTMQBEX3tZcGjjs119TUFGQLTaeycCD&#10;Iizm/d4Mc+vvvKXbTkqVIBxzNFCJtLnWsajIYRz6ljh5Zx8cSpKh1DbgPcFdo7+zbKId1pwWKmxp&#10;WVFx2V2dgUkZV9PjqS4CNYf98vKQzXkgxnx+dL8/oIQ6eYdf7T9rYDyC55f0A/T8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tHXMwgAAANsAAAAPAAAAAAAAAAAAAAAAAJ8C&#10;AABkcnMvZG93bnJldi54bWxQSwUGAAAAAAQABAD3AAAAjgMAAAAA&#10;" stroked="t" strokecolor="black [3213]" strokeweight="1pt">
                  <v:imagedata r:id="rId39" o:title=""/>
                  <v:path arrowok="t"/>
                </v:shape>
              </v:group>
            </w:pict>
          </mc:Fallback>
        </mc:AlternateContent>
      </w:r>
    </w:p>
    <w:p w:rsidR="001849E8" w:rsidRPr="008421E8" w:rsidRDefault="001849E8" w:rsidP="003D743D">
      <w:pPr>
        <w:tabs>
          <w:tab w:val="left" w:pos="3210"/>
        </w:tabs>
        <w:rPr>
          <w:rFonts w:ascii="Arial for Autograph Uni" w:eastAsiaTheme="minorEastAsia" w:hAnsi="Arial for Autograph Uni" w:cs="Arial for Autograph Uni"/>
          <w:sz w:val="24"/>
        </w:rPr>
      </w:pPr>
    </w:p>
    <w:p w:rsidR="001849E8" w:rsidRPr="008421E8" w:rsidRDefault="001849E8" w:rsidP="003D743D">
      <w:pPr>
        <w:tabs>
          <w:tab w:val="left" w:pos="3210"/>
        </w:tabs>
        <w:rPr>
          <w:rFonts w:ascii="Arial for Autograph Uni" w:eastAsiaTheme="minorEastAsia" w:hAnsi="Arial for Autograph Uni" w:cs="Arial for Autograph Uni"/>
          <w:sz w:val="24"/>
        </w:rPr>
      </w:pPr>
    </w:p>
    <w:p w:rsidR="001849E8" w:rsidRPr="008421E8" w:rsidRDefault="001849E8" w:rsidP="003D743D">
      <w:pPr>
        <w:tabs>
          <w:tab w:val="left" w:pos="3210"/>
        </w:tabs>
        <w:rPr>
          <w:rFonts w:ascii="Arial for Autograph Uni" w:eastAsiaTheme="minorEastAsia" w:hAnsi="Arial for Autograph Uni" w:cs="Arial for Autograph Uni"/>
          <w:sz w:val="24"/>
        </w:rPr>
      </w:pPr>
    </w:p>
    <w:p w:rsidR="001849E8" w:rsidRPr="008421E8" w:rsidRDefault="001849E8" w:rsidP="003D743D">
      <w:pPr>
        <w:tabs>
          <w:tab w:val="left" w:pos="3210"/>
        </w:tabs>
        <w:rPr>
          <w:rFonts w:ascii="Arial for Autograph Uni" w:eastAsiaTheme="minorEastAsia" w:hAnsi="Arial for Autograph Uni" w:cs="Arial for Autograph Uni"/>
          <w:sz w:val="24"/>
        </w:rPr>
      </w:pPr>
    </w:p>
    <w:p w:rsidR="001849E8" w:rsidRPr="008421E8" w:rsidRDefault="001849E8" w:rsidP="003D743D">
      <w:pPr>
        <w:tabs>
          <w:tab w:val="left" w:pos="3210"/>
        </w:tabs>
        <w:rPr>
          <w:rFonts w:ascii="Arial for Autograph Uni" w:eastAsiaTheme="minorEastAsia" w:hAnsi="Arial for Autograph Uni" w:cs="Arial for Autograph Uni"/>
          <w:sz w:val="24"/>
        </w:rPr>
      </w:pPr>
    </w:p>
    <w:p w:rsidR="001849E8" w:rsidRPr="008421E8" w:rsidRDefault="001849E8" w:rsidP="003D743D">
      <w:pPr>
        <w:tabs>
          <w:tab w:val="left" w:pos="3210"/>
        </w:tabs>
        <w:rPr>
          <w:rFonts w:ascii="Arial for Autograph Uni" w:eastAsiaTheme="minorEastAsia" w:hAnsi="Arial for Autograph Uni" w:cs="Arial for Autograph Uni"/>
          <w:sz w:val="24"/>
        </w:rPr>
      </w:pPr>
    </w:p>
    <w:p w:rsidR="001849E8" w:rsidRPr="008421E8" w:rsidRDefault="001849E8" w:rsidP="003D743D">
      <w:pPr>
        <w:tabs>
          <w:tab w:val="left" w:pos="3210"/>
        </w:tabs>
        <w:rPr>
          <w:rFonts w:ascii="Arial for Autograph Uni" w:eastAsiaTheme="minorEastAsia" w:hAnsi="Arial for Autograph Uni" w:cs="Arial for Autograph Uni"/>
          <w:sz w:val="24"/>
        </w:rPr>
      </w:pPr>
    </w:p>
    <w:p w:rsidR="001849E8" w:rsidRPr="008421E8" w:rsidRDefault="001849E8" w:rsidP="003D743D">
      <w:pPr>
        <w:tabs>
          <w:tab w:val="left" w:pos="3210"/>
        </w:tabs>
        <w:rPr>
          <w:rFonts w:ascii="Arial for Autograph Uni" w:eastAsiaTheme="minorEastAsia" w:hAnsi="Arial for Autograph Uni" w:cs="Arial for Autograph Uni"/>
          <w:sz w:val="24"/>
        </w:rPr>
      </w:pPr>
    </w:p>
    <w:p w:rsidR="00171D20" w:rsidRPr="005A141F" w:rsidRDefault="0091632F"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rPr>
        <w:t xml:space="preserve">From the table we can see that the first root </w:t>
      </w:r>
      <w:r w:rsidR="00F31279" w:rsidRPr="008421E8">
        <w:rPr>
          <w:rFonts w:ascii="Arial for Autograph Uni" w:eastAsiaTheme="minorEastAsia" w:hAnsi="Arial for Autograph Uni" w:cs="Arial for Autograph Uni"/>
          <w:sz w:val="24"/>
        </w:rPr>
        <w:t>is</w:t>
      </w:r>
      <w:r w:rsidR="00F31279">
        <w:rPr>
          <w:rFonts w:ascii="Arial for Autograph Uni" w:eastAsiaTheme="minorEastAsia" w:hAnsi="Arial for Autograph Uni" w:cs="Arial for Autograph Uni"/>
          <w:sz w:val="24"/>
        </w:rPr>
        <w:t xml:space="preserve"> </w:t>
      </w:r>
      <m:oMath>
        <m:r>
          <w:rPr>
            <w:rFonts w:ascii="Cambria Math" w:eastAsiaTheme="minorEastAsia" w:hAnsi="Cambria Math" w:cs="Arial for Autograph Uni"/>
            <w:sz w:val="24"/>
          </w:rPr>
          <m:t>x=0.8385907253 ±0.00000000005</m:t>
        </m:r>
      </m:oMath>
      <w:r w:rsidR="00F31279">
        <w:rPr>
          <w:rFonts w:ascii="Arial for Autograph Uni" w:eastAsiaTheme="minorEastAsia" w:hAnsi="Arial for Autograph Uni" w:cs="Arial for Autograph Uni"/>
          <w:sz w:val="24"/>
        </w:rPr>
        <w:t xml:space="preserve">  </w:t>
      </w:r>
      <m:oMath>
        <m:r>
          <w:rPr>
            <w:rFonts w:ascii="Cambria Math" w:eastAsiaTheme="minorEastAsia" w:hAnsi="Cambria Math" w:cs="Arial for Autograph Uni"/>
            <w:sz w:val="24"/>
          </w:rPr>
          <m:t>12sf</m:t>
        </m:r>
      </m:oMath>
      <w:r w:rsidR="00F31279">
        <w:rPr>
          <w:rFonts w:ascii="Arial for Autograph Uni" w:eastAsiaTheme="minorEastAsia" w:hAnsi="Arial for Autograph Uni" w:cs="Arial for Autograph Uni"/>
          <w:sz w:val="24"/>
        </w:rPr>
        <w:t>.</w:t>
      </w:r>
    </w:p>
    <w:p w:rsidR="001849E8" w:rsidRPr="008421E8" w:rsidRDefault="001849E8" w:rsidP="003D743D">
      <w:pPr>
        <w:tabs>
          <w:tab w:val="left" w:pos="3210"/>
        </w:tabs>
        <w:rPr>
          <w:rFonts w:ascii="Arial for Autograph Uni" w:eastAsiaTheme="minorEastAsia" w:hAnsi="Arial for Autograph Uni" w:cs="Arial for Autograph Uni"/>
          <w:sz w:val="28"/>
          <w:u w:val="single"/>
        </w:rPr>
      </w:pPr>
      <w:r w:rsidRPr="008421E8">
        <w:rPr>
          <w:rFonts w:ascii="Arial for Autograph Uni" w:eastAsiaTheme="minorEastAsia" w:hAnsi="Arial for Autograph Uni" w:cs="Arial for Autograph Uni"/>
          <w:sz w:val="28"/>
          <w:u w:val="single"/>
        </w:rPr>
        <w:lastRenderedPageBreak/>
        <w:t xml:space="preserve">Finding the </w:t>
      </w:r>
      <w:r w:rsidR="0016654B" w:rsidRPr="008421E8">
        <w:rPr>
          <w:rFonts w:ascii="Arial for Autograph Uni" w:eastAsiaTheme="minorEastAsia" w:hAnsi="Arial for Autograph Uni" w:cs="Arial for Autograph Uni"/>
          <w:sz w:val="28"/>
          <w:u w:val="single"/>
        </w:rPr>
        <w:t>other roots</w:t>
      </w:r>
    </w:p>
    <w:p w:rsidR="00B76699" w:rsidRPr="008421E8" w:rsidRDefault="00B76699"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noProof/>
          <w:sz w:val="28"/>
          <w:u w:val="single"/>
          <w:lang w:eastAsia="en-GB"/>
        </w:rPr>
        <mc:AlternateContent>
          <mc:Choice Requires="wpg">
            <w:drawing>
              <wp:anchor distT="0" distB="0" distL="114300" distR="114300" simplePos="0" relativeHeight="251703296" behindDoc="1" locked="0" layoutInCell="1" allowOverlap="1" wp14:anchorId="25DE26C8" wp14:editId="56829389">
                <wp:simplePos x="0" y="0"/>
                <wp:positionH relativeFrom="column">
                  <wp:posOffset>-533400</wp:posOffset>
                </wp:positionH>
                <wp:positionV relativeFrom="paragraph">
                  <wp:posOffset>251460</wp:posOffset>
                </wp:positionV>
                <wp:extent cx="7044690" cy="4410075"/>
                <wp:effectExtent l="19050" t="19050" r="22860" b="28575"/>
                <wp:wrapTight wrapText="bothSides">
                  <wp:wrapPolygon edited="0">
                    <wp:start x="12675" y="-93"/>
                    <wp:lineTo x="-58" y="-93"/>
                    <wp:lineTo x="-58" y="21647"/>
                    <wp:lineTo x="21612" y="21647"/>
                    <wp:lineTo x="21612" y="-93"/>
                    <wp:lineTo x="12675" y="-93"/>
                  </wp:wrapPolygon>
                </wp:wrapTight>
                <wp:docPr id="293" name="Group 293"/>
                <wp:cNvGraphicFramePr/>
                <a:graphic xmlns:a="http://schemas.openxmlformats.org/drawingml/2006/main">
                  <a:graphicData uri="http://schemas.microsoft.com/office/word/2010/wordprocessingGroup">
                    <wpg:wgp>
                      <wpg:cNvGrpSpPr/>
                      <wpg:grpSpPr>
                        <a:xfrm>
                          <a:off x="0" y="0"/>
                          <a:ext cx="7044690" cy="4410075"/>
                          <a:chOff x="0" y="0"/>
                          <a:chExt cx="6162675" cy="3800475"/>
                        </a:xfrm>
                      </wpg:grpSpPr>
                      <wpg:grpSp>
                        <wpg:cNvPr id="291" name="Group 291"/>
                        <wpg:cNvGrpSpPr/>
                        <wpg:grpSpPr>
                          <a:xfrm>
                            <a:off x="0" y="0"/>
                            <a:ext cx="6162675" cy="3390900"/>
                            <a:chOff x="0" y="0"/>
                            <a:chExt cx="6162675" cy="3390900"/>
                          </a:xfrm>
                        </wpg:grpSpPr>
                        <pic:pic xmlns:pic="http://schemas.openxmlformats.org/drawingml/2006/picture">
                          <pic:nvPicPr>
                            <pic:cNvPr id="290" name="Picture 29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9525"/>
                              <a:ext cx="5057775" cy="3381375"/>
                            </a:xfrm>
                            <a:prstGeom prst="rect">
                              <a:avLst/>
                            </a:prstGeom>
                            <a:ln w="12700">
                              <a:solidFill>
                                <a:schemeClr val="tx1"/>
                              </a:solidFill>
                            </a:ln>
                          </pic:spPr>
                        </pic:pic>
                        <pic:pic xmlns:pic="http://schemas.openxmlformats.org/drawingml/2006/picture">
                          <pic:nvPicPr>
                            <pic:cNvPr id="289" name="Picture 28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3667125" y="0"/>
                              <a:ext cx="2495550" cy="3390900"/>
                            </a:xfrm>
                            <a:prstGeom prst="rect">
                              <a:avLst/>
                            </a:prstGeom>
                            <a:ln w="12700">
                              <a:solidFill>
                                <a:schemeClr val="tx1"/>
                              </a:solidFill>
                            </a:ln>
                          </pic:spPr>
                        </pic:pic>
                      </wpg:grpSp>
                      <wps:wsp>
                        <wps:cNvPr id="292" name="Text Box 2"/>
                        <wps:cNvSpPr txBox="1">
                          <a:spLocks noChangeArrowheads="1"/>
                        </wps:cNvSpPr>
                        <wps:spPr bwMode="auto">
                          <a:xfrm>
                            <a:off x="0" y="3390900"/>
                            <a:ext cx="6162675" cy="409575"/>
                          </a:xfrm>
                          <a:prstGeom prst="rect">
                            <a:avLst/>
                          </a:prstGeom>
                          <a:solidFill>
                            <a:srgbClr val="FFFFFF"/>
                          </a:solidFill>
                          <a:ln w="9525">
                            <a:solidFill>
                              <a:srgbClr val="000000"/>
                            </a:solidFill>
                            <a:miter lim="800000"/>
                            <a:headEnd/>
                            <a:tailEnd/>
                          </a:ln>
                        </wps:spPr>
                        <wps:txbx>
                          <w:txbxContent>
                            <w:p w:rsidR="002C2C07" w:rsidRDefault="002C2C07">
                              <w:r>
                                <w:t xml:space="preserve">Figure 12: This shows my second root which is close to the point 0.7.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93" o:spid="_x0000_s1063" style="position:absolute;margin-left:-42pt;margin-top:19.8pt;width:554.7pt;height:347.25pt;z-index:-251613184;mso-width-relative:margin;mso-height-relative:margin" coordsize="61626,3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">
                <v:group id="Group 291" o:spid="_x0000_s1064" style="position:absolute;width:61626;height:33909" coordsize="61626,33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 id="Picture 290" o:spid="_x0000_s1065" type="#_x0000_t75" style="position:absolute;top:95;width:50577;height:33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mDN7AAAAA3AAAAA8AAABkcnMvZG93bnJldi54bWxET81qwkAQvhd8h2WE3upGC6Kpq4hi0ZvG&#10;PsCQHZNodjZkxyS+ffdQ6PHj+19tBlerjtpQeTYwnSSgiHNvKy4M/FwPHwtQQZAt1p7JwIsCbNaj&#10;txWm1vd8oS6TQsUQDikaKEWaVOuQl+QwTHxDHLmbbx1KhG2hbYt9DHe1niXJXDusODaU2NCupPyR&#10;PZ0Bu09eWfZdL87bo/SnW7d38nk35n08bL9ACQ3yL/5zH62B2TLOj2fiEdDr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YM3sAAAADcAAAADwAAAAAAAAAAAAAAAACfAgAA&#10;ZHJzL2Rvd25yZXYueG1sUEsFBgAAAAAEAAQA9wAAAIwDAAAAAA==&#10;" stroked="t" strokecolor="black [3213]" strokeweight="1pt">
                    <v:imagedata r:id="rId42" o:title=""/>
                    <v:path arrowok="t"/>
                  </v:shape>
                  <v:shape id="Picture 289" o:spid="_x0000_s1066" type="#_x0000_t75" style="position:absolute;left:36671;width:24955;height:33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2cujDAAAA3AAAAA8AAABkcnMvZG93bnJldi54bWxEj0FrAjEUhO8F/0N4Qm81q4diV6OIUlC8&#10;6Hap18fmubuYvKxJquu/N4VCj8PMfMPMl7014kY+tI4VjEcZCOLK6ZZrBeXX59sURIjIGo1jUvCg&#10;AMvF4GWOuXZ3PtKtiLVIEA45Kmhi7HIpQ9WQxTByHXHyzs5bjEn6WmqP9wS3Rk6y7F1abDktNNjR&#10;uqHqUvxYBdqvN9vj7iRlWXwj7a/msOuMUq/DfjUDEamP/+G/9lYrmEw/4PdMOgJy8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jZy6MMAAADcAAAADwAAAAAAAAAAAAAAAACf&#10;AgAAZHJzL2Rvd25yZXYueG1sUEsFBgAAAAAEAAQA9wAAAI8DAAAAAA==&#10;" stroked="t" strokecolor="black [3213]" strokeweight="1pt">
                    <v:imagedata r:id="rId43" o:title=""/>
                    <v:path arrowok="t"/>
                  </v:shape>
                </v:group>
                <v:shape id="_x0000_s1067" type="#_x0000_t202" style="position:absolute;top:33909;width:61626;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HzMcYA&#10;AADcAAAADwAAAGRycy9kb3ducmV2LnhtbESPT2vCQBTE70K/w/IKXkQ3TYt/UlcRoUVvNhV7fWSf&#10;SWj2bdzdxvTbd4WCx2FmfsMs171pREfO15YVPE0SEMSF1TWXCo6fb+M5CB+QNTaWScEveVivHgZL&#10;zLS98gd1eShFhLDPUEEVQptJ6YuKDPqJbYmjd7bOYIjSlVI7vEa4aWSaJFNpsOa4UGFL24qK7/zH&#10;KJi/7Lovv38+nIrpuVmE0ax7vzilho/95hVEoD7cw//tnVaQLlK4nY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HzMcYAAADcAAAADwAAAAAAAAAAAAAAAACYAgAAZHJz&#10;L2Rvd25yZXYueG1sUEsFBgAAAAAEAAQA9QAAAIsDAAAAAA==&#10;">
                  <v:textbox>
                    <w:txbxContent>
                      <w:p w:rsidR="002C2C07" w:rsidRDefault="002C2C07">
                        <w:r>
                          <w:t xml:space="preserve">Figure 12: This shows my second root which is close to the point 0.7. </w:t>
                        </w:r>
                      </w:p>
                    </w:txbxContent>
                  </v:textbox>
                </v:shape>
                <w10:wrap type="tight"/>
              </v:group>
            </w:pict>
          </mc:Fallback>
        </mc:AlternateContent>
      </w:r>
    </w:p>
    <w:p w:rsidR="00B76699" w:rsidRPr="008421E8" w:rsidRDefault="00B76699" w:rsidP="003D743D">
      <w:pPr>
        <w:tabs>
          <w:tab w:val="left" w:pos="3210"/>
        </w:tabs>
        <w:rPr>
          <w:rFonts w:ascii="Arial for Autograph Uni" w:hAnsi="Arial for Autograph Uni" w:cs="Arial for Autograph Uni"/>
        </w:rPr>
      </w:pPr>
    </w:p>
    <w:p w:rsidR="0016654B" w:rsidRDefault="00B76699" w:rsidP="003D743D">
      <w:pPr>
        <w:tabs>
          <w:tab w:val="left" w:pos="3210"/>
        </w:tabs>
        <w:rPr>
          <w:rFonts w:ascii="Arial for Autograph Uni" w:eastAsiaTheme="minorEastAsia" w:hAnsi="Arial for Autograph Uni" w:cs="Arial for Autograph Uni"/>
          <w:sz w:val="24"/>
        </w:rPr>
      </w:pPr>
      <w:r w:rsidRPr="008421E8">
        <w:rPr>
          <w:rFonts w:ascii="Arial for Autograph Uni" w:hAnsi="Arial for Autograph Uni" w:cs="Arial for Autograph Uni"/>
          <w:sz w:val="24"/>
        </w:rPr>
        <w:t xml:space="preserve">As seen above the Newton-Raphson method spirals around and converging onto the point. </w:t>
      </w:r>
      <w:r w:rsidR="005A141F">
        <w:rPr>
          <w:rFonts w:ascii="Arial for Autograph Uni" w:hAnsi="Arial for Autograph Uni" w:cs="Arial for Autograph Uni"/>
          <w:sz w:val="24"/>
        </w:rPr>
        <w:t>There is a limitation with the Auto-G</w:t>
      </w:r>
      <w:r w:rsidRPr="008421E8">
        <w:rPr>
          <w:rFonts w:ascii="Arial for Autograph Uni" w:hAnsi="Arial for Autograph Uni" w:cs="Arial for Autograph Uni"/>
          <w:sz w:val="24"/>
        </w:rPr>
        <w:t xml:space="preserve">raph software as the change in the x value repeats and does not go to 0, although it is </w:t>
      </w:r>
      <w:r w:rsidR="005A141F">
        <w:rPr>
          <w:rFonts w:ascii="Arial for Autograph Uni" w:hAnsi="Arial for Autograph Uni" w:cs="Arial for Autograph Uni"/>
          <w:sz w:val="24"/>
        </w:rPr>
        <w:t>close enough to 0 for us to say that we have found</w:t>
      </w:r>
      <w:r w:rsidRPr="008421E8">
        <w:rPr>
          <w:rFonts w:ascii="Arial for Autograph Uni" w:hAnsi="Arial for Autograph Uni" w:cs="Arial for Autograph Uni"/>
          <w:sz w:val="24"/>
        </w:rPr>
        <w:t xml:space="preserve"> the root to a suitable degree of accuracy.</w:t>
      </w:r>
      <w:r w:rsidR="0091632F" w:rsidRPr="008421E8">
        <w:rPr>
          <w:rFonts w:ascii="Arial for Autograph Uni" w:hAnsi="Arial for Autograph Uni" w:cs="Arial for Autograph Uni"/>
          <w:sz w:val="24"/>
        </w:rPr>
        <w:t xml:space="preserve"> Therefore the root is </w:t>
      </w:r>
      <m:oMath>
        <m:r>
          <w:rPr>
            <w:rFonts w:ascii="Cambria Math" w:hAnsi="Cambria Math" w:cs="Arial for Autograph Uni"/>
            <w:sz w:val="24"/>
          </w:rPr>
          <m:t>x=0.7069504808 ±0.00000000005</m:t>
        </m:r>
        <m:r>
          <w:rPr>
            <w:rFonts w:ascii="Cambria Math" w:hAnsi="Cambria Math" w:cs="Arial for Autograph Uni"/>
            <w:sz w:val="24"/>
          </w:rPr>
          <m:t xml:space="preserve">  12sf</m:t>
        </m:r>
      </m:oMath>
      <w:r w:rsidR="00EC2197" w:rsidRPr="008421E8">
        <w:rPr>
          <w:rFonts w:ascii="Arial for Autograph Uni" w:eastAsiaTheme="minorEastAsia" w:hAnsi="Arial for Autograph Uni" w:cs="Arial for Autograph Uni"/>
          <w:sz w:val="24"/>
        </w:rPr>
        <w:t>.</w:t>
      </w:r>
    </w:p>
    <w:p w:rsidR="005A141F" w:rsidRDefault="005A141F" w:rsidP="003D743D">
      <w:pPr>
        <w:tabs>
          <w:tab w:val="left" w:pos="3210"/>
        </w:tabs>
        <w:rPr>
          <w:rFonts w:ascii="Arial for Autograph Uni" w:eastAsiaTheme="minorEastAsia" w:hAnsi="Arial for Autograph Uni" w:cs="Arial for Autograph Uni"/>
          <w:sz w:val="24"/>
        </w:rPr>
      </w:pPr>
    </w:p>
    <w:p w:rsidR="005A141F" w:rsidRDefault="005A141F" w:rsidP="003D743D">
      <w:pPr>
        <w:tabs>
          <w:tab w:val="left" w:pos="3210"/>
        </w:tabs>
        <w:rPr>
          <w:rFonts w:ascii="Arial for Autograph Uni" w:eastAsiaTheme="minorEastAsia" w:hAnsi="Arial for Autograph Uni" w:cs="Arial for Autograph Uni"/>
          <w:sz w:val="24"/>
        </w:rPr>
      </w:pPr>
    </w:p>
    <w:p w:rsidR="005A141F" w:rsidRDefault="005A141F" w:rsidP="003D743D">
      <w:pPr>
        <w:tabs>
          <w:tab w:val="left" w:pos="3210"/>
        </w:tabs>
        <w:rPr>
          <w:rFonts w:ascii="Arial for Autograph Uni" w:eastAsiaTheme="minorEastAsia" w:hAnsi="Arial for Autograph Uni" w:cs="Arial for Autograph Uni"/>
          <w:sz w:val="24"/>
        </w:rPr>
      </w:pPr>
    </w:p>
    <w:p w:rsidR="005A141F" w:rsidRDefault="005A141F" w:rsidP="003D743D">
      <w:pPr>
        <w:tabs>
          <w:tab w:val="left" w:pos="3210"/>
        </w:tabs>
        <w:rPr>
          <w:rFonts w:ascii="Arial for Autograph Uni" w:eastAsiaTheme="minorEastAsia" w:hAnsi="Arial for Autograph Uni" w:cs="Arial for Autograph Uni"/>
          <w:sz w:val="24"/>
        </w:rPr>
      </w:pPr>
    </w:p>
    <w:p w:rsidR="005A141F" w:rsidRDefault="005A141F" w:rsidP="003D743D">
      <w:pPr>
        <w:tabs>
          <w:tab w:val="left" w:pos="3210"/>
        </w:tabs>
        <w:rPr>
          <w:rFonts w:ascii="Arial for Autograph Uni" w:eastAsiaTheme="minorEastAsia" w:hAnsi="Arial for Autograph Uni" w:cs="Arial for Autograph Uni"/>
          <w:sz w:val="24"/>
        </w:rPr>
      </w:pPr>
    </w:p>
    <w:p w:rsidR="005A141F" w:rsidRDefault="005A141F" w:rsidP="003D743D">
      <w:pPr>
        <w:tabs>
          <w:tab w:val="left" w:pos="3210"/>
        </w:tabs>
        <w:rPr>
          <w:rFonts w:ascii="Arial for Autograph Uni" w:eastAsiaTheme="minorEastAsia" w:hAnsi="Arial for Autograph Uni" w:cs="Arial for Autograph Uni"/>
          <w:sz w:val="24"/>
        </w:rPr>
      </w:pPr>
    </w:p>
    <w:p w:rsidR="005A141F" w:rsidRDefault="005A141F" w:rsidP="003D743D">
      <w:pPr>
        <w:tabs>
          <w:tab w:val="left" w:pos="3210"/>
        </w:tabs>
        <w:rPr>
          <w:rFonts w:ascii="Arial for Autograph Uni" w:eastAsiaTheme="minorEastAsia" w:hAnsi="Arial for Autograph Uni" w:cs="Arial for Autograph Uni"/>
          <w:sz w:val="24"/>
        </w:rPr>
      </w:pPr>
    </w:p>
    <w:p w:rsidR="005A141F" w:rsidRDefault="005A141F" w:rsidP="003D743D">
      <w:pPr>
        <w:tabs>
          <w:tab w:val="left" w:pos="3210"/>
        </w:tabs>
        <w:rPr>
          <w:rFonts w:ascii="Arial for Autograph Uni" w:eastAsiaTheme="minorEastAsia" w:hAnsi="Arial for Autograph Uni" w:cs="Arial for Autograph Uni"/>
          <w:sz w:val="24"/>
        </w:rPr>
      </w:pPr>
    </w:p>
    <w:p w:rsidR="005A141F" w:rsidRDefault="005A141F" w:rsidP="003D743D">
      <w:pPr>
        <w:tabs>
          <w:tab w:val="left" w:pos="3210"/>
        </w:tabs>
        <w:rPr>
          <w:rFonts w:ascii="Arial for Autograph Uni" w:eastAsiaTheme="minorEastAsia" w:hAnsi="Arial for Autograph Uni" w:cs="Arial for Autograph Uni"/>
          <w:sz w:val="24"/>
        </w:rPr>
      </w:pPr>
    </w:p>
    <w:p w:rsidR="005A141F" w:rsidRPr="008421E8" w:rsidRDefault="005A141F" w:rsidP="003D743D">
      <w:pPr>
        <w:tabs>
          <w:tab w:val="left" w:pos="3210"/>
        </w:tabs>
        <w:rPr>
          <w:rFonts w:ascii="Cambria Math" w:hAnsi="Cambria Math" w:cs="Arial for Autograph Uni"/>
          <w:sz w:val="24"/>
          <w:oMath/>
        </w:rPr>
      </w:pPr>
    </w:p>
    <w:p w:rsidR="001A6E0C" w:rsidRPr="008421E8" w:rsidRDefault="005A141F" w:rsidP="003D743D">
      <w:pPr>
        <w:tabs>
          <w:tab w:val="left" w:pos="3210"/>
        </w:tabs>
        <w:rPr>
          <w:rFonts w:ascii="Arial for Autograph Uni" w:hAnsi="Arial for Autograph Uni" w:cs="Arial for Autograph Uni"/>
          <w:sz w:val="24"/>
        </w:rPr>
      </w:pPr>
      <w:r w:rsidRPr="008421E8">
        <w:rPr>
          <w:rFonts w:ascii="Arial for Autograph Uni" w:hAnsi="Arial for Autograph Uni" w:cs="Arial for Autograph Uni"/>
          <w:noProof/>
          <w:lang w:eastAsia="en-GB"/>
        </w:rPr>
        <mc:AlternateContent>
          <mc:Choice Requires="wpg">
            <w:drawing>
              <wp:anchor distT="0" distB="0" distL="114300" distR="114300" simplePos="0" relativeHeight="251708416" behindDoc="1" locked="0" layoutInCell="1" allowOverlap="1" wp14:anchorId="6A17D5BD" wp14:editId="2F6FACBF">
                <wp:simplePos x="0" y="0"/>
                <wp:positionH relativeFrom="column">
                  <wp:posOffset>-263525</wp:posOffset>
                </wp:positionH>
                <wp:positionV relativeFrom="paragraph">
                  <wp:posOffset>-24765</wp:posOffset>
                </wp:positionV>
                <wp:extent cx="5857875" cy="5572125"/>
                <wp:effectExtent l="19050" t="19050" r="28575" b="28575"/>
                <wp:wrapTight wrapText="bothSides">
                  <wp:wrapPolygon edited="0">
                    <wp:start x="-70" y="-74"/>
                    <wp:lineTo x="-70" y="21637"/>
                    <wp:lineTo x="8780" y="21637"/>
                    <wp:lineTo x="8780" y="17649"/>
                    <wp:lineTo x="14049" y="17649"/>
                    <wp:lineTo x="21635" y="16985"/>
                    <wp:lineTo x="21635" y="-74"/>
                    <wp:lineTo x="-70" y="-74"/>
                  </wp:wrapPolygon>
                </wp:wrapTight>
                <wp:docPr id="297" name="Group 297"/>
                <wp:cNvGraphicFramePr/>
                <a:graphic xmlns:a="http://schemas.openxmlformats.org/drawingml/2006/main">
                  <a:graphicData uri="http://schemas.microsoft.com/office/word/2010/wordprocessingGroup">
                    <wpg:wgp>
                      <wpg:cNvGrpSpPr/>
                      <wpg:grpSpPr>
                        <a:xfrm>
                          <a:off x="0" y="0"/>
                          <a:ext cx="5857875" cy="5572125"/>
                          <a:chOff x="0" y="0"/>
                          <a:chExt cx="5857875" cy="5572125"/>
                        </a:xfrm>
                      </wpg:grpSpPr>
                      <pic:pic xmlns:pic="http://schemas.openxmlformats.org/drawingml/2006/picture">
                        <pic:nvPicPr>
                          <pic:cNvPr id="295" name="Picture 295"/>
                          <pic:cNvPicPr>
                            <a:picLocks noChangeAspect="1"/>
                          </pic:cNvPicPr>
                        </pic:nvPicPr>
                        <pic:blipFill rotWithShape="1">
                          <a:blip r:embed="rId44">
                            <a:extLst>
                              <a:ext uri="{28A0092B-C50C-407E-A947-70E740481C1C}">
                                <a14:useLocalDpi xmlns:a14="http://schemas.microsoft.com/office/drawing/2010/main" val="0"/>
                              </a:ext>
                            </a:extLst>
                          </a:blip>
                          <a:srcRect t="17742"/>
                          <a:stretch/>
                        </pic:blipFill>
                        <pic:spPr bwMode="auto">
                          <a:xfrm>
                            <a:off x="0" y="0"/>
                            <a:ext cx="5857875" cy="323850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pic:pic xmlns:pic="http://schemas.openxmlformats.org/drawingml/2006/picture">
                        <pic:nvPicPr>
                          <pic:cNvPr id="294" name="Picture 29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3248025"/>
                            <a:ext cx="2343150" cy="2324100"/>
                          </a:xfrm>
                          <a:prstGeom prst="rect">
                            <a:avLst/>
                          </a:prstGeom>
                          <a:ln w="12700">
                            <a:solidFill>
                              <a:schemeClr val="tx1"/>
                            </a:solidFill>
                          </a:ln>
                        </pic:spPr>
                      </pic:pic>
                      <wps:wsp>
                        <wps:cNvPr id="296" name="Text Box 2"/>
                        <wps:cNvSpPr txBox="1">
                          <a:spLocks noChangeArrowheads="1"/>
                        </wps:cNvSpPr>
                        <wps:spPr bwMode="auto">
                          <a:xfrm>
                            <a:off x="2343150" y="3238500"/>
                            <a:ext cx="3514725" cy="1143000"/>
                          </a:xfrm>
                          <a:prstGeom prst="rect">
                            <a:avLst/>
                          </a:prstGeom>
                          <a:solidFill>
                            <a:srgbClr val="FFFFFF"/>
                          </a:solidFill>
                          <a:ln w="9525">
                            <a:solidFill>
                              <a:srgbClr val="000000"/>
                            </a:solidFill>
                            <a:miter lim="800000"/>
                            <a:headEnd/>
                            <a:tailEnd/>
                          </a:ln>
                        </wps:spPr>
                        <wps:txbx>
                          <w:txbxContent>
                            <w:p w:rsidR="002C2C07" w:rsidRDefault="002C2C07">
                              <w:r>
                                <w:t>Figure 13: This shows the Formula being used on my final root close to x=-0.9</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297" o:spid="_x0000_s1068" style="position:absolute;margin-left:-20.75pt;margin-top:-1.95pt;width:461.25pt;height:438.75pt;z-index:-251608064;mso-height-relative:margin" coordsize="58578,55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">
                <v:shape id="Picture 295" o:spid="_x0000_s1069" type="#_x0000_t75" style="position:absolute;width:58578;height:32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5V8HEAAAA3AAAAA8AAABkcnMvZG93bnJldi54bWxEj91qAjEUhO8LvkM4Qu8060L/tsZF/MFS&#10;EFr1AQ6b083i5mRJoq4+fVMQejnMzDfMtOxtK87kQ+NYwWScgSCunG64VnDYr0evIEJE1tg6JgVX&#10;ClDOBg9TLLS78Dedd7EWCcKhQAUmxq6QMlSGLIax64iT9+O8xZikr6X2eElw28o8y56lxYbTgsGO&#10;Foaq4+5kFXx65NvBL7e03rivVWxv5uW0V+px2M/fQUTq43/43v7QCvK3J/g7k46An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l5V8HEAAAA3AAAAA8AAAAAAAAAAAAAAAAA&#10;nwIAAGRycy9kb3ducmV2LnhtbFBLBQYAAAAABAAEAPcAAACQAwAAAAA=&#10;" stroked="t" strokecolor="windowText" strokeweight="1pt">
                  <v:stroke joinstyle="round"/>
                  <v:imagedata r:id="rId46" o:title="" croptop="11627f"/>
                  <v:path arrowok="t"/>
                </v:shape>
                <v:shape id="Picture 294" o:spid="_x0000_s1070" type="#_x0000_t75" style="position:absolute;top:32480;width:23431;height:23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HIjPCAAAA3AAAAA8AAABkcnMvZG93bnJldi54bWxEj0GLwjAUhO/C/ofwFrxpahVxu0YRQfAk&#10;qL14ezRv07LNSzfJav33RhA8DjPzDbNc97YVV/KhcaxgMs5AEFdON2wUlOfdaAEiRGSNrWNScKcA&#10;69XHYImFdjc+0vUUjUgQDgUqqGPsCilDVZPFMHYdcfJ+nLcYk/RGao+3BLetzLNsLi02nBZq7Ghb&#10;U/V7+rcKLB/+aLqY58YfJ25ntodLuSGlhp/95htEpD6+w6/2XivIv2bwPJOOgFw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xyIzwgAAANwAAAAPAAAAAAAAAAAAAAAAAJ8C&#10;AABkcnMvZG93bnJldi54bWxQSwUGAAAAAAQABAD3AAAAjgMAAAAA&#10;" stroked="t" strokecolor="black [3213]" strokeweight="1pt">
                  <v:imagedata r:id="rId47" o:title=""/>
                  <v:path arrowok="t"/>
                </v:shape>
                <v:shape id="_x0000_s1071" type="#_x0000_t202" style="position:absolute;left:23431;top:32385;width:35147;height:11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r1MsYA&#10;AADcAAAADwAAAGRycy9kb3ducmV2LnhtbESPT2vCQBTE7wW/w/KEXkrd+IdUo6uUQsXeNJZ6fWSf&#10;STD7Nt3dxvTbdwuCx2FmfsOsNr1pREfO15YVjEcJCOLC6ppLBZ/H9+c5CB+QNTaWScEvedisBw8r&#10;zLS98oG6PJQiQthnqKAKoc2k9EVFBv3ItsTRO1tnMETpSqkdXiPcNHKSJKk0WHNcqLClt4qKS/5j&#10;FMxnu+7kP6b7ryI9N4vw9NJtv51Sj8P+dQkiUB/u4Vt7pxVMFi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r1MsYAAADcAAAADwAAAAAAAAAAAAAAAACYAgAAZHJz&#10;L2Rvd25yZXYueG1sUEsFBgAAAAAEAAQA9QAAAIsDAAAAAA==&#10;">
                  <v:textbox>
                    <w:txbxContent>
                      <w:p w:rsidR="002C2C07" w:rsidRDefault="002C2C07">
                        <w:r>
                          <w:t>Figure 13: This shows the Formula being used on my final root close to x=-0.9</w:t>
                        </w:r>
                      </w:p>
                    </w:txbxContent>
                  </v:textbox>
                </v:shape>
                <w10:wrap type="tight"/>
              </v:group>
            </w:pict>
          </mc:Fallback>
        </mc:AlternateContent>
      </w:r>
    </w:p>
    <w:p w:rsidR="00B76699" w:rsidRPr="008421E8" w:rsidRDefault="00013447" w:rsidP="003D743D">
      <w:pPr>
        <w:tabs>
          <w:tab w:val="left" w:pos="3210"/>
        </w:tabs>
        <w:rPr>
          <w:rFonts w:ascii="Arial for Autograph Uni" w:hAnsi="Arial for Autograph Uni" w:cs="Arial for Autograph Uni"/>
        </w:rPr>
      </w:pPr>
      <w:r w:rsidRPr="008421E8">
        <w:rPr>
          <w:rFonts w:ascii="Arial for Autograph Uni" w:hAnsi="Arial for Autograph Uni" w:cs="Arial for Autograph Uni"/>
          <w:sz w:val="24"/>
        </w:rPr>
        <w:t>The Newton-Raphson formula converges on the root of the equation.</w:t>
      </w:r>
      <w:r w:rsidR="0091632F" w:rsidRPr="008421E8">
        <w:rPr>
          <w:rFonts w:ascii="Arial for Autograph Uni" w:hAnsi="Arial for Autograph Uni" w:cs="Arial for Autograph Uni"/>
          <w:sz w:val="24"/>
        </w:rPr>
        <w:t xml:space="preserve"> Using the table above; we can see that the last root to my equation is </w:t>
      </w:r>
      <m:oMath>
        <m:r>
          <w:rPr>
            <w:rFonts w:ascii="Cambria Math" w:hAnsi="Cambria Math" w:cs="Arial for Autograph Uni"/>
            <w:sz w:val="24"/>
          </w:rPr>
          <m:t>x= -0.8747368563 ±0.00000000005</m:t>
        </m:r>
        <m:r>
          <w:rPr>
            <w:rFonts w:ascii="Cambria Math" w:hAnsi="Cambria Math" w:cs="Arial for Autograph Uni"/>
            <w:sz w:val="24"/>
          </w:rPr>
          <m:t xml:space="preserve">  12sf</m:t>
        </m:r>
      </m:oMath>
      <w:r w:rsidR="00EC2197" w:rsidRPr="008421E8">
        <w:rPr>
          <w:rFonts w:ascii="Arial for Autograph Uni" w:eastAsiaTheme="minorEastAsia" w:hAnsi="Arial for Autograph Uni" w:cs="Arial for Autograph Uni"/>
          <w:sz w:val="24"/>
        </w:rPr>
        <w:t>.</w:t>
      </w:r>
    </w:p>
    <w:p w:rsidR="00B76699" w:rsidRPr="008421E8" w:rsidRDefault="00B76699" w:rsidP="003D743D">
      <w:pPr>
        <w:tabs>
          <w:tab w:val="left" w:pos="3210"/>
        </w:tabs>
        <w:rPr>
          <w:rFonts w:ascii="Arial for Autograph Uni" w:hAnsi="Arial for Autograph Uni" w:cs="Arial for Autograph Uni"/>
        </w:rPr>
      </w:pPr>
    </w:p>
    <w:p w:rsidR="00EC2197" w:rsidRPr="008421E8" w:rsidRDefault="00EC2197" w:rsidP="003D743D">
      <w:pPr>
        <w:tabs>
          <w:tab w:val="left" w:pos="3210"/>
        </w:tabs>
        <w:rPr>
          <w:rFonts w:ascii="Arial for Autograph Uni" w:hAnsi="Arial for Autograph Uni" w:cs="Arial for Autograph Uni"/>
        </w:rPr>
      </w:pPr>
    </w:p>
    <w:p w:rsidR="00C313D1" w:rsidRPr="008421E8" w:rsidRDefault="00C313D1" w:rsidP="003D743D">
      <w:pPr>
        <w:tabs>
          <w:tab w:val="left" w:pos="3210"/>
        </w:tabs>
        <w:rPr>
          <w:rFonts w:ascii="Arial for Autograph Uni" w:hAnsi="Arial for Autograph Uni" w:cs="Arial for Autograph Uni"/>
        </w:rPr>
      </w:pPr>
    </w:p>
    <w:p w:rsidR="00C313D1" w:rsidRPr="008421E8" w:rsidRDefault="00C313D1" w:rsidP="003D743D">
      <w:pPr>
        <w:tabs>
          <w:tab w:val="left" w:pos="3210"/>
        </w:tabs>
        <w:rPr>
          <w:rFonts w:ascii="Arial for Autograph Uni" w:hAnsi="Arial for Autograph Uni" w:cs="Arial for Autograph Uni"/>
        </w:rPr>
      </w:pPr>
    </w:p>
    <w:p w:rsidR="00C313D1" w:rsidRPr="008421E8" w:rsidRDefault="00C313D1" w:rsidP="003D743D">
      <w:pPr>
        <w:tabs>
          <w:tab w:val="left" w:pos="3210"/>
        </w:tabs>
        <w:rPr>
          <w:rFonts w:ascii="Arial for Autograph Uni" w:hAnsi="Arial for Autograph Uni" w:cs="Arial for Autograph Uni"/>
        </w:rPr>
      </w:pPr>
    </w:p>
    <w:p w:rsidR="00C313D1" w:rsidRDefault="00C313D1" w:rsidP="003D743D">
      <w:pPr>
        <w:tabs>
          <w:tab w:val="left" w:pos="3210"/>
        </w:tabs>
        <w:rPr>
          <w:rFonts w:ascii="Arial for Autograph Uni" w:hAnsi="Arial for Autograph Uni" w:cs="Arial for Autograph Uni"/>
        </w:rPr>
      </w:pPr>
    </w:p>
    <w:p w:rsidR="005A141F" w:rsidRDefault="005A141F" w:rsidP="003D743D">
      <w:pPr>
        <w:tabs>
          <w:tab w:val="left" w:pos="3210"/>
        </w:tabs>
        <w:rPr>
          <w:rFonts w:ascii="Arial for Autograph Uni" w:hAnsi="Arial for Autograph Uni" w:cs="Arial for Autograph Uni"/>
        </w:rPr>
      </w:pPr>
    </w:p>
    <w:p w:rsidR="005A141F" w:rsidRPr="008421E8" w:rsidRDefault="005A141F" w:rsidP="003D743D">
      <w:pPr>
        <w:tabs>
          <w:tab w:val="left" w:pos="3210"/>
        </w:tabs>
        <w:rPr>
          <w:rFonts w:ascii="Arial for Autograph Uni" w:hAnsi="Arial for Autograph Uni" w:cs="Arial for Autograph Uni"/>
        </w:rPr>
      </w:pPr>
    </w:p>
    <w:p w:rsidR="00C313D1" w:rsidRPr="008421E8" w:rsidRDefault="00C313D1" w:rsidP="003D743D">
      <w:pPr>
        <w:tabs>
          <w:tab w:val="left" w:pos="3210"/>
        </w:tabs>
        <w:rPr>
          <w:rFonts w:ascii="Arial for Autograph Uni" w:hAnsi="Arial for Autograph Uni" w:cs="Arial for Autograph Uni"/>
          <w:sz w:val="24"/>
        </w:rPr>
      </w:pPr>
      <w:r w:rsidRPr="008421E8">
        <w:rPr>
          <w:rFonts w:ascii="Arial for Autograph Uni" w:hAnsi="Arial for Autograph Uni" w:cs="Arial for Autograph Uni"/>
          <w:sz w:val="28"/>
          <w:u w:val="single"/>
        </w:rPr>
        <w:t>Failing cases</w:t>
      </w:r>
    </w:p>
    <w:p w:rsidR="00124F94" w:rsidRPr="008421E8" w:rsidRDefault="00C313D1" w:rsidP="003D743D">
      <w:pPr>
        <w:tabs>
          <w:tab w:val="left" w:pos="3210"/>
        </w:tabs>
        <w:rPr>
          <w:rFonts w:ascii="Arial for Autograph Uni" w:hAnsi="Arial for Autograph Uni" w:cs="Arial for Autograph Uni"/>
          <w:sz w:val="24"/>
        </w:rPr>
      </w:pPr>
      <w:r w:rsidRPr="008421E8">
        <w:rPr>
          <w:rFonts w:ascii="Arial for Autograph Uni" w:hAnsi="Arial for Autograph Uni" w:cs="Arial for Autograph Uni"/>
          <w:sz w:val="24"/>
        </w:rPr>
        <w:t>The Newton-Raphson method fails to find a root to an equation when the</w:t>
      </w:r>
      <w:r w:rsidR="00124F94" w:rsidRPr="008421E8">
        <w:rPr>
          <w:rFonts w:ascii="Arial for Autograph Uni" w:hAnsi="Arial for Autograph Uni" w:cs="Arial for Autograph Uni"/>
          <w:sz w:val="24"/>
        </w:rPr>
        <w:t xml:space="preserve"> root is close to an asymptote or if the table shows diverging values instead of converging.</w:t>
      </w:r>
      <w:r w:rsidR="00847E39">
        <w:rPr>
          <w:rFonts w:ascii="Arial for Autograph Uni" w:hAnsi="Arial for Autograph Uni" w:cs="Arial for Autograph Uni"/>
          <w:sz w:val="24"/>
        </w:rPr>
        <w:t xml:space="preserve"> This would happen when the starting value is close to a turning point or asymptote</w:t>
      </w:r>
      <w:r w:rsidR="00ED04D2">
        <w:rPr>
          <w:rFonts w:ascii="Arial for Autograph Uni" w:hAnsi="Arial for Autograph Uni" w:cs="Arial for Autograph Uni"/>
          <w:sz w:val="24"/>
        </w:rPr>
        <w:t>.</w:t>
      </w:r>
    </w:p>
    <w:p w:rsidR="008B7C14" w:rsidRPr="008421E8" w:rsidRDefault="000112C4" w:rsidP="003D743D">
      <w:pPr>
        <w:tabs>
          <w:tab w:val="left" w:pos="3210"/>
        </w:tabs>
        <w:rPr>
          <w:rFonts w:ascii="Arial for Autograph Uni" w:hAnsi="Arial for Autograph Uni" w:cs="Arial for Autograph Uni"/>
          <w:sz w:val="24"/>
        </w:rPr>
      </w:pPr>
      <w:r>
        <w:rPr>
          <w:rFonts w:ascii="Arial for Autograph Uni" w:hAnsi="Arial for Autograph Uni" w:cs="Arial for Autograph Uni"/>
          <w:noProof/>
          <w:sz w:val="24"/>
          <w:lang w:eastAsia="en-GB"/>
        </w:rPr>
        <mc:AlternateContent>
          <mc:Choice Requires="wpg">
            <w:drawing>
              <wp:anchor distT="0" distB="0" distL="114300" distR="114300" simplePos="0" relativeHeight="251758592" behindDoc="0" locked="0" layoutInCell="1" allowOverlap="1" wp14:anchorId="72B3F44D" wp14:editId="7CB01ED0">
                <wp:simplePos x="0" y="0"/>
                <wp:positionH relativeFrom="column">
                  <wp:posOffset>-24130</wp:posOffset>
                </wp:positionH>
                <wp:positionV relativeFrom="paragraph">
                  <wp:posOffset>277495</wp:posOffset>
                </wp:positionV>
                <wp:extent cx="5781040" cy="6654165"/>
                <wp:effectExtent l="19050" t="19050" r="10160" b="13335"/>
                <wp:wrapTight wrapText="bothSides">
                  <wp:wrapPolygon edited="0">
                    <wp:start x="-71" y="-62"/>
                    <wp:lineTo x="-71" y="21581"/>
                    <wp:lineTo x="9467" y="21581"/>
                    <wp:lineTo x="9467" y="13790"/>
                    <wp:lineTo x="17438" y="13790"/>
                    <wp:lineTo x="21567" y="13481"/>
                    <wp:lineTo x="21567" y="-62"/>
                    <wp:lineTo x="-71" y="-62"/>
                  </wp:wrapPolygon>
                </wp:wrapTight>
                <wp:docPr id="344" name="Group 344"/>
                <wp:cNvGraphicFramePr/>
                <a:graphic xmlns:a="http://schemas.openxmlformats.org/drawingml/2006/main">
                  <a:graphicData uri="http://schemas.microsoft.com/office/word/2010/wordprocessingGroup">
                    <wpg:wgp>
                      <wpg:cNvGrpSpPr/>
                      <wpg:grpSpPr>
                        <a:xfrm>
                          <a:off x="0" y="0"/>
                          <a:ext cx="5781040" cy="6654165"/>
                          <a:chOff x="-1" y="0"/>
                          <a:chExt cx="5781689" cy="6655243"/>
                        </a:xfrm>
                      </wpg:grpSpPr>
                      <wpg:grpSp>
                        <wpg:cNvPr id="342" name="Group 342"/>
                        <wpg:cNvGrpSpPr/>
                        <wpg:grpSpPr>
                          <a:xfrm>
                            <a:off x="0" y="0"/>
                            <a:ext cx="5781688" cy="4834393"/>
                            <a:chOff x="0" y="0"/>
                            <a:chExt cx="5781688" cy="4834393"/>
                          </a:xfrm>
                        </wpg:grpSpPr>
                        <wpg:grpSp>
                          <wpg:cNvPr id="340" name="Group 340"/>
                          <wpg:cNvGrpSpPr/>
                          <wpg:grpSpPr>
                            <a:xfrm>
                              <a:off x="0" y="0"/>
                              <a:ext cx="5781688" cy="4144746"/>
                              <a:chOff x="0" y="0"/>
                              <a:chExt cx="5781726" cy="4144875"/>
                            </a:xfrm>
                          </wpg:grpSpPr>
                          <wps:wsp>
                            <wps:cNvPr id="306" name="Text Box 2"/>
                            <wps:cNvSpPr txBox="1">
                              <a:spLocks noChangeArrowheads="1"/>
                            </wps:cNvSpPr>
                            <wps:spPr bwMode="auto">
                              <a:xfrm>
                                <a:off x="2494945" y="2933818"/>
                                <a:ext cx="3286781" cy="1211057"/>
                              </a:xfrm>
                              <a:prstGeom prst="rect">
                                <a:avLst/>
                              </a:prstGeom>
                              <a:solidFill>
                                <a:srgbClr val="FFFFFF"/>
                              </a:solidFill>
                              <a:ln w="9525">
                                <a:solidFill>
                                  <a:srgbClr val="000000"/>
                                </a:solidFill>
                                <a:miter lim="800000"/>
                                <a:headEnd/>
                                <a:tailEnd/>
                              </a:ln>
                            </wps:spPr>
                            <wps:txbx>
                              <w:txbxContent>
                                <w:p w:rsidR="002C2C07" w:rsidRDefault="002C2C07">
                                  <w:r>
                                    <w:t xml:space="preserve">Figure 14: Graph </w:t>
                                  </w:r>
                                  <m:oMath>
                                    <m:r>
                                      <w:rPr>
                                        <w:rFonts w:ascii="Cambria Math" w:hAnsi="Cambria Math"/>
                                      </w:rPr>
                                      <m:t>y=ln(</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-1)+4</m:t>
                                    </m:r>
                                    <m:r>
                                      <w:rPr>
                                        <w:rFonts w:ascii="Cambria Math" w:hAnsi="Cambria Math"/>
                                      </w:rPr>
                                      <m:t xml:space="preserve"> </m:t>
                                    </m:r>
                                  </m:oMath>
                                  <w:r>
                                    <w:rPr>
                                      <w:rFonts w:eastAsiaTheme="minorEastAsia"/>
                                    </w:rPr>
                                    <w:t>is a failing case of the Newton-Raphson method with the corresponding tables of values. Two sensible starting values that both do not work which means that you cannot solve this equation using this method.</w:t>
                                  </w:r>
                                </w:p>
                              </w:txbxContent>
                            </wps:txbx>
                            <wps:bodyPr rot="0" vert="horz" wrap="square" lIns="91440" tIns="45720" rIns="91440" bIns="45720" anchor="t" anchorCtr="0">
                              <a:spAutoFit/>
                            </wps:bodyPr>
                          </wps:wsp>
                          <pic:pic xmlns:pic="http://schemas.openxmlformats.org/drawingml/2006/picture">
                            <pic:nvPicPr>
                              <pic:cNvPr id="339" name="Picture 33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780598" cy="2934031"/>
                              </a:xfrm>
                              <a:prstGeom prst="rect">
                                <a:avLst/>
                              </a:prstGeom>
                              <a:ln w="12700">
                                <a:solidFill>
                                  <a:schemeClr val="tx1"/>
                                </a:solidFill>
                              </a:ln>
                            </pic:spPr>
                          </pic:pic>
                        </wpg:grpSp>
                        <pic:pic xmlns:pic="http://schemas.openxmlformats.org/drawingml/2006/picture">
                          <pic:nvPicPr>
                            <pic:cNvPr id="341" name="Picture 34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2941983"/>
                              <a:ext cx="2488759" cy="1892410"/>
                            </a:xfrm>
                            <a:prstGeom prst="rect">
                              <a:avLst/>
                            </a:prstGeom>
                            <a:ln w="12700">
                              <a:solidFill>
                                <a:schemeClr val="tx1"/>
                              </a:solidFill>
                            </a:ln>
                          </pic:spPr>
                        </pic:pic>
                      </wpg:grpSp>
                      <pic:pic xmlns:pic="http://schemas.openxmlformats.org/drawingml/2006/picture">
                        <pic:nvPicPr>
                          <pic:cNvPr id="343" name="Picture 34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1" y="4834394"/>
                            <a:ext cx="2488759" cy="1820849"/>
                          </a:xfrm>
                          <a:prstGeom prst="rect">
                            <a:avLst/>
                          </a:prstGeom>
                          <a:ln w="12700">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44" o:spid="_x0000_s1072" style="position:absolute;margin-left:-1.9pt;margin-top:21.85pt;width:455.2pt;height:523.95pt;z-index:251758592;mso-width-relative:margin;mso-height-relative:margin" coordorigin="" coordsize="57816,66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">
                <v:group id="Group 342" o:spid="_x0000_s1073" style="position:absolute;width:57816;height:48343" coordsize="57816,48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group id="Group 340" o:spid="_x0000_s1074" style="position:absolute;width:57816;height:41447" coordsize="57817,41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shape id="_x0000_s1075" type="#_x0000_t202" style="position:absolute;left:24949;top:29338;width:32868;height:12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Fet8UA&#10;AADcAAAADwAAAGRycy9kb3ducmV2LnhtbESPQWsCMRSE7wX/Q3gFb91slYqsRhFF6K1WBentNXlu&#10;Fjcv6yZd1/76plDocZiZb5j5sne16KgNlWcFz1kOglh7U3Gp4HjYPk1BhIhssPZMCu4UYLkYPMyx&#10;MP7G79TtYykShEOBCmyMTSFl0JYchsw3xMk7+9ZhTLItpWnxluCulqM8n0iHFacFiw2tLenL/ssp&#10;CJvdtdHn3efFmvv326Z70afth1LDx341AxGpj//hv/arUTDOJ/B7Jh0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V63xQAAANwAAAAPAAAAAAAAAAAAAAAAAJgCAABkcnMv&#10;ZG93bnJldi54bWxQSwUGAAAAAAQABAD1AAAAigMAAAAA&#10;">
                      <v:textbox style="mso-fit-shape-to-text:t">
                        <w:txbxContent>
                          <w:p w:rsidR="002C2C07" w:rsidRDefault="002C2C07">
                            <w:r>
                              <w:t xml:space="preserve">Figure 14: Graph </w:t>
                            </w:r>
                            <m:oMath>
                              <m:r>
                                <w:rPr>
                                  <w:rFonts w:ascii="Cambria Math" w:hAnsi="Cambria Math"/>
                                </w:rPr>
                                <m:t>y=ln(</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-1)+4</m:t>
                              </m:r>
                              <m:r>
                                <w:rPr>
                                  <w:rFonts w:ascii="Cambria Math" w:hAnsi="Cambria Math"/>
                                </w:rPr>
                                <m:t xml:space="preserve"> </m:t>
                              </m:r>
                            </m:oMath>
                            <w:r>
                              <w:rPr>
                                <w:rFonts w:eastAsiaTheme="minorEastAsia"/>
                              </w:rPr>
                              <w:t>is a failing case of the Newton-Raphson method with the corresponding tables of values. Two sensible starting values that both do not work which means that you cannot solve this equation using this method.</w:t>
                            </w:r>
                          </w:p>
                        </w:txbxContent>
                      </v:textbox>
                    </v:shape>
                    <v:shape id="Picture 339" o:spid="_x0000_s1076" type="#_x0000_t75" style="position:absolute;width:57805;height:29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EbfDEAAAA3AAAAA8AAABkcnMvZG93bnJldi54bWxEj0FrAjEUhO8F/0N4greaVUurq1FEED0I&#10;Za0Xb4/Nc7O4eVk2UeO/N4VCj8PMfMMsVtE24k6drx0rGA0zEMSl0zVXCk4/2/cpCB+QNTaOScGT&#10;PKyWvbcF5to9uKD7MVQiQdjnqMCE0OZS+tKQRT90LXHyLq6zGJLsKqk7fCS4beQ4yz6lxZrTgsGW&#10;NobK6/FmFXzE2ebL8O58ibuRORXf5UEXB6UG/biegwgUw3/4r73XCiaTGfyeSUdAL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9EbfDEAAAA3AAAAA8AAAAAAAAAAAAAAAAA&#10;nwIAAGRycy9kb3ducmV2LnhtbFBLBQYAAAAABAAEAPcAAACQAwAAAAA=&#10;" stroked="t" strokecolor="black [3213]" strokeweight="1pt">
                      <v:imagedata r:id="rId51" o:title=""/>
                      <v:path arrowok="t"/>
                    </v:shape>
                  </v:group>
                  <v:shape id="Picture 341" o:spid="_x0000_s1077" type="#_x0000_t75" style="position:absolute;top:29419;width:24887;height:18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tSfLFAAAA3AAAAA8AAABkcnMvZG93bnJldi54bWxEj0+LwjAUxO8LfofwBC+yproiUo2iorB7&#10;2IN/wOujebbF5qU0sUY//UYQ9jjMzG+Y+TKYSrTUuNKyguEgAUGcWV1yruB03H1OQTiPrLGyTAoe&#10;5GC56HzMMdX2zntqDz4XEcIuRQWF93UqpcsKMugGtiaO3sU2Bn2UTS51g/cIN5UcJclEGiw5LhRY&#10;06ag7Hq4GQW/2xDa8/Q40T+ncfkM/f5qvb8p1euG1QyEp+D/w+/2t1bwNR7C60w8AnL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7UnyxQAAANwAAAAPAAAAAAAAAAAAAAAA&#10;AJ8CAABkcnMvZG93bnJldi54bWxQSwUGAAAAAAQABAD3AAAAkQMAAAAA&#10;" stroked="t" strokecolor="black [3213]" strokeweight="1pt">
                    <v:imagedata r:id="rId52" o:title=""/>
                    <v:path arrowok="t"/>
                  </v:shape>
                </v:group>
                <v:shape id="Picture 343" o:spid="_x0000_s1078" type="#_x0000_t75" style="position:absolute;top:48343;width:24887;height:182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jJoPDAAAA3AAAAA8AAABkcnMvZG93bnJldi54bWxEj92KwjAUhO+FfYdwFrwRTf2hSDWKCCuy&#10;7M2qD3BojmnZ5iQ00da3N8KCl8PMfMOst71txJ3aUDtWMJ1kIIhLp2s2Ci7nr/ESRIjIGhvHpOBB&#10;Ababj8EaC+06/qX7KRqRIBwKVFDF6AspQ1mRxTBxnjh5V9dajEm2RuoWuwS3jZxlWS4t1pwWKvS0&#10;r6j8O92sgm/jy3w/m8rcX39GvrvtdHMwSg0/+90KRKQ+vsP/7aNWMF/M4XUmHQG5e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CMmg8MAAADcAAAADwAAAAAAAAAAAAAAAACf&#10;AgAAZHJzL2Rvd25yZXYueG1sUEsFBgAAAAAEAAQA9wAAAI8DAAAAAA==&#10;" stroked="t" strokecolor="black [3213]" strokeweight="1pt">
                  <v:imagedata r:id="rId53" o:title=""/>
                  <v:path arrowok="t"/>
                </v:shape>
                <w10:wrap type="tight"/>
              </v:group>
            </w:pict>
          </mc:Fallback>
        </mc:AlternateContent>
      </w:r>
    </w:p>
    <w:p w:rsidR="00B76699" w:rsidRPr="008421E8" w:rsidRDefault="00262A84" w:rsidP="008B7C14">
      <w:pPr>
        <w:tabs>
          <w:tab w:val="left" w:pos="3210"/>
        </w:tabs>
        <w:rPr>
          <w:rFonts w:ascii="Arial for Autograph Uni" w:hAnsi="Arial for Autograph Uni" w:cs="Arial for Autograph Uni"/>
          <w:sz w:val="24"/>
        </w:rPr>
      </w:pPr>
      <w:r w:rsidRPr="008421E8">
        <w:rPr>
          <w:rFonts w:ascii="Arial for Autograph Uni" w:hAnsi="Arial for Autograph Uni" w:cs="Arial for Autograph Uni"/>
          <w:sz w:val="24"/>
        </w:rPr>
        <w:t xml:space="preserve">The </w:t>
      </w:r>
      <w:r w:rsidR="00847E39">
        <w:rPr>
          <w:rFonts w:ascii="Arial for Autograph Uni" w:hAnsi="Arial for Autograph Uni" w:cs="Arial for Autograph Uni"/>
          <w:sz w:val="24"/>
        </w:rPr>
        <w:t>table</w:t>
      </w:r>
      <w:r w:rsidRPr="008421E8">
        <w:rPr>
          <w:rFonts w:ascii="Arial for Autograph Uni" w:hAnsi="Arial for Autograph Uni" w:cs="Arial for Autograph Uni"/>
          <w:sz w:val="24"/>
        </w:rPr>
        <w:t xml:space="preserve"> to the left states ‘overflow’ after the 1</w:t>
      </w:r>
      <w:r w:rsidRPr="008421E8">
        <w:rPr>
          <w:rFonts w:ascii="Arial for Autograph Uni" w:hAnsi="Arial for Autograph Uni" w:cs="Arial for Autograph Uni"/>
          <w:sz w:val="24"/>
          <w:vertAlign w:val="superscript"/>
        </w:rPr>
        <w:t>st</w:t>
      </w:r>
      <w:r w:rsidRPr="008421E8">
        <w:rPr>
          <w:rFonts w:ascii="Arial for Autograph Uni" w:hAnsi="Arial for Autograph Uni" w:cs="Arial for Autograph Uni"/>
          <w:sz w:val="24"/>
        </w:rPr>
        <w:t xml:space="preserve"> iteration this means that it has failed by either the root being too close to the asymptote or the method has produced diverging iteration</w:t>
      </w:r>
      <w:r w:rsidR="00847E39">
        <w:rPr>
          <w:rFonts w:ascii="Arial for Autograph Uni" w:hAnsi="Arial for Autograph Uni" w:cs="Arial for Autograph Uni"/>
          <w:sz w:val="24"/>
        </w:rPr>
        <w:t>s</w:t>
      </w:r>
      <w:r w:rsidRPr="008421E8">
        <w:rPr>
          <w:rFonts w:ascii="Arial for Autograph Uni" w:hAnsi="Arial for Autograph Uni" w:cs="Arial for Autograph Uni"/>
          <w:sz w:val="24"/>
        </w:rPr>
        <w:t xml:space="preserve">, to determine which case it is we just need to look at the graph which we can clearly see is diverging away from the </w:t>
      </w:r>
      <w:r w:rsidR="00847E39">
        <w:rPr>
          <w:rFonts w:ascii="Arial for Autograph Uni" w:hAnsi="Arial for Autograph Uni" w:cs="Arial for Autograph Uni"/>
          <w:sz w:val="24"/>
        </w:rPr>
        <w:t>root</w:t>
      </w:r>
      <w:r w:rsidRPr="008421E8">
        <w:rPr>
          <w:rFonts w:ascii="Arial for Autograph Uni" w:hAnsi="Arial for Autograph Uni" w:cs="Arial for Autograph Uni"/>
          <w:sz w:val="24"/>
        </w:rPr>
        <w:t>.</w:t>
      </w:r>
    </w:p>
    <w:p w:rsidR="00533C61" w:rsidRPr="008421E8" w:rsidRDefault="00262A84"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rPr>
        <w:t xml:space="preserve">The reason why the graph in figure 14 has diverged is because </w:t>
      </w:r>
      <w:r w:rsidR="009F0EE7" w:rsidRPr="008421E8">
        <w:rPr>
          <w:rFonts w:ascii="Arial for Autograph Uni" w:eastAsiaTheme="minorEastAsia" w:hAnsi="Arial for Autograph Uni" w:cs="Arial for Autograph Uni"/>
          <w:sz w:val="24"/>
        </w:rPr>
        <w:t>at the point x=1 the gradient of</w:t>
      </w:r>
      <w:r w:rsidRPr="008421E8">
        <w:rPr>
          <w:rFonts w:ascii="Arial for Autograph Uni" w:eastAsiaTheme="minorEastAsia" w:hAnsi="Arial for Autograph Uni" w:cs="Arial for Autograph Uni"/>
          <w:sz w:val="24"/>
        </w:rPr>
        <w:t xml:space="preserve"> the function is</w:t>
      </w:r>
      <w:r w:rsidR="000A1B9E" w:rsidRPr="008421E8">
        <w:rPr>
          <w:rFonts w:ascii="Arial for Autograph Uni" w:eastAsiaTheme="minorEastAsia" w:hAnsi="Arial for Autograph Uni" w:cs="Arial for Autograph Uni"/>
          <w:sz w:val="24"/>
        </w:rPr>
        <w:t xml:space="preserve"> too flat</w:t>
      </w:r>
      <w:r w:rsidR="000112C4">
        <w:rPr>
          <w:rFonts w:ascii="Arial for Autograph Uni" w:eastAsiaTheme="minorEastAsia" w:hAnsi="Arial for Autograph Uni" w:cs="Arial for Autograph Uni"/>
          <w:sz w:val="24"/>
        </w:rPr>
        <w:t xml:space="preserve"> or too steep</w:t>
      </w:r>
      <w:r w:rsidR="009F0EE7" w:rsidRPr="008421E8">
        <w:rPr>
          <w:rFonts w:ascii="Arial for Autograph Uni" w:eastAsiaTheme="minorEastAsia" w:hAnsi="Arial for Autograph Uni" w:cs="Arial for Autograph Uni"/>
          <w:sz w:val="24"/>
        </w:rPr>
        <w:t xml:space="preserve"> leading </w:t>
      </w:r>
      <w:r w:rsidRPr="008421E8">
        <w:rPr>
          <w:rFonts w:ascii="Arial for Autograph Uni" w:eastAsiaTheme="minorEastAsia" w:hAnsi="Arial for Autograph Uni" w:cs="Arial for Autograph Uni"/>
          <w:sz w:val="24"/>
        </w:rPr>
        <w:t>the tangent</w:t>
      </w:r>
      <w:r w:rsidR="009F0EE7" w:rsidRPr="008421E8">
        <w:rPr>
          <w:rFonts w:ascii="Arial for Autograph Uni" w:eastAsiaTheme="minorEastAsia" w:hAnsi="Arial for Autograph Uni" w:cs="Arial for Autograph Uni"/>
          <w:sz w:val="24"/>
        </w:rPr>
        <w:t xml:space="preserve"> away from the </w:t>
      </w:r>
      <w:r w:rsidR="00847E39">
        <w:rPr>
          <w:rFonts w:ascii="Arial for Autograph Uni" w:eastAsiaTheme="minorEastAsia" w:hAnsi="Arial for Autograph Uni" w:cs="Arial for Autograph Uni"/>
          <w:sz w:val="24"/>
        </w:rPr>
        <w:t>root</w:t>
      </w:r>
      <w:r w:rsidR="009F0EE7" w:rsidRPr="008421E8">
        <w:rPr>
          <w:rFonts w:ascii="Arial for Autograph Uni" w:eastAsiaTheme="minorEastAsia" w:hAnsi="Arial for Autograph Uni" w:cs="Arial for Autograph Uni"/>
          <w:sz w:val="24"/>
        </w:rPr>
        <w:t>. This means that the next iteration</w:t>
      </w:r>
      <w:r w:rsidR="0099331A" w:rsidRPr="008421E8">
        <w:rPr>
          <w:rFonts w:ascii="Arial for Autograph Uni" w:eastAsiaTheme="minorEastAsia" w:hAnsi="Arial for Autograph Uni" w:cs="Arial for Autograph Uni"/>
          <w:sz w:val="24"/>
        </w:rPr>
        <w:t xml:space="preserve"> either does not have a value of</w:t>
      </w:r>
      <m:oMath>
        <m:r>
          <w:rPr>
            <w:rFonts w:ascii="Cambria Math" w:eastAsiaTheme="minorEastAsia" w:hAnsi="Cambria Math" w:cs="Arial for Autograph Uni"/>
            <w:sz w:val="24"/>
          </w:rPr>
          <m:t xml:space="preserve"> f</m:t>
        </m:r>
        <m:d>
          <m:dPr>
            <m:ctrlPr>
              <w:rPr>
                <w:rFonts w:ascii="Cambria Math" w:eastAsiaTheme="minorEastAsia" w:hAnsi="Cambria Math" w:cs="Arial for Autograph Uni"/>
                <w:i/>
                <w:sz w:val="24"/>
              </w:rPr>
            </m:ctrlPr>
          </m:dPr>
          <m:e>
            <m:r>
              <w:rPr>
                <w:rFonts w:ascii="Cambria Math" w:eastAsiaTheme="minorEastAsia" w:hAnsi="Cambria Math" w:cs="Arial for Autograph Uni"/>
                <w:sz w:val="24"/>
              </w:rPr>
              <m:t>x</m:t>
            </m:r>
          </m:e>
        </m:d>
      </m:oMath>
      <w:r w:rsidR="009F0EE7" w:rsidRPr="008421E8">
        <w:rPr>
          <w:rFonts w:ascii="Arial for Autograph Uni" w:eastAsiaTheme="minorEastAsia" w:hAnsi="Arial for Autograph Uni" w:cs="Arial for Autograph Uni"/>
          <w:sz w:val="24"/>
        </w:rPr>
        <w:t>; this could be so due to an asymptote preventing the graph from going further out.</w:t>
      </w:r>
    </w:p>
    <w:p w:rsidR="004834AD" w:rsidRPr="008421E8" w:rsidRDefault="00716DB9"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32"/>
          <w:u w:val="single"/>
        </w:rPr>
        <w:lastRenderedPageBreak/>
        <w:t>Fixed-P</w:t>
      </w:r>
      <w:r w:rsidR="004834AD" w:rsidRPr="008421E8">
        <w:rPr>
          <w:rFonts w:ascii="Arial for Autograph Uni" w:eastAsiaTheme="minorEastAsia" w:hAnsi="Arial for Autograph Uni" w:cs="Arial for Autograph Uni"/>
          <w:sz w:val="32"/>
          <w:u w:val="single"/>
        </w:rPr>
        <w:t xml:space="preserve">oint </w:t>
      </w:r>
      <w:r w:rsidRPr="008421E8">
        <w:rPr>
          <w:rFonts w:ascii="Arial for Autograph Uni" w:eastAsiaTheme="minorEastAsia" w:hAnsi="Arial for Autograph Uni" w:cs="Arial for Autograph Uni"/>
          <w:sz w:val="32"/>
          <w:u w:val="single"/>
        </w:rPr>
        <w:t>I</w:t>
      </w:r>
      <w:r w:rsidR="004834AD" w:rsidRPr="008421E8">
        <w:rPr>
          <w:rFonts w:ascii="Arial for Autograph Uni" w:eastAsiaTheme="minorEastAsia" w:hAnsi="Arial for Autograph Uni" w:cs="Arial for Autograph Uni"/>
          <w:sz w:val="32"/>
          <w:u w:val="single"/>
        </w:rPr>
        <w:t>teration</w:t>
      </w:r>
    </w:p>
    <w:p w:rsidR="004834AD" w:rsidRPr="008421E8" w:rsidRDefault="00716DB9" w:rsidP="000A1B9E">
      <w:pPr>
        <w:tabs>
          <w:tab w:val="left" w:pos="3210"/>
        </w:tabs>
        <w:spacing w:before="240"/>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rPr>
        <w:t xml:space="preserve">Fixed-Point Iteration </w:t>
      </w:r>
      <w:r w:rsidR="000A1B9E" w:rsidRPr="008421E8">
        <w:rPr>
          <w:rFonts w:ascii="Arial for Autograph Uni" w:eastAsiaTheme="minorEastAsia" w:hAnsi="Arial for Autograph Uni" w:cs="Arial for Autograph Uni"/>
          <w:sz w:val="24"/>
        </w:rPr>
        <w:t>is when you rearrange your</w:t>
      </w:r>
      <w:r w:rsidR="004834AD" w:rsidRPr="008421E8">
        <w:rPr>
          <w:rFonts w:ascii="Arial for Autograph Uni" w:eastAsiaTheme="minorEastAsia" w:hAnsi="Arial for Autograph Uni" w:cs="Arial for Autograph Uni"/>
          <w:sz w:val="24"/>
        </w:rPr>
        <w:t xml:space="preserve"> original equation</w:t>
      </w:r>
      <w:r w:rsidR="000112C4">
        <w:rPr>
          <w:rFonts w:ascii="Arial for Autograph Uni" w:eastAsiaTheme="minorEastAsia" w:hAnsi="Arial for Autograph Uni" w:cs="Arial for Autograph Uni"/>
          <w:sz w:val="24"/>
        </w:rPr>
        <w:t xml:space="preserve"> </w:t>
      </w:r>
      <m:oMath>
        <m:r>
          <w:rPr>
            <w:rFonts w:ascii="Cambria Math" w:eastAsiaTheme="minorEastAsia" w:hAnsi="Cambria Math" w:cs="Arial for Autograph Uni"/>
            <w:sz w:val="24"/>
          </w:rPr>
          <m:t>f</m:t>
        </m:r>
        <m:d>
          <m:dPr>
            <m:ctrlPr>
              <w:rPr>
                <w:rFonts w:ascii="Cambria Math" w:eastAsiaTheme="minorEastAsia" w:hAnsi="Cambria Math" w:cs="Arial for Autograph Uni"/>
                <w:i/>
                <w:sz w:val="24"/>
              </w:rPr>
            </m:ctrlPr>
          </m:dPr>
          <m:e>
            <m:r>
              <w:rPr>
                <w:rFonts w:ascii="Cambria Math" w:eastAsiaTheme="minorEastAsia" w:hAnsi="Cambria Math" w:cs="Arial for Autograph Uni"/>
                <w:sz w:val="24"/>
              </w:rPr>
              <m:t>x</m:t>
            </m:r>
          </m:e>
        </m:d>
        <m:r>
          <w:rPr>
            <w:rFonts w:ascii="Cambria Math" w:eastAsiaTheme="minorEastAsia" w:hAnsi="Cambria Math" w:cs="Arial for Autograph Uni"/>
            <w:sz w:val="24"/>
          </w:rPr>
          <m:t>=0</m:t>
        </m:r>
      </m:oMath>
      <w:r w:rsidR="008B3975">
        <w:rPr>
          <w:rFonts w:ascii="Arial for Autograph Uni" w:eastAsiaTheme="minorEastAsia" w:hAnsi="Arial for Autograph Uni" w:cs="Arial for Autograph Uni"/>
          <w:sz w:val="24"/>
        </w:rPr>
        <w:t xml:space="preserve"> to make </w:t>
      </w:r>
      <m:oMath>
        <m:r>
          <w:rPr>
            <w:rFonts w:ascii="Cambria Math" w:eastAsiaTheme="minorEastAsia" w:hAnsi="Cambria Math" w:cs="Arial for Autograph Uni"/>
            <w:sz w:val="24"/>
          </w:rPr>
          <m:t>x</m:t>
        </m:r>
      </m:oMath>
      <w:r w:rsidR="004834AD" w:rsidRPr="008421E8">
        <w:rPr>
          <w:rFonts w:ascii="Arial for Autograph Uni" w:eastAsiaTheme="minorEastAsia" w:hAnsi="Arial for Autograph Uni" w:cs="Arial for Autograph Uni"/>
          <w:sz w:val="24"/>
        </w:rPr>
        <w:t xml:space="preserve"> </w:t>
      </w:r>
      <w:r w:rsidR="008B3975">
        <w:rPr>
          <w:rFonts w:ascii="Arial for Autograph Uni" w:eastAsiaTheme="minorEastAsia" w:hAnsi="Arial for Autograph Uni" w:cs="Arial for Autograph Uni"/>
          <w:sz w:val="24"/>
        </w:rPr>
        <w:t xml:space="preserve">the subject, </w:t>
      </w:r>
      <w:r w:rsidR="00E17B89">
        <w:rPr>
          <w:rFonts w:ascii="Arial for Autograph Uni" w:eastAsiaTheme="minorEastAsia" w:hAnsi="Arial for Autograph Uni" w:cs="Arial for Autograph Uni"/>
          <w:sz w:val="24"/>
        </w:rPr>
        <w:t>which can be represented as</w:t>
      </w:r>
      <m:oMath>
        <m:r>
          <w:rPr>
            <w:rFonts w:ascii="Cambria Math" w:eastAsiaTheme="minorEastAsia" w:hAnsi="Cambria Math" w:cs="Arial for Autograph Uni"/>
            <w:sz w:val="24"/>
          </w:rPr>
          <m:t xml:space="preserve"> x=g</m:t>
        </m:r>
        <m:d>
          <m:dPr>
            <m:ctrlPr>
              <w:rPr>
                <w:rFonts w:ascii="Cambria Math" w:eastAsiaTheme="minorEastAsia" w:hAnsi="Cambria Math" w:cs="Arial for Autograph Uni"/>
                <w:i/>
                <w:sz w:val="24"/>
              </w:rPr>
            </m:ctrlPr>
          </m:dPr>
          <m:e>
            <m:r>
              <w:rPr>
                <w:rFonts w:ascii="Cambria Math" w:eastAsiaTheme="minorEastAsia" w:hAnsi="Cambria Math" w:cs="Arial for Autograph Uni"/>
                <w:sz w:val="24"/>
              </w:rPr>
              <m:t>x</m:t>
            </m:r>
          </m:e>
        </m:d>
      </m:oMath>
      <w:r w:rsidR="004834AD" w:rsidRPr="008421E8">
        <w:rPr>
          <w:rFonts w:ascii="Arial for Autograph Uni" w:eastAsiaTheme="minorEastAsia" w:hAnsi="Arial for Autograph Uni" w:cs="Arial for Autograph Uni"/>
          <w:sz w:val="24"/>
        </w:rPr>
        <w:t>. After the rearrangement you would do similar steps to that of the Newton-Raphson method by entering an integer clo</w:t>
      </w:r>
      <w:r w:rsidR="00171D20">
        <w:rPr>
          <w:rFonts w:ascii="Arial for Autograph Uni" w:eastAsiaTheme="minorEastAsia" w:hAnsi="Arial for Autograph Uni" w:cs="Arial for Autograph Uni"/>
          <w:sz w:val="24"/>
        </w:rPr>
        <w:t>se to the roots and then substituting</w:t>
      </w:r>
      <w:r w:rsidR="004834AD" w:rsidRPr="008421E8">
        <w:rPr>
          <w:rFonts w:ascii="Arial for Autograph Uni" w:eastAsiaTheme="minorEastAsia" w:hAnsi="Arial for Autograph Uni" w:cs="Arial for Autograph Uni"/>
          <w:sz w:val="24"/>
        </w:rPr>
        <w:t xml:space="preserve"> in the answer into the </w:t>
      </w:r>
      <m:oMath>
        <m:r>
          <w:rPr>
            <w:rFonts w:ascii="Cambria Math" w:eastAsiaTheme="minorEastAsia" w:hAnsi="Cambria Math" w:cs="Arial for Autograph Uni"/>
            <w:sz w:val="24"/>
          </w:rPr>
          <m:t>g</m:t>
        </m:r>
        <m:d>
          <m:dPr>
            <m:ctrlPr>
              <w:rPr>
                <w:rFonts w:ascii="Cambria Math" w:eastAsiaTheme="minorEastAsia" w:hAnsi="Cambria Math" w:cs="Arial for Autograph Uni"/>
                <w:i/>
                <w:sz w:val="24"/>
              </w:rPr>
            </m:ctrlPr>
          </m:dPr>
          <m:e>
            <m:r>
              <w:rPr>
                <w:rFonts w:ascii="Cambria Math" w:eastAsiaTheme="minorEastAsia" w:hAnsi="Cambria Math" w:cs="Arial for Autograph Uni"/>
                <w:sz w:val="24"/>
              </w:rPr>
              <m:t>x</m:t>
            </m:r>
          </m:e>
        </m:d>
      </m:oMath>
      <w:r w:rsidR="004834AD" w:rsidRPr="008421E8">
        <w:rPr>
          <w:rFonts w:ascii="Arial for Autograph Uni" w:eastAsiaTheme="minorEastAsia" w:hAnsi="Arial for Autograph Uni" w:cs="Arial for Autograph Uni"/>
          <w:sz w:val="24"/>
        </w:rPr>
        <w:t xml:space="preserve"> equation</w:t>
      </w:r>
      <w:r w:rsidR="004A0A24" w:rsidRPr="008421E8">
        <w:rPr>
          <w:rFonts w:ascii="Arial for Autograph Uni" w:eastAsiaTheme="minorEastAsia" w:hAnsi="Arial for Autograph Uni" w:cs="Arial for Autograph Uni"/>
          <w:sz w:val="24"/>
        </w:rPr>
        <w:t xml:space="preserve">, this achieves the same goal as the Newton-Raphson formula by finding more accurate estimations for the roots until the real </w:t>
      </w:r>
      <w:r w:rsidR="00253D46" w:rsidRPr="008421E8">
        <w:rPr>
          <w:rFonts w:ascii="Arial for Autograph Uni" w:eastAsiaTheme="minorEastAsia" w:hAnsi="Arial for Autograph Uni" w:cs="Arial for Autograph Uni"/>
          <w:sz w:val="24"/>
        </w:rPr>
        <w:t>root</w:t>
      </w:r>
      <w:r w:rsidR="004A0A24" w:rsidRPr="008421E8">
        <w:rPr>
          <w:rFonts w:ascii="Arial for Autograph Uni" w:eastAsiaTheme="minorEastAsia" w:hAnsi="Arial for Autograph Uni" w:cs="Arial for Autograph Uni"/>
          <w:sz w:val="24"/>
        </w:rPr>
        <w:t xml:space="preserve"> is found</w:t>
      </w:r>
      <w:r w:rsidR="004834AD" w:rsidRPr="008421E8">
        <w:rPr>
          <w:rFonts w:ascii="Arial for Autograph Uni" w:eastAsiaTheme="minorEastAsia" w:hAnsi="Arial for Autograph Uni" w:cs="Arial for Autograph Uni"/>
          <w:sz w:val="24"/>
        </w:rPr>
        <w:t>.</w:t>
      </w:r>
    </w:p>
    <w:p w:rsidR="0000693F" w:rsidRPr="008421E8" w:rsidRDefault="004834AD"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rPr>
        <w:t xml:space="preserve">The equation I will be using the </w:t>
      </w:r>
      <w:r w:rsidR="00716DB9" w:rsidRPr="008421E8">
        <w:rPr>
          <w:rFonts w:ascii="Arial for Autograph Uni" w:eastAsiaTheme="minorEastAsia" w:hAnsi="Arial for Autograph Uni" w:cs="Arial for Autograph Uni"/>
          <w:sz w:val="24"/>
        </w:rPr>
        <w:t xml:space="preserve">Fixed-Point Iteration with </w:t>
      </w:r>
      <w:r w:rsidRPr="008421E8">
        <w:rPr>
          <w:rFonts w:ascii="Arial for Autograph Uni" w:eastAsiaTheme="minorEastAsia" w:hAnsi="Arial for Autograph Uni" w:cs="Arial for Autograph Uni"/>
          <w:sz w:val="24"/>
        </w:rPr>
        <w:t>is:</w:t>
      </w:r>
    </w:p>
    <w:p w:rsidR="004834AD" w:rsidRPr="008421E8" w:rsidRDefault="0000693F" w:rsidP="003D743D">
      <w:pPr>
        <w:tabs>
          <w:tab w:val="left" w:pos="3210"/>
        </w:tabs>
        <w:rPr>
          <w:rFonts w:ascii="Arial for Autograph Uni" w:eastAsiaTheme="minorEastAsia" w:hAnsi="Arial for Autograph Uni" w:cs="Arial for Autograph Uni"/>
          <w:sz w:val="24"/>
        </w:rPr>
      </w:pPr>
      <m:oMathPara>
        <m:oMath>
          <m:r>
            <w:rPr>
              <w:rFonts w:ascii="Cambria Math" w:eastAsiaTheme="minorEastAsia" w:hAnsi="Cambria Math" w:cs="Arial for Autograph Uni"/>
              <w:sz w:val="28"/>
            </w:rPr>
            <m:t xml:space="preserve"> y=3</m:t>
          </m:r>
          <m:sSup>
            <m:sSupPr>
              <m:ctrlPr>
                <w:rPr>
                  <w:rFonts w:ascii="Cambria Math" w:eastAsiaTheme="minorEastAsia" w:hAnsi="Cambria Math" w:cs="Arial for Autograph Uni"/>
                  <w:i/>
                  <w:sz w:val="28"/>
                </w:rPr>
              </m:ctrlPr>
            </m:sSupPr>
            <m:e>
              <m:r>
                <w:rPr>
                  <w:rFonts w:ascii="Cambria Math" w:eastAsiaTheme="minorEastAsia" w:hAnsi="Cambria Math" w:cs="Arial for Autograph Uni"/>
                  <w:sz w:val="28"/>
                </w:rPr>
                <m:t>x</m:t>
              </m:r>
            </m:e>
            <m:sup>
              <m:r>
                <w:rPr>
                  <w:rFonts w:ascii="Cambria Math" w:eastAsiaTheme="minorEastAsia" w:hAnsi="Cambria Math" w:cs="Arial for Autograph Uni"/>
                  <w:sz w:val="28"/>
                </w:rPr>
                <m:t>3</m:t>
              </m:r>
            </m:sup>
          </m:sSup>
          <m:r>
            <w:rPr>
              <w:rFonts w:ascii="Cambria Math" w:eastAsiaTheme="minorEastAsia" w:hAnsi="Cambria Math" w:cs="Arial for Autograph Uni"/>
              <w:sz w:val="28"/>
            </w:rPr>
            <m:t>-0.5</m:t>
          </m:r>
          <m:sSup>
            <m:sSupPr>
              <m:ctrlPr>
                <w:rPr>
                  <w:rFonts w:ascii="Cambria Math" w:eastAsiaTheme="minorEastAsia" w:hAnsi="Cambria Math" w:cs="Arial for Autograph Uni"/>
                  <w:i/>
                  <w:sz w:val="28"/>
                </w:rPr>
              </m:ctrlPr>
            </m:sSupPr>
            <m:e>
              <m:r>
                <w:rPr>
                  <w:rFonts w:ascii="Cambria Math" w:eastAsiaTheme="minorEastAsia" w:hAnsi="Cambria Math" w:cs="Arial for Autograph Uni"/>
                  <w:sz w:val="28"/>
                </w:rPr>
                <m:t>x</m:t>
              </m:r>
            </m:e>
            <m:sup>
              <m:r>
                <w:rPr>
                  <w:rFonts w:ascii="Cambria Math" w:eastAsiaTheme="minorEastAsia" w:hAnsi="Cambria Math" w:cs="Arial for Autograph Uni"/>
                  <w:sz w:val="28"/>
                </w:rPr>
                <m:t>4</m:t>
              </m:r>
            </m:sup>
          </m:sSup>
          <m:r>
            <w:rPr>
              <w:rFonts w:ascii="Cambria Math" w:eastAsiaTheme="minorEastAsia" w:hAnsi="Cambria Math" w:cs="Arial for Autograph Uni"/>
              <w:sz w:val="28"/>
            </w:rPr>
            <m:t>+1/50</m:t>
          </m:r>
          <m:sSup>
            <m:sSupPr>
              <m:ctrlPr>
                <w:rPr>
                  <w:rFonts w:ascii="Cambria Math" w:eastAsiaTheme="minorEastAsia" w:hAnsi="Cambria Math" w:cs="Arial for Autograph Uni"/>
                  <w:i/>
                  <w:sz w:val="28"/>
                </w:rPr>
              </m:ctrlPr>
            </m:sSupPr>
            <m:e>
              <m:r>
                <w:rPr>
                  <w:rFonts w:ascii="Cambria Math" w:eastAsiaTheme="minorEastAsia" w:hAnsi="Cambria Math" w:cs="Arial for Autograph Uni"/>
                  <w:sz w:val="28"/>
                </w:rPr>
                <m:t>x</m:t>
              </m:r>
            </m:e>
            <m:sup>
              <m:r>
                <w:rPr>
                  <w:rFonts w:ascii="Cambria Math" w:eastAsiaTheme="minorEastAsia" w:hAnsi="Cambria Math" w:cs="Arial for Autograph Uni"/>
                  <w:sz w:val="28"/>
                </w:rPr>
                <m:t>3</m:t>
              </m:r>
            </m:sup>
          </m:sSup>
          <m:r>
            <w:rPr>
              <w:rFonts w:ascii="Cambria Math" w:eastAsiaTheme="minorEastAsia" w:hAnsi="Cambria Math" w:cs="Arial for Autograph Uni"/>
              <w:sz w:val="28"/>
            </w:rPr>
            <m:t>+5</m:t>
          </m:r>
          <m:sSup>
            <m:sSupPr>
              <m:ctrlPr>
                <w:rPr>
                  <w:rFonts w:ascii="Cambria Math" w:eastAsiaTheme="minorEastAsia" w:hAnsi="Cambria Math" w:cs="Arial for Autograph Uni"/>
                  <w:i/>
                  <w:sz w:val="28"/>
                </w:rPr>
              </m:ctrlPr>
            </m:sSupPr>
            <m:e>
              <m:r>
                <w:rPr>
                  <w:rFonts w:ascii="Cambria Math" w:eastAsiaTheme="minorEastAsia" w:hAnsi="Cambria Math" w:cs="Arial for Autograph Uni"/>
                  <w:sz w:val="28"/>
                </w:rPr>
                <m:t>x</m:t>
              </m:r>
            </m:e>
            <m:sup>
              <m:r>
                <w:rPr>
                  <w:rFonts w:ascii="Cambria Math" w:eastAsiaTheme="minorEastAsia" w:hAnsi="Cambria Math" w:cs="Arial for Autograph Uni"/>
                  <w:sz w:val="28"/>
                </w:rPr>
                <m:t>2</m:t>
              </m:r>
            </m:sup>
          </m:sSup>
          <m:r>
            <w:rPr>
              <w:rFonts w:ascii="Cambria Math" w:eastAsiaTheme="minorEastAsia" w:hAnsi="Cambria Math" w:cs="Arial for Autograph Uni"/>
              <w:sz w:val="28"/>
            </w:rPr>
            <m:t>-0.5</m:t>
          </m:r>
        </m:oMath>
      </m:oMathPara>
    </w:p>
    <w:p w:rsidR="004834AD" w:rsidRPr="008421E8" w:rsidRDefault="0000693F"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noProof/>
          <w:sz w:val="24"/>
          <w:lang w:eastAsia="en-GB"/>
        </w:rPr>
        <mc:AlternateContent>
          <mc:Choice Requires="wpg">
            <w:drawing>
              <wp:anchor distT="0" distB="0" distL="114300" distR="114300" simplePos="0" relativeHeight="251718656" behindDoc="0" locked="0" layoutInCell="1" allowOverlap="1" wp14:anchorId="3D40DE0C" wp14:editId="7C934634">
                <wp:simplePos x="0" y="0"/>
                <wp:positionH relativeFrom="column">
                  <wp:posOffset>19050</wp:posOffset>
                </wp:positionH>
                <wp:positionV relativeFrom="paragraph">
                  <wp:posOffset>453390</wp:posOffset>
                </wp:positionV>
                <wp:extent cx="5734050" cy="2952750"/>
                <wp:effectExtent l="19050" t="19050" r="19050" b="19050"/>
                <wp:wrapTight wrapText="bothSides">
                  <wp:wrapPolygon edited="0">
                    <wp:start x="-72" y="-139"/>
                    <wp:lineTo x="-72" y="21600"/>
                    <wp:lineTo x="21600" y="21600"/>
                    <wp:lineTo x="21600" y="-139"/>
                    <wp:lineTo x="-72" y="-139"/>
                  </wp:wrapPolygon>
                </wp:wrapTight>
                <wp:docPr id="310" name="Group 310"/>
                <wp:cNvGraphicFramePr/>
                <a:graphic xmlns:a="http://schemas.openxmlformats.org/drawingml/2006/main">
                  <a:graphicData uri="http://schemas.microsoft.com/office/word/2010/wordprocessingGroup">
                    <wpg:wgp>
                      <wpg:cNvGrpSpPr/>
                      <wpg:grpSpPr>
                        <a:xfrm>
                          <a:off x="0" y="0"/>
                          <a:ext cx="5734050" cy="2952750"/>
                          <a:chOff x="0" y="0"/>
                          <a:chExt cx="5734050" cy="2952750"/>
                        </a:xfrm>
                      </wpg:grpSpPr>
                      <pic:pic xmlns:pic="http://schemas.openxmlformats.org/drawingml/2006/picture">
                        <pic:nvPicPr>
                          <pic:cNvPr id="309" name="Picture 309"/>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4050" cy="2571750"/>
                          </a:xfrm>
                          <a:prstGeom prst="rect">
                            <a:avLst/>
                          </a:prstGeom>
                          <a:ln w="12700">
                            <a:solidFill>
                              <a:schemeClr val="tx1"/>
                            </a:solidFill>
                          </a:ln>
                        </pic:spPr>
                      </pic:pic>
                      <wps:wsp>
                        <wps:cNvPr id="298" name="Text Box 2"/>
                        <wps:cNvSpPr txBox="1">
                          <a:spLocks noChangeArrowheads="1"/>
                        </wps:cNvSpPr>
                        <wps:spPr bwMode="auto">
                          <a:xfrm>
                            <a:off x="0" y="2419350"/>
                            <a:ext cx="5734050" cy="533400"/>
                          </a:xfrm>
                          <a:prstGeom prst="rect">
                            <a:avLst/>
                          </a:prstGeom>
                          <a:solidFill>
                            <a:srgbClr val="FFFFFF"/>
                          </a:solidFill>
                          <a:ln w="9525">
                            <a:solidFill>
                              <a:srgbClr val="000000"/>
                            </a:solidFill>
                            <a:miter lim="800000"/>
                            <a:headEnd/>
                            <a:tailEnd/>
                          </a:ln>
                        </wps:spPr>
                        <wps:txbx>
                          <w:txbxContent>
                            <w:p w:rsidR="002C2C07" w:rsidRPr="0083655A" w:rsidRDefault="002C2C07" w:rsidP="0083655A">
                              <w:pPr>
                                <w:tabs>
                                  <w:tab w:val="left" w:pos="3210"/>
                                </w:tabs>
                                <w:rPr>
                                  <w:rFonts w:eastAsiaTheme="minorEastAsia"/>
                                  <w:sz w:val="24"/>
                                </w:rPr>
                              </w:pPr>
                              <w:r>
                                <w:t xml:space="preserve">Figure 15: Graph of the equation  </w:t>
                              </w:r>
                              <m:oMath>
                                <m:r>
                                  <w:rPr>
                                    <w:rFonts w:ascii="Cambria Math" w:eastAsiaTheme="minorEastAsia" w:hAnsi="Cambria Math"/>
                                  </w:rPr>
                                  <m:t>y=3</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-0.5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+1/50</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-0.5</m:t>
                                </m:r>
                              </m:oMath>
                              <w:r>
                                <w:rPr>
                                  <w:rFonts w:eastAsiaTheme="minorEastAsia"/>
                                </w:rPr>
                                <w:t>, with roots in the intervals (-2, -1), (0,1) and (7,8)</w:t>
                              </w:r>
                            </w:p>
                            <w:p w:rsidR="002C2C07" w:rsidRPr="0083655A" w:rsidRDefault="002C2C07" w:rsidP="004834AD">
                              <w:pPr>
                                <w:tabs>
                                  <w:tab w:val="left" w:pos="3210"/>
                                </w:tabs>
                                <w:rPr>
                                  <w:rFonts w:eastAsiaTheme="minorEastAsia"/>
                                  <w:sz w:val="24"/>
                                </w:rPr>
                              </w:pPr>
                            </w:p>
                            <w:p w:rsidR="002C2C07" w:rsidRDefault="002C2C07"/>
                          </w:txbxContent>
                        </wps:txbx>
                        <wps:bodyPr rot="0" vert="horz" wrap="square" lIns="91440" tIns="45720" rIns="91440" bIns="45720" anchor="t" anchorCtr="0">
                          <a:noAutofit/>
                        </wps:bodyPr>
                      </wps:wsp>
                    </wpg:wgp>
                  </a:graphicData>
                </a:graphic>
              </wp:anchor>
            </w:drawing>
          </mc:Choice>
          <mc:Fallback>
            <w:pict>
              <v:group id="Group 310" o:spid="_x0000_s1079" style="position:absolute;margin-left:1.5pt;margin-top:35.7pt;width:451.5pt;height:232.5pt;z-index:251718656" coordsize="57340,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">
                <v:shape id="Picture 309" o:spid="_x0000_s1080" type="#_x0000_t75" style="position:absolute;width:57340;height:25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Ue7EAAAA3AAAAA8AAABkcnMvZG93bnJldi54bWxEj09rAjEUxO8Fv0N4ghepiRa27dYo4h/w&#10;JGjt/bF57m7dvCxJXLff3hQKPQ4z8xtmvuxtIzryoXasYTpRIIgLZ2ouNZw/d89vIEJENtg4Jg0/&#10;FGC5GDzNMTfuzkfqTrEUCcIhRw1VjG0uZSgqshgmriVO3sV5izFJX0rj8Z7gtpEzpTJpsea0UGFL&#10;64qK6+lmNfjXVTbe8Ply89+2U247PWRfO61Hw371ASJSH//Df+290fCi3uH3TDoCcvE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CUe7EAAAA3AAAAA8AAAAAAAAAAAAAAAAA&#10;nwIAAGRycy9kb3ducmV2LnhtbFBLBQYAAAAABAAEAPcAAACQAwAAAAA=&#10;" stroked="t" strokecolor="black [3213]" strokeweight="1pt">
                  <v:imagedata r:id="rId55" o:title=""/>
                  <v:path arrowok="t"/>
                </v:shape>
                <v:shape id="_x0000_s1081" type="#_x0000_t202" style="position:absolute;top:24193;width:57340;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nE28IA&#10;AADcAAAADwAAAGRycy9kb3ducmV2LnhtbERPz2vCMBS+D/wfwhO8DE11Q2s1yhA23E2r6PXRPNti&#10;89IlWe3+++Uw2PHj+73e9qYRHTlfW1YwnSQgiAuray4VnE/v4xSED8gaG8uk4Ic8bDeDpzVm2j74&#10;SF0eShFD2GeooAqhzaT0RUUG/cS2xJG7WWcwROhKqR0+Yrhp5CxJ5tJgzbGhwpZ2FRX3/NsoSF/3&#10;3dV/vhwuxfzWLMPzovv4ckqNhv3bCkSgPvyL/9x7rWC2jGvjmX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icTbwgAAANwAAAAPAAAAAAAAAAAAAAAAAJgCAABkcnMvZG93&#10;bnJldi54bWxQSwUGAAAAAAQABAD1AAAAhwMAAAAA&#10;">
                  <v:textbox>
                    <w:txbxContent>
                      <w:p w:rsidR="002C2C07" w:rsidRPr="0083655A" w:rsidRDefault="002C2C07" w:rsidP="0083655A">
                        <w:pPr>
                          <w:tabs>
                            <w:tab w:val="left" w:pos="3210"/>
                          </w:tabs>
                          <w:rPr>
                            <w:rFonts w:eastAsiaTheme="minorEastAsia"/>
                            <w:sz w:val="24"/>
                          </w:rPr>
                        </w:pPr>
                        <w:r>
                          <w:t xml:space="preserve">Figure 15: Graph of the equation  </w:t>
                        </w:r>
                        <m:oMath>
                          <m:r>
                            <w:rPr>
                              <w:rFonts w:ascii="Cambria Math" w:eastAsiaTheme="minorEastAsia" w:hAnsi="Cambria Math"/>
                            </w:rPr>
                            <m:t>y=3</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-0.5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+1/50</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-0.5</m:t>
                          </m:r>
                        </m:oMath>
                        <w:r>
                          <w:rPr>
                            <w:rFonts w:eastAsiaTheme="minorEastAsia"/>
                          </w:rPr>
                          <w:t>, with roots in the intervals (-2, -1), (0,1) and (7,8)</w:t>
                        </w:r>
                      </w:p>
                      <w:p w:rsidR="002C2C07" w:rsidRPr="0083655A" w:rsidRDefault="002C2C07" w:rsidP="004834AD">
                        <w:pPr>
                          <w:tabs>
                            <w:tab w:val="left" w:pos="3210"/>
                          </w:tabs>
                          <w:rPr>
                            <w:rFonts w:eastAsiaTheme="minorEastAsia"/>
                            <w:sz w:val="24"/>
                          </w:rPr>
                        </w:pPr>
                      </w:p>
                      <w:p w:rsidR="002C2C07" w:rsidRDefault="002C2C07"/>
                    </w:txbxContent>
                  </v:textbox>
                </v:shape>
                <w10:wrap type="tight"/>
              </v:group>
            </w:pict>
          </mc:Fallback>
        </mc:AlternateContent>
      </w:r>
      <w:r w:rsidR="004834AD" w:rsidRPr="008421E8">
        <w:rPr>
          <w:rFonts w:ascii="Arial for Autograph Uni" w:eastAsiaTheme="minorEastAsia" w:hAnsi="Arial for Autograph Uni" w:cs="Arial for Autograph Uni"/>
          <w:sz w:val="24"/>
        </w:rPr>
        <w:t>The graph of this equation is given below:</w:t>
      </w:r>
    </w:p>
    <w:p w:rsidR="004834AD" w:rsidRPr="005B1361" w:rsidRDefault="00196018" w:rsidP="003D743D">
      <w:pPr>
        <w:tabs>
          <w:tab w:val="left" w:pos="3210"/>
        </w:tabs>
        <w:rPr>
          <w:rFonts w:ascii="Arial for Autograph Uni" w:eastAsiaTheme="minorEastAsia" w:hAnsi="Arial for Autograph Uni" w:cs="Arial for Autograph Uni"/>
          <w:sz w:val="28"/>
        </w:rPr>
      </w:pPr>
      <m:oMathPara>
        <m:oMathParaPr>
          <m:jc m:val="left"/>
        </m:oMathParaPr>
        <m:oMath>
          <m:r>
            <w:rPr>
              <w:rFonts w:ascii="Cambria Math" w:eastAsiaTheme="minorEastAsia" w:hAnsi="Cambria Math" w:cs="Arial for Autograph Uni"/>
              <w:sz w:val="28"/>
            </w:rPr>
            <m:t>0=3</m:t>
          </m:r>
          <m:sSup>
            <m:sSupPr>
              <m:ctrlPr>
                <w:rPr>
                  <w:rFonts w:ascii="Cambria Math" w:eastAsiaTheme="minorEastAsia" w:hAnsi="Cambria Math" w:cs="Arial for Autograph Uni"/>
                  <w:i/>
                  <w:sz w:val="28"/>
                </w:rPr>
              </m:ctrlPr>
            </m:sSupPr>
            <m:e>
              <m:r>
                <w:rPr>
                  <w:rFonts w:ascii="Cambria Math" w:eastAsiaTheme="minorEastAsia" w:hAnsi="Cambria Math" w:cs="Arial for Autograph Uni"/>
                  <w:sz w:val="28"/>
                </w:rPr>
                <m:t>x</m:t>
              </m:r>
            </m:e>
            <m:sup>
              <m:r>
                <w:rPr>
                  <w:rFonts w:ascii="Cambria Math" w:eastAsiaTheme="minorEastAsia" w:hAnsi="Cambria Math" w:cs="Arial for Autograph Uni"/>
                  <w:sz w:val="28"/>
                </w:rPr>
                <m:t>3</m:t>
              </m:r>
            </m:sup>
          </m:sSup>
          <m:r>
            <w:rPr>
              <w:rFonts w:ascii="Cambria Math" w:eastAsiaTheme="minorEastAsia" w:hAnsi="Cambria Math" w:cs="Arial for Autograph Uni"/>
              <w:sz w:val="28"/>
            </w:rPr>
            <m:t>-0.5</m:t>
          </m:r>
          <m:sSup>
            <m:sSupPr>
              <m:ctrlPr>
                <w:rPr>
                  <w:rFonts w:ascii="Cambria Math" w:eastAsiaTheme="minorEastAsia" w:hAnsi="Cambria Math" w:cs="Arial for Autograph Uni"/>
                  <w:i/>
                  <w:sz w:val="28"/>
                </w:rPr>
              </m:ctrlPr>
            </m:sSupPr>
            <m:e>
              <m:r>
                <w:rPr>
                  <w:rFonts w:ascii="Cambria Math" w:eastAsiaTheme="minorEastAsia" w:hAnsi="Cambria Math" w:cs="Arial for Autograph Uni"/>
                  <w:sz w:val="28"/>
                </w:rPr>
                <m:t>x</m:t>
              </m:r>
            </m:e>
            <m:sup>
              <m:r>
                <w:rPr>
                  <w:rFonts w:ascii="Cambria Math" w:eastAsiaTheme="minorEastAsia" w:hAnsi="Cambria Math" w:cs="Arial for Autograph Uni"/>
                  <w:sz w:val="28"/>
                </w:rPr>
                <m:t>4</m:t>
              </m:r>
            </m:sup>
          </m:sSup>
          <m:r>
            <w:rPr>
              <w:rFonts w:ascii="Cambria Math" w:eastAsiaTheme="minorEastAsia" w:hAnsi="Cambria Math" w:cs="Arial for Autograph Uni"/>
              <w:sz w:val="28"/>
            </w:rPr>
            <m:t>+</m:t>
          </m:r>
          <m:f>
            <m:fPr>
              <m:ctrlPr>
                <w:rPr>
                  <w:rFonts w:ascii="Cambria Math" w:eastAsiaTheme="minorEastAsia" w:hAnsi="Cambria Math" w:cs="Arial for Autograph Uni"/>
                  <w:i/>
                  <w:sz w:val="28"/>
                </w:rPr>
              </m:ctrlPr>
            </m:fPr>
            <m:num>
              <m:r>
                <w:rPr>
                  <w:rFonts w:ascii="Cambria Math" w:eastAsiaTheme="minorEastAsia" w:hAnsi="Cambria Math" w:cs="Arial for Autograph Uni"/>
                  <w:sz w:val="28"/>
                </w:rPr>
                <m:t>1</m:t>
              </m:r>
            </m:num>
            <m:den>
              <m:r>
                <w:rPr>
                  <w:rFonts w:ascii="Cambria Math" w:eastAsiaTheme="minorEastAsia" w:hAnsi="Cambria Math" w:cs="Arial for Autograph Uni"/>
                  <w:sz w:val="28"/>
                </w:rPr>
                <m:t>50</m:t>
              </m:r>
              <m:sSup>
                <m:sSupPr>
                  <m:ctrlPr>
                    <w:rPr>
                      <w:rFonts w:ascii="Cambria Math" w:eastAsiaTheme="minorEastAsia" w:hAnsi="Cambria Math" w:cs="Arial for Autograph Uni"/>
                      <w:i/>
                      <w:sz w:val="28"/>
                    </w:rPr>
                  </m:ctrlPr>
                </m:sSupPr>
                <m:e>
                  <m:r>
                    <w:rPr>
                      <w:rFonts w:ascii="Cambria Math" w:eastAsiaTheme="minorEastAsia" w:hAnsi="Cambria Math" w:cs="Arial for Autograph Uni"/>
                      <w:sz w:val="28"/>
                    </w:rPr>
                    <m:t>x</m:t>
                  </m:r>
                </m:e>
                <m:sup>
                  <m:r>
                    <w:rPr>
                      <w:rFonts w:ascii="Cambria Math" w:eastAsiaTheme="minorEastAsia" w:hAnsi="Cambria Math" w:cs="Arial for Autograph Uni"/>
                      <w:sz w:val="28"/>
                    </w:rPr>
                    <m:t>3</m:t>
                  </m:r>
                </m:sup>
              </m:sSup>
            </m:den>
          </m:f>
          <m:r>
            <w:rPr>
              <w:rFonts w:ascii="Cambria Math" w:eastAsiaTheme="minorEastAsia" w:hAnsi="Cambria Math" w:cs="Arial for Autograph Uni"/>
              <w:sz w:val="28"/>
            </w:rPr>
            <m:t>+5</m:t>
          </m:r>
          <m:sSup>
            <m:sSupPr>
              <m:ctrlPr>
                <w:rPr>
                  <w:rFonts w:ascii="Cambria Math" w:eastAsiaTheme="minorEastAsia" w:hAnsi="Cambria Math" w:cs="Arial for Autograph Uni"/>
                  <w:i/>
                  <w:sz w:val="28"/>
                </w:rPr>
              </m:ctrlPr>
            </m:sSupPr>
            <m:e>
              <m:r>
                <w:rPr>
                  <w:rFonts w:ascii="Cambria Math" w:eastAsiaTheme="minorEastAsia" w:hAnsi="Cambria Math" w:cs="Arial for Autograph Uni"/>
                  <w:sz w:val="28"/>
                </w:rPr>
                <m:t>x</m:t>
              </m:r>
            </m:e>
            <m:sup>
              <m:r>
                <w:rPr>
                  <w:rFonts w:ascii="Cambria Math" w:eastAsiaTheme="minorEastAsia" w:hAnsi="Cambria Math" w:cs="Arial for Autograph Uni"/>
                  <w:sz w:val="28"/>
                </w:rPr>
                <m:t>2</m:t>
              </m:r>
            </m:sup>
          </m:sSup>
          <m:r>
            <w:rPr>
              <w:rFonts w:ascii="Cambria Math" w:eastAsiaTheme="minorEastAsia" w:hAnsi="Cambria Math" w:cs="Arial for Autograph Uni"/>
              <w:sz w:val="28"/>
            </w:rPr>
            <m:t>-0.</m:t>
          </m:r>
          <m:r>
            <w:rPr>
              <w:rFonts w:ascii="Cambria Math" w:eastAsiaTheme="minorEastAsia" w:hAnsi="Cambria Math" w:cs="Arial for Autograph Uni"/>
              <w:sz w:val="28"/>
            </w:rPr>
            <m:t>5</m:t>
          </m:r>
        </m:oMath>
      </m:oMathPara>
    </w:p>
    <w:p w:rsidR="00196018" w:rsidRPr="005B1361" w:rsidRDefault="00196018" w:rsidP="003D743D">
      <w:pPr>
        <w:tabs>
          <w:tab w:val="left" w:pos="3210"/>
        </w:tabs>
        <w:rPr>
          <w:rFonts w:ascii="Arial for Autograph Uni" w:eastAsiaTheme="minorEastAsia" w:hAnsi="Arial for Autograph Uni" w:cs="Arial for Autograph Uni"/>
          <w:sz w:val="24"/>
        </w:rPr>
      </w:pPr>
      <m:oMathPara>
        <m:oMathParaPr>
          <m:jc m:val="left"/>
        </m:oMathParaPr>
        <m:oMath>
          <m:r>
            <w:rPr>
              <w:rFonts w:ascii="Cambria Math" w:eastAsiaTheme="minorEastAsia" w:hAnsi="Cambria Math" w:cs="Arial for Autograph Uni"/>
              <w:sz w:val="24"/>
            </w:rPr>
            <m:t>0.5</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4</m:t>
              </m:r>
            </m:sup>
          </m:sSup>
          <m:r>
            <w:rPr>
              <w:rFonts w:ascii="Cambria Math" w:eastAsiaTheme="minorEastAsia" w:hAnsi="Cambria Math" w:cs="Arial for Autograph Uni"/>
              <w:sz w:val="24"/>
            </w:rPr>
            <m:t>=3</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3</m:t>
              </m:r>
            </m:sup>
          </m:sSup>
          <m:r>
            <w:rPr>
              <w:rFonts w:ascii="Cambria Math" w:eastAsiaTheme="minorEastAsia" w:hAnsi="Cambria Math" w:cs="Arial for Autograph Uni"/>
              <w:sz w:val="24"/>
            </w:rPr>
            <m:t>+</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1</m:t>
              </m:r>
            </m:num>
            <m:den>
              <m:r>
                <w:rPr>
                  <w:rFonts w:ascii="Cambria Math" w:eastAsiaTheme="minorEastAsia" w:hAnsi="Cambria Math" w:cs="Arial for Autograph Uni"/>
                  <w:sz w:val="24"/>
                </w:rPr>
                <m:t>50</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3</m:t>
                  </m:r>
                </m:sup>
              </m:sSup>
            </m:den>
          </m:f>
          <m:r>
            <w:rPr>
              <w:rFonts w:ascii="Cambria Math" w:eastAsiaTheme="minorEastAsia" w:hAnsi="Cambria Math" w:cs="Arial for Autograph Uni"/>
              <w:sz w:val="24"/>
            </w:rPr>
            <m:t>+5</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2</m:t>
              </m:r>
            </m:sup>
          </m:sSup>
          <m:r>
            <w:rPr>
              <w:rFonts w:ascii="Cambria Math" w:eastAsiaTheme="minorEastAsia" w:hAnsi="Cambria Math" w:cs="Arial for Autograph Uni"/>
              <w:sz w:val="24"/>
            </w:rPr>
            <m:t>-0.</m:t>
          </m:r>
          <m:r>
            <w:rPr>
              <w:rFonts w:ascii="Cambria Math" w:eastAsiaTheme="minorEastAsia" w:hAnsi="Cambria Math" w:cs="Arial for Autograph Uni"/>
              <w:sz w:val="24"/>
            </w:rPr>
            <m:t>5</m:t>
          </m:r>
        </m:oMath>
      </m:oMathPara>
    </w:p>
    <w:p w:rsidR="004A0A24" w:rsidRPr="005B1361" w:rsidRDefault="00196018" w:rsidP="003D743D">
      <w:pPr>
        <w:tabs>
          <w:tab w:val="left" w:pos="3210"/>
        </w:tabs>
        <w:rPr>
          <w:rFonts w:ascii="Arial for Autograph Uni" w:eastAsiaTheme="minorEastAsia" w:hAnsi="Arial for Autograph Uni" w:cs="Arial for Autograph Uni"/>
          <w:sz w:val="24"/>
        </w:rPr>
      </w:pPr>
      <m:oMathPara>
        <m:oMathParaPr>
          <m:jc m:val="left"/>
        </m:oMathParaPr>
        <m:oMath>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4</m:t>
              </m:r>
            </m:sup>
          </m:sSup>
          <m:r>
            <w:rPr>
              <w:rFonts w:ascii="Cambria Math" w:eastAsiaTheme="minorEastAsia" w:hAnsi="Cambria Math" w:cs="Arial for Autograph Uni"/>
              <w:sz w:val="24"/>
            </w:rPr>
            <m:t>=6</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3</m:t>
              </m:r>
            </m:sup>
          </m:sSup>
          <m:r>
            <w:rPr>
              <w:rFonts w:ascii="Cambria Math" w:eastAsiaTheme="minorEastAsia" w:hAnsi="Cambria Math" w:cs="Arial for Autograph Uni"/>
              <w:sz w:val="24"/>
            </w:rPr>
            <m:t>+</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1</m:t>
              </m:r>
            </m:num>
            <m:den>
              <m:r>
                <w:rPr>
                  <w:rFonts w:ascii="Cambria Math" w:eastAsiaTheme="minorEastAsia" w:hAnsi="Cambria Math" w:cs="Arial for Autograph Uni"/>
                  <w:sz w:val="24"/>
                </w:rPr>
                <m:t>25</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3</m:t>
                  </m:r>
                </m:sup>
              </m:sSup>
            </m:den>
          </m:f>
          <m:r>
            <w:rPr>
              <w:rFonts w:ascii="Cambria Math" w:eastAsiaTheme="minorEastAsia" w:hAnsi="Cambria Math" w:cs="Arial for Autograph Uni"/>
              <w:sz w:val="24"/>
            </w:rPr>
            <m:t>+10</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2</m:t>
              </m:r>
            </m:sup>
          </m:sSup>
          <m:r>
            <w:rPr>
              <w:rFonts w:ascii="Cambria Math" w:eastAsiaTheme="minorEastAsia" w:hAnsi="Cambria Math" w:cs="Arial for Autograph Uni"/>
              <w:sz w:val="24"/>
            </w:rPr>
            <m:t>-</m:t>
          </m:r>
          <m:r>
            <w:rPr>
              <w:rFonts w:ascii="Cambria Math" w:eastAsiaTheme="minorEastAsia" w:hAnsi="Cambria Math" w:cs="Arial for Autograph Uni"/>
              <w:sz w:val="24"/>
            </w:rPr>
            <m:t>1</m:t>
          </m:r>
        </m:oMath>
      </m:oMathPara>
    </w:p>
    <w:p w:rsidR="004A0A24" w:rsidRPr="005B1361" w:rsidRDefault="00196018" w:rsidP="003D743D">
      <w:pPr>
        <w:tabs>
          <w:tab w:val="left" w:pos="3210"/>
        </w:tabs>
        <w:rPr>
          <w:rFonts w:ascii="Arial for Autograph Uni" w:eastAsiaTheme="minorEastAsia" w:hAnsi="Arial for Autograph Uni" w:cs="Arial for Autograph Uni"/>
          <w:sz w:val="24"/>
        </w:rPr>
      </w:pPr>
      <m:oMathPara>
        <m:oMathParaPr>
          <m:jc m:val="left"/>
        </m:oMathParaPr>
        <m:oMath>
          <m:r>
            <w:rPr>
              <w:rFonts w:ascii="Cambria Math" w:eastAsiaTheme="minorEastAsia" w:hAnsi="Cambria Math" w:cs="Arial for Autograph Uni"/>
              <w:sz w:val="24"/>
            </w:rPr>
            <m:t>x=</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6</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3</m:t>
                  </m:r>
                </m:sup>
              </m:sSup>
              <m:r>
                <w:rPr>
                  <w:rFonts w:ascii="Cambria Math" w:eastAsiaTheme="minorEastAsia" w:hAnsi="Cambria Math" w:cs="Arial for Autograph Uni"/>
                  <w:sz w:val="24"/>
                </w:rPr>
                <m:t>+</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1</m:t>
                  </m:r>
                </m:num>
                <m:den>
                  <m:r>
                    <w:rPr>
                      <w:rFonts w:ascii="Cambria Math" w:eastAsiaTheme="minorEastAsia" w:hAnsi="Cambria Math" w:cs="Arial for Autograph Uni"/>
                      <w:sz w:val="24"/>
                    </w:rPr>
                    <m:t>25</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3</m:t>
                      </m:r>
                    </m:sup>
                  </m:sSup>
                </m:den>
              </m:f>
              <m:r>
                <w:rPr>
                  <w:rFonts w:ascii="Cambria Math" w:eastAsiaTheme="minorEastAsia" w:hAnsi="Cambria Math" w:cs="Arial for Autograph Uni"/>
                  <w:sz w:val="24"/>
                </w:rPr>
                <m:t>+10</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2</m:t>
                  </m:r>
                </m:sup>
              </m:sSup>
              <m:r>
                <w:rPr>
                  <w:rFonts w:ascii="Cambria Math" w:eastAsiaTheme="minorEastAsia" w:hAnsi="Cambria Math" w:cs="Arial for Autograph Uni"/>
                  <w:sz w:val="24"/>
                </w:rPr>
                <m:t>-1</m:t>
              </m:r>
            </m:num>
            <m:den>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3</m:t>
                  </m:r>
                </m:sup>
              </m:sSup>
            </m:den>
          </m:f>
        </m:oMath>
      </m:oMathPara>
    </w:p>
    <w:p w:rsidR="007620F0" w:rsidRPr="005B1361" w:rsidRDefault="007620F0" w:rsidP="007620F0">
      <w:pPr>
        <w:tabs>
          <w:tab w:val="left" w:pos="3210"/>
        </w:tabs>
        <w:rPr>
          <w:rFonts w:ascii="Arial for Autograph Uni" w:eastAsiaTheme="minorEastAsia" w:hAnsi="Arial for Autograph Uni" w:cs="Arial for Autograph Uni"/>
          <w:sz w:val="24"/>
        </w:rPr>
      </w:pPr>
      <m:oMathPara>
        <m:oMathParaPr>
          <m:jc m:val="left"/>
        </m:oMathParaPr>
        <m:oMath>
          <m:r>
            <w:rPr>
              <w:rFonts w:ascii="Cambria Math" w:eastAsiaTheme="minorEastAsia" w:hAnsi="Cambria Math" w:cs="Arial for Autograph Uni"/>
              <w:sz w:val="24"/>
            </w:rPr>
            <m:t>g(x)=</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6</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3</m:t>
                  </m:r>
                </m:sup>
              </m:sSup>
              <m:r>
                <w:rPr>
                  <w:rFonts w:ascii="Cambria Math" w:eastAsiaTheme="minorEastAsia" w:hAnsi="Cambria Math" w:cs="Arial for Autograph Uni"/>
                  <w:sz w:val="24"/>
                </w:rPr>
                <m:t>+</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1</m:t>
                  </m:r>
                </m:num>
                <m:den>
                  <m:r>
                    <w:rPr>
                      <w:rFonts w:ascii="Cambria Math" w:eastAsiaTheme="minorEastAsia" w:hAnsi="Cambria Math" w:cs="Arial for Autograph Uni"/>
                      <w:sz w:val="24"/>
                    </w:rPr>
                    <m:t>25</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3</m:t>
                      </m:r>
                    </m:sup>
                  </m:sSup>
                </m:den>
              </m:f>
              <m:r>
                <w:rPr>
                  <w:rFonts w:ascii="Cambria Math" w:eastAsiaTheme="minorEastAsia" w:hAnsi="Cambria Math" w:cs="Arial for Autograph Uni"/>
                  <w:sz w:val="24"/>
                </w:rPr>
                <m:t>+10</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2</m:t>
                  </m:r>
                </m:sup>
              </m:sSup>
              <m:r>
                <w:rPr>
                  <w:rFonts w:ascii="Cambria Math" w:eastAsiaTheme="minorEastAsia" w:hAnsi="Cambria Math" w:cs="Arial for Autograph Uni"/>
                  <w:sz w:val="24"/>
                </w:rPr>
                <m:t>-1</m:t>
              </m:r>
            </m:num>
            <m:den>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3</m:t>
                  </m:r>
                </m:sup>
              </m:sSup>
            </m:den>
          </m:f>
        </m:oMath>
      </m:oMathPara>
    </w:p>
    <w:p w:rsidR="00196018" w:rsidRPr="008421E8" w:rsidRDefault="00196018" w:rsidP="003D743D">
      <w:pPr>
        <w:tabs>
          <w:tab w:val="left" w:pos="3210"/>
        </w:tabs>
        <w:rPr>
          <w:rFonts w:ascii="Arial for Autograph Uni" w:eastAsiaTheme="minorEastAsia" w:hAnsi="Arial for Autograph Uni" w:cs="Arial for Autograph Uni"/>
          <w:sz w:val="28"/>
          <w:u w:val="single"/>
        </w:rPr>
      </w:pPr>
    </w:p>
    <w:p w:rsidR="004A0A24" w:rsidRPr="008421E8" w:rsidRDefault="004A0A24"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8"/>
          <w:u w:val="single"/>
        </w:rPr>
        <w:t>Manual input of formula</w:t>
      </w:r>
    </w:p>
    <w:p w:rsidR="004A0A24" w:rsidRPr="008421E8" w:rsidRDefault="004A0A24"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rPr>
        <w:t>I have rearranged my original equation to form a new one below:</w:t>
      </w:r>
    </w:p>
    <w:p w:rsidR="004A0A24" w:rsidRPr="008421E8" w:rsidRDefault="004A0A24" w:rsidP="003D743D">
      <w:pPr>
        <w:tabs>
          <w:tab w:val="left" w:pos="3210"/>
        </w:tabs>
        <w:rPr>
          <w:rFonts w:ascii="Arial for Autograph Uni" w:eastAsiaTheme="minorEastAsia" w:hAnsi="Arial for Autograph Uni" w:cs="Arial for Autograph Uni"/>
          <w:sz w:val="32"/>
        </w:rPr>
      </w:pPr>
      <m:oMathPara>
        <m:oMath>
          <m:r>
            <w:rPr>
              <w:rFonts w:ascii="Cambria Math" w:eastAsiaTheme="minorEastAsia" w:hAnsi="Cambria Math" w:cs="Arial for Autograph Uni"/>
              <w:sz w:val="28"/>
            </w:rPr>
            <m:t>g</m:t>
          </m:r>
          <m:d>
            <m:dPr>
              <m:ctrlPr>
                <w:rPr>
                  <w:rFonts w:ascii="Cambria Math" w:eastAsiaTheme="minorEastAsia" w:hAnsi="Cambria Math" w:cs="Arial for Autograph Uni"/>
                  <w:i/>
                  <w:sz w:val="28"/>
                </w:rPr>
              </m:ctrlPr>
            </m:dPr>
            <m:e>
              <m:r>
                <w:rPr>
                  <w:rFonts w:ascii="Cambria Math" w:eastAsiaTheme="minorEastAsia" w:hAnsi="Cambria Math" w:cs="Arial for Autograph Uni"/>
                  <w:sz w:val="28"/>
                </w:rPr>
                <m:t>x</m:t>
              </m:r>
            </m:e>
          </m:d>
          <m:r>
            <w:rPr>
              <w:rFonts w:ascii="Cambria Math" w:eastAsiaTheme="minorEastAsia" w:hAnsi="Cambria Math" w:cs="Arial for Autograph Uni"/>
              <w:sz w:val="28"/>
            </w:rPr>
            <m:t>=</m:t>
          </m:r>
          <m:f>
            <m:fPr>
              <m:ctrlPr>
                <w:rPr>
                  <w:rFonts w:ascii="Cambria Math" w:eastAsiaTheme="minorEastAsia" w:hAnsi="Cambria Math" w:cs="Arial for Autograph Uni"/>
                  <w:i/>
                  <w:sz w:val="28"/>
                </w:rPr>
              </m:ctrlPr>
            </m:fPr>
            <m:num>
              <m:r>
                <w:rPr>
                  <w:rFonts w:ascii="Cambria Math" w:eastAsiaTheme="minorEastAsia" w:hAnsi="Cambria Math" w:cs="Arial for Autograph Uni"/>
                  <w:sz w:val="28"/>
                </w:rPr>
                <m:t>6</m:t>
              </m:r>
              <m:sSup>
                <m:sSupPr>
                  <m:ctrlPr>
                    <w:rPr>
                      <w:rFonts w:ascii="Cambria Math" w:eastAsiaTheme="minorEastAsia" w:hAnsi="Cambria Math" w:cs="Arial for Autograph Uni"/>
                      <w:i/>
                      <w:sz w:val="28"/>
                    </w:rPr>
                  </m:ctrlPr>
                </m:sSupPr>
                <m:e>
                  <m:r>
                    <w:rPr>
                      <w:rFonts w:ascii="Cambria Math" w:eastAsiaTheme="minorEastAsia" w:hAnsi="Cambria Math" w:cs="Arial for Autograph Uni"/>
                      <w:sz w:val="28"/>
                    </w:rPr>
                    <m:t>x</m:t>
                  </m:r>
                </m:e>
                <m:sup>
                  <m:r>
                    <w:rPr>
                      <w:rFonts w:ascii="Cambria Math" w:eastAsiaTheme="minorEastAsia" w:hAnsi="Cambria Math" w:cs="Arial for Autograph Uni"/>
                      <w:sz w:val="28"/>
                    </w:rPr>
                    <m:t>3</m:t>
                  </m:r>
                </m:sup>
              </m:sSup>
              <m:r>
                <w:rPr>
                  <w:rFonts w:ascii="Cambria Math" w:eastAsiaTheme="minorEastAsia" w:hAnsi="Cambria Math" w:cs="Arial for Autograph Uni"/>
                  <w:sz w:val="28"/>
                </w:rPr>
                <m:t>+</m:t>
              </m:r>
              <m:f>
                <m:fPr>
                  <m:ctrlPr>
                    <w:rPr>
                      <w:rFonts w:ascii="Cambria Math" w:eastAsiaTheme="minorEastAsia" w:hAnsi="Cambria Math" w:cs="Arial for Autograph Uni"/>
                      <w:i/>
                      <w:sz w:val="28"/>
                    </w:rPr>
                  </m:ctrlPr>
                </m:fPr>
                <m:num>
                  <m:r>
                    <w:rPr>
                      <w:rFonts w:ascii="Cambria Math" w:eastAsiaTheme="minorEastAsia" w:hAnsi="Cambria Math" w:cs="Arial for Autograph Uni"/>
                      <w:sz w:val="28"/>
                    </w:rPr>
                    <m:t>1</m:t>
                  </m:r>
                </m:num>
                <m:den>
                  <m:r>
                    <w:rPr>
                      <w:rFonts w:ascii="Cambria Math" w:eastAsiaTheme="minorEastAsia" w:hAnsi="Cambria Math" w:cs="Arial for Autograph Uni"/>
                      <w:sz w:val="28"/>
                    </w:rPr>
                    <m:t>25</m:t>
                  </m:r>
                </m:den>
              </m:f>
              <m:sSup>
                <m:sSupPr>
                  <m:ctrlPr>
                    <w:rPr>
                      <w:rFonts w:ascii="Cambria Math" w:eastAsiaTheme="minorEastAsia" w:hAnsi="Cambria Math" w:cs="Arial for Autograph Uni"/>
                      <w:i/>
                      <w:sz w:val="28"/>
                    </w:rPr>
                  </m:ctrlPr>
                </m:sSupPr>
                <m:e>
                  <m:r>
                    <w:rPr>
                      <w:rFonts w:ascii="Cambria Math" w:eastAsiaTheme="minorEastAsia" w:hAnsi="Cambria Math" w:cs="Arial for Autograph Uni"/>
                      <w:sz w:val="28"/>
                    </w:rPr>
                    <m:t>x</m:t>
                  </m:r>
                </m:e>
                <m:sup>
                  <m:r>
                    <w:rPr>
                      <w:rFonts w:ascii="Cambria Math" w:eastAsiaTheme="minorEastAsia" w:hAnsi="Cambria Math" w:cs="Arial for Autograph Uni"/>
                      <w:sz w:val="28"/>
                    </w:rPr>
                    <m:t>3</m:t>
                  </m:r>
                </m:sup>
              </m:sSup>
              <m:r>
                <w:rPr>
                  <w:rFonts w:ascii="Cambria Math" w:eastAsiaTheme="minorEastAsia" w:hAnsi="Cambria Math" w:cs="Arial for Autograph Uni"/>
                  <w:sz w:val="28"/>
                </w:rPr>
                <m:t>+10</m:t>
              </m:r>
              <m:sSup>
                <m:sSupPr>
                  <m:ctrlPr>
                    <w:rPr>
                      <w:rFonts w:ascii="Cambria Math" w:eastAsiaTheme="minorEastAsia" w:hAnsi="Cambria Math" w:cs="Arial for Autograph Uni"/>
                      <w:i/>
                      <w:sz w:val="28"/>
                    </w:rPr>
                  </m:ctrlPr>
                </m:sSupPr>
                <m:e>
                  <m:r>
                    <w:rPr>
                      <w:rFonts w:ascii="Cambria Math" w:eastAsiaTheme="minorEastAsia" w:hAnsi="Cambria Math" w:cs="Arial for Autograph Uni"/>
                      <w:sz w:val="28"/>
                    </w:rPr>
                    <m:t>x</m:t>
                  </m:r>
                </m:e>
                <m:sup>
                  <m:r>
                    <w:rPr>
                      <w:rFonts w:ascii="Cambria Math" w:eastAsiaTheme="minorEastAsia" w:hAnsi="Cambria Math" w:cs="Arial for Autograph Uni"/>
                      <w:sz w:val="28"/>
                    </w:rPr>
                    <m:t>2</m:t>
                  </m:r>
                </m:sup>
              </m:sSup>
              <m:r>
                <w:rPr>
                  <w:rFonts w:ascii="Cambria Math" w:eastAsiaTheme="minorEastAsia" w:hAnsi="Cambria Math" w:cs="Arial for Autograph Uni"/>
                  <w:sz w:val="28"/>
                </w:rPr>
                <m:t>-1</m:t>
              </m:r>
            </m:num>
            <m:den>
              <m:sSup>
                <m:sSupPr>
                  <m:ctrlPr>
                    <w:rPr>
                      <w:rFonts w:ascii="Cambria Math" w:eastAsiaTheme="minorEastAsia" w:hAnsi="Cambria Math" w:cs="Arial for Autograph Uni"/>
                      <w:i/>
                      <w:sz w:val="28"/>
                    </w:rPr>
                  </m:ctrlPr>
                </m:sSupPr>
                <m:e>
                  <m:r>
                    <w:rPr>
                      <w:rFonts w:ascii="Cambria Math" w:eastAsiaTheme="minorEastAsia" w:hAnsi="Cambria Math" w:cs="Arial for Autograph Uni"/>
                      <w:sz w:val="28"/>
                    </w:rPr>
                    <m:t>x</m:t>
                  </m:r>
                </m:e>
                <m:sup>
                  <m:r>
                    <w:rPr>
                      <w:rFonts w:ascii="Cambria Math" w:eastAsiaTheme="minorEastAsia" w:hAnsi="Cambria Math" w:cs="Arial for Autograph Uni"/>
                      <w:sz w:val="28"/>
                    </w:rPr>
                    <m:t>3</m:t>
                  </m:r>
                </m:sup>
              </m:sSup>
            </m:den>
          </m:f>
          <m:r>
            <w:rPr>
              <w:rFonts w:ascii="Cambria Math" w:eastAsiaTheme="minorEastAsia" w:hAnsi="Cambria Math" w:cs="Arial for Autograph Uni"/>
              <w:sz w:val="28"/>
            </w:rPr>
            <m:t xml:space="preserve"> </m:t>
          </m:r>
        </m:oMath>
      </m:oMathPara>
    </w:p>
    <w:p w:rsidR="004A0A24" w:rsidRPr="008421E8" w:rsidRDefault="00076604"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noProof/>
          <w:sz w:val="24"/>
          <w:lang w:eastAsia="en-GB"/>
        </w:rPr>
        <mc:AlternateContent>
          <mc:Choice Requires="wpg">
            <w:drawing>
              <wp:anchor distT="0" distB="0" distL="114300" distR="114300" simplePos="0" relativeHeight="251721728" behindDoc="1" locked="0" layoutInCell="1" allowOverlap="1" wp14:anchorId="38F92803" wp14:editId="4980BCF4">
                <wp:simplePos x="0" y="0"/>
                <wp:positionH relativeFrom="column">
                  <wp:posOffset>19050</wp:posOffset>
                </wp:positionH>
                <wp:positionV relativeFrom="paragraph">
                  <wp:posOffset>363855</wp:posOffset>
                </wp:positionV>
                <wp:extent cx="5734050" cy="3971925"/>
                <wp:effectExtent l="19050" t="19050" r="19050" b="28575"/>
                <wp:wrapTight wrapText="bothSides">
                  <wp:wrapPolygon edited="0">
                    <wp:start x="-72" y="-104"/>
                    <wp:lineTo x="-72" y="21652"/>
                    <wp:lineTo x="21600" y="21652"/>
                    <wp:lineTo x="21600" y="-104"/>
                    <wp:lineTo x="-72" y="-104"/>
                  </wp:wrapPolygon>
                </wp:wrapTight>
                <wp:docPr id="302" name="Group 302"/>
                <wp:cNvGraphicFramePr/>
                <a:graphic xmlns:a="http://schemas.openxmlformats.org/drawingml/2006/main">
                  <a:graphicData uri="http://schemas.microsoft.com/office/word/2010/wordprocessingGroup">
                    <wpg:wgp>
                      <wpg:cNvGrpSpPr/>
                      <wpg:grpSpPr>
                        <a:xfrm>
                          <a:off x="0" y="0"/>
                          <a:ext cx="5734050" cy="3971925"/>
                          <a:chOff x="0" y="0"/>
                          <a:chExt cx="5734050" cy="3971925"/>
                        </a:xfrm>
                      </wpg:grpSpPr>
                      <pic:pic xmlns:pic="http://schemas.openxmlformats.org/drawingml/2006/picture">
                        <pic:nvPicPr>
                          <pic:cNvPr id="29" name="Picture 2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734050" cy="3352800"/>
                          </a:xfrm>
                          <a:prstGeom prst="rect">
                            <a:avLst/>
                          </a:prstGeom>
                          <a:ln w="12700">
                            <a:solidFill>
                              <a:schemeClr val="tx1"/>
                            </a:solidFill>
                          </a:ln>
                        </pic:spPr>
                      </pic:pic>
                      <wps:wsp>
                        <wps:cNvPr id="299" name="Text Box 2"/>
                        <wps:cNvSpPr txBox="1">
                          <a:spLocks noChangeArrowheads="1"/>
                        </wps:cNvSpPr>
                        <wps:spPr bwMode="auto">
                          <a:xfrm>
                            <a:off x="0" y="3352800"/>
                            <a:ext cx="5734050" cy="619125"/>
                          </a:xfrm>
                          <a:prstGeom prst="rect">
                            <a:avLst/>
                          </a:prstGeom>
                          <a:solidFill>
                            <a:srgbClr val="FFFFFF"/>
                          </a:solidFill>
                          <a:ln w="9525">
                            <a:solidFill>
                              <a:srgbClr val="000000"/>
                            </a:solidFill>
                            <a:miter lim="800000"/>
                            <a:headEnd/>
                            <a:tailEnd/>
                          </a:ln>
                        </wps:spPr>
                        <wps:txbx>
                          <w:txbxContent>
                            <w:p w:rsidR="002C2C07" w:rsidRPr="0083655A" w:rsidRDefault="002C2C07" w:rsidP="00076604">
                              <w:pPr>
                                <w:tabs>
                                  <w:tab w:val="left" w:pos="3210"/>
                                </w:tabs>
                                <w:rPr>
                                  <w:rFonts w:eastAsiaTheme="minorEastAsia"/>
                                  <w:sz w:val="24"/>
                                </w:rPr>
                              </w:pPr>
                              <w:r>
                                <w:t xml:space="preserve">Figure 16: Re-arranged graph of the equation  </w:t>
                              </w:r>
                              <m:oMath>
                                <m:r>
                                  <w:rPr>
                                    <w:rFonts w:ascii="Cambria Math" w:eastAsiaTheme="minorEastAsia" w:hAnsi="Cambria Math"/>
                                  </w:rPr>
                                  <m:t>y=3</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-0.5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+1/50</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-0.5</m:t>
                                </m:r>
                              </m:oMath>
                              <w:r>
                                <w:rPr>
                                  <w:rFonts w:eastAsiaTheme="minorEastAsia"/>
                                </w:rPr>
                                <w:t xml:space="preserve"> to </w:t>
                              </w:r>
                              <m:oMath>
                                <m:r>
                                  <w:rPr>
                                    <w:rFonts w:ascii="Cambria Math" w:eastAsiaTheme="minorEastAsia" w:hAnsi="Cambria Math"/>
                                  </w:rPr>
                                  <m:t>g(x)=</m:t>
                                </m:r>
                                <m:f>
                                  <m:fPr>
                                    <m:ctrlPr>
                                      <w:rPr>
                                        <w:rFonts w:ascii="Cambria Math" w:eastAsiaTheme="minorEastAsia" w:hAnsi="Cambria Math"/>
                                        <w:i/>
                                      </w:rPr>
                                    </m:ctrlPr>
                                  </m:fPr>
                                  <m:num>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25</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den>
                                </m:f>
                              </m:oMath>
                              <w:r>
                                <w:rPr>
                                  <w:rFonts w:eastAsiaTheme="minorEastAsia"/>
                                </w:rPr>
                                <w:t xml:space="preserve"> with the line </w:t>
                              </w:r>
                              <m:oMath>
                                <m:r>
                                  <w:rPr>
                                    <w:rFonts w:ascii="Cambria Math" w:eastAsiaTheme="minorEastAsia" w:hAnsi="Cambria Math"/>
                                  </w:rPr>
                                  <m:t>y=x</m:t>
                                </m:r>
                              </m:oMath>
                            </w:p>
                            <w:p w:rsidR="002C2C07" w:rsidRPr="0083655A" w:rsidRDefault="002C2C07" w:rsidP="00076604">
                              <w:pPr>
                                <w:tabs>
                                  <w:tab w:val="left" w:pos="3210"/>
                                </w:tabs>
                                <w:rPr>
                                  <w:rFonts w:eastAsiaTheme="minorEastAsia"/>
                                  <w:sz w:val="24"/>
                                </w:rPr>
                              </w:pPr>
                            </w:p>
                            <w:p w:rsidR="002C2C07" w:rsidRDefault="002C2C07" w:rsidP="00076604"/>
                          </w:txbxContent>
                        </wps:txbx>
                        <wps:bodyPr rot="0" vert="horz" wrap="square" lIns="91440" tIns="45720" rIns="91440" bIns="45720" anchor="t" anchorCtr="0">
                          <a:noAutofit/>
                        </wps:bodyPr>
                      </wps:wsp>
                    </wpg:wgp>
                  </a:graphicData>
                </a:graphic>
              </wp:anchor>
            </w:drawing>
          </mc:Choice>
          <mc:Fallback>
            <w:pict>
              <v:group id="Group 302" o:spid="_x0000_s1082" style="position:absolute;margin-left:1.5pt;margin-top:28.65pt;width:451.5pt;height:312.75pt;z-index:-251594752" coordsize="57340,39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">
                <v:shape id="Picture 29" o:spid="_x0000_s1083" type="#_x0000_t75" style="position:absolute;width:57340;height:33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o8UvFAAAA2wAAAA8AAABkcnMvZG93bnJldi54bWxEj91qwkAUhO8LvsNyhN7ppinEmmYVEUoE&#10;W6EqeHvInvy02bMhuzXx7bsFoZfDzHzDZOvRtOJKvWssK3iaRyCIC6sbrhScT2+zFxDOI2tsLZOC&#10;GzlYryYPGabaDvxJ16OvRICwS1FB7X2XSumKmgy6ue2Ig1fa3qAPsq+k7nEIcNPKOIoSabDhsFBj&#10;R9uaiu/jj1GwoPzQ+vevy8ciycv9brDPTWKVepyOm1cQnkb/H763d1pBvIS/L+EHy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aPFLxQAAANsAAAAPAAAAAAAAAAAAAAAA&#10;AJ8CAABkcnMvZG93bnJldi54bWxQSwUGAAAAAAQABAD3AAAAkQMAAAAA&#10;" stroked="t" strokecolor="black [3213]" strokeweight="1pt">
                  <v:imagedata r:id="rId57" o:title=""/>
                  <v:path arrowok="t"/>
                </v:shape>
                <v:shape id="_x0000_s1084" type="#_x0000_t202" style="position:absolute;top:33528;width:57340;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VhQMYA&#10;AADcAAAADwAAAGRycy9kb3ducmV2LnhtbESPW2vCQBSE3wv+h+UIfSl14wVroquUQkXfvJT6esge&#10;k2D2bLq7jem/7wqCj8PMfMMsVp2pRUvOV5YVDAcJCOLc6ooLBV/Hz9cZCB+QNdaWScEfeVgte08L&#10;zLS98p7aQyhEhLDPUEEZQpNJ6fOSDPqBbYijd7bOYIjSFVI7vEa4qeUoSabSYMVxocSGPkrKL4df&#10;o2A22bQnvx3vvvPpuU7Dy1u7/nFKPfe79zmIQF14hO/tjVYwSlO4nY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VhQMYAAADcAAAADwAAAAAAAAAAAAAAAACYAgAAZHJz&#10;L2Rvd25yZXYueG1sUEsFBgAAAAAEAAQA9QAAAIsDAAAAAA==&#10;">
                  <v:textbox>
                    <w:txbxContent>
                      <w:p w:rsidR="002C2C07" w:rsidRPr="0083655A" w:rsidRDefault="002C2C07" w:rsidP="00076604">
                        <w:pPr>
                          <w:tabs>
                            <w:tab w:val="left" w:pos="3210"/>
                          </w:tabs>
                          <w:rPr>
                            <w:rFonts w:eastAsiaTheme="minorEastAsia"/>
                            <w:sz w:val="24"/>
                          </w:rPr>
                        </w:pPr>
                        <w:r>
                          <w:t xml:space="preserve">Figure 16: Re-arranged graph of the equation  </w:t>
                        </w:r>
                        <m:oMath>
                          <m:r>
                            <w:rPr>
                              <w:rFonts w:ascii="Cambria Math" w:eastAsiaTheme="minorEastAsia" w:hAnsi="Cambria Math"/>
                            </w:rPr>
                            <m:t>y=3</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-0.5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+1/50</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-0.5</m:t>
                          </m:r>
                        </m:oMath>
                        <w:r>
                          <w:rPr>
                            <w:rFonts w:eastAsiaTheme="minorEastAsia"/>
                          </w:rPr>
                          <w:t xml:space="preserve"> to </w:t>
                        </w:r>
                        <m:oMath>
                          <m:r>
                            <w:rPr>
                              <w:rFonts w:ascii="Cambria Math" w:eastAsiaTheme="minorEastAsia" w:hAnsi="Cambria Math"/>
                            </w:rPr>
                            <m:t>g(x)=</m:t>
                          </m:r>
                          <m:f>
                            <m:fPr>
                              <m:ctrlPr>
                                <w:rPr>
                                  <w:rFonts w:ascii="Cambria Math" w:eastAsiaTheme="minorEastAsia" w:hAnsi="Cambria Math"/>
                                  <w:i/>
                                </w:rPr>
                              </m:ctrlPr>
                            </m:fPr>
                            <m:num>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25</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den>
                          </m:f>
                        </m:oMath>
                        <w:r>
                          <w:rPr>
                            <w:rFonts w:eastAsiaTheme="minorEastAsia"/>
                          </w:rPr>
                          <w:t xml:space="preserve"> with the line </w:t>
                        </w:r>
                        <m:oMath>
                          <m:r>
                            <w:rPr>
                              <w:rFonts w:ascii="Cambria Math" w:eastAsiaTheme="minorEastAsia" w:hAnsi="Cambria Math"/>
                            </w:rPr>
                            <m:t>y=x</m:t>
                          </m:r>
                        </m:oMath>
                      </w:p>
                      <w:p w:rsidR="002C2C07" w:rsidRPr="0083655A" w:rsidRDefault="002C2C07" w:rsidP="00076604">
                        <w:pPr>
                          <w:tabs>
                            <w:tab w:val="left" w:pos="3210"/>
                          </w:tabs>
                          <w:rPr>
                            <w:rFonts w:eastAsiaTheme="minorEastAsia"/>
                            <w:sz w:val="24"/>
                          </w:rPr>
                        </w:pPr>
                      </w:p>
                      <w:p w:rsidR="002C2C07" w:rsidRDefault="002C2C07" w:rsidP="00076604"/>
                    </w:txbxContent>
                  </v:textbox>
                </v:shape>
                <w10:wrap type="tight"/>
              </v:group>
            </w:pict>
          </mc:Fallback>
        </mc:AlternateContent>
      </w:r>
      <w:r w:rsidR="004A0A24" w:rsidRPr="008421E8">
        <w:rPr>
          <w:rFonts w:ascii="Arial for Autograph Uni" w:eastAsiaTheme="minorEastAsia" w:hAnsi="Arial for Autograph Uni" w:cs="Arial for Autograph Uni"/>
          <w:sz w:val="24"/>
        </w:rPr>
        <w:t>This is only one of the ways that the equation can be re</w:t>
      </w:r>
      <w:r w:rsidR="001C260F" w:rsidRPr="008421E8">
        <w:rPr>
          <w:rFonts w:ascii="Arial for Autograph Uni" w:eastAsiaTheme="minorEastAsia" w:hAnsi="Arial for Autograph Uni" w:cs="Arial for Autograph Uni"/>
          <w:sz w:val="24"/>
        </w:rPr>
        <w:t>-</w:t>
      </w:r>
      <w:r w:rsidR="004A0A24" w:rsidRPr="008421E8">
        <w:rPr>
          <w:rFonts w:ascii="Arial for Autograph Uni" w:eastAsiaTheme="minorEastAsia" w:hAnsi="Arial for Autograph Uni" w:cs="Arial for Autograph Uni"/>
          <w:sz w:val="24"/>
        </w:rPr>
        <w:t>arranged.</w:t>
      </w:r>
    </w:p>
    <w:p w:rsidR="003E4A26" w:rsidRPr="008421E8" w:rsidRDefault="003E4A26"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rPr>
        <w:t xml:space="preserve">To find the points of intersection we use the re-arranged formula </w:t>
      </w:r>
      <w:r w:rsidR="007620F0">
        <w:rPr>
          <w:rFonts w:ascii="Arial for Autograph Uni" w:eastAsiaTheme="minorEastAsia" w:hAnsi="Arial for Autograph Uni" w:cs="Arial for Autograph Uni"/>
          <w:sz w:val="24"/>
        </w:rPr>
        <w:t>in this form</w:t>
      </w:r>
      <w:r w:rsidRPr="008421E8">
        <w:rPr>
          <w:rFonts w:ascii="Arial for Autograph Uni" w:eastAsiaTheme="minorEastAsia" w:hAnsi="Arial for Autograph Uni" w:cs="Arial for Autograph Uni"/>
          <w:sz w:val="24"/>
        </w:rPr>
        <w:t>:</w:t>
      </w:r>
    </w:p>
    <w:p w:rsidR="003E4A26" w:rsidRPr="008421E8" w:rsidRDefault="00B459E4" w:rsidP="003D743D">
      <w:pPr>
        <w:tabs>
          <w:tab w:val="left" w:pos="3210"/>
        </w:tabs>
        <w:rPr>
          <w:rFonts w:ascii="Arial for Autograph Uni" w:eastAsiaTheme="minorEastAsia" w:hAnsi="Arial for Autograph Uni" w:cs="Arial for Autograph Uni"/>
          <w:sz w:val="28"/>
        </w:rPr>
      </w:pPr>
      <m:oMathPara>
        <m:oMath>
          <m:sSub>
            <m:sSubPr>
              <m:ctrlPr>
                <w:rPr>
                  <w:rFonts w:ascii="Cambria Math" w:eastAsiaTheme="minorEastAsia" w:hAnsi="Cambria Math" w:cs="Arial for Autograph Uni"/>
                  <w:i/>
                  <w:sz w:val="28"/>
                </w:rPr>
              </m:ctrlPr>
            </m:sSubPr>
            <m:e>
              <m:r>
                <w:rPr>
                  <w:rFonts w:ascii="Cambria Math" w:eastAsiaTheme="minorEastAsia" w:hAnsi="Cambria Math" w:cs="Arial for Autograph Uni"/>
                  <w:sz w:val="28"/>
                </w:rPr>
                <m:t>x</m:t>
              </m:r>
            </m:e>
            <m:sub>
              <m:r>
                <w:rPr>
                  <w:rFonts w:ascii="Cambria Math" w:eastAsiaTheme="minorEastAsia" w:hAnsi="Cambria Math" w:cs="Arial for Autograph Uni"/>
                  <w:sz w:val="28"/>
                </w:rPr>
                <m:t>r+1</m:t>
              </m:r>
            </m:sub>
          </m:sSub>
          <m:r>
            <w:rPr>
              <w:rFonts w:ascii="Cambria Math" w:eastAsiaTheme="minorEastAsia" w:hAnsi="Cambria Math" w:cs="Arial for Autograph Uni"/>
              <w:sz w:val="28"/>
            </w:rPr>
            <m:t>=</m:t>
          </m:r>
          <m:f>
            <m:fPr>
              <m:ctrlPr>
                <w:rPr>
                  <w:rFonts w:ascii="Cambria Math" w:eastAsiaTheme="minorEastAsia" w:hAnsi="Cambria Math" w:cs="Arial for Autograph Uni"/>
                  <w:i/>
                  <w:sz w:val="28"/>
                </w:rPr>
              </m:ctrlPr>
            </m:fPr>
            <m:num>
              <m:r>
                <w:rPr>
                  <w:rFonts w:ascii="Cambria Math" w:eastAsiaTheme="minorEastAsia" w:hAnsi="Cambria Math" w:cs="Arial for Autograph Uni"/>
                  <w:sz w:val="28"/>
                </w:rPr>
                <m:t>6</m:t>
              </m:r>
              <m:sSubSup>
                <m:sSubSupPr>
                  <m:ctrlPr>
                    <w:rPr>
                      <w:rFonts w:ascii="Cambria Math" w:eastAsiaTheme="minorEastAsia" w:hAnsi="Cambria Math" w:cs="Arial for Autograph Uni"/>
                      <w:i/>
                      <w:sz w:val="28"/>
                    </w:rPr>
                  </m:ctrlPr>
                </m:sSubSupPr>
                <m:e>
                  <m:r>
                    <w:rPr>
                      <w:rFonts w:ascii="Cambria Math" w:eastAsiaTheme="minorEastAsia" w:hAnsi="Cambria Math" w:cs="Arial for Autograph Uni"/>
                      <w:sz w:val="28"/>
                    </w:rPr>
                    <m:t>x</m:t>
                  </m:r>
                </m:e>
                <m:sub>
                  <m:r>
                    <w:rPr>
                      <w:rFonts w:ascii="Cambria Math" w:eastAsiaTheme="minorEastAsia" w:hAnsi="Cambria Math" w:cs="Arial for Autograph Uni"/>
                      <w:sz w:val="28"/>
                    </w:rPr>
                    <m:t>r</m:t>
                  </m:r>
                </m:sub>
                <m:sup>
                  <m:r>
                    <w:rPr>
                      <w:rFonts w:ascii="Cambria Math" w:eastAsiaTheme="minorEastAsia" w:hAnsi="Cambria Math" w:cs="Arial for Autograph Uni"/>
                      <w:sz w:val="28"/>
                    </w:rPr>
                    <m:t>3</m:t>
                  </m:r>
                </m:sup>
              </m:sSubSup>
              <m:r>
                <w:rPr>
                  <w:rFonts w:ascii="Cambria Math" w:eastAsiaTheme="minorEastAsia" w:hAnsi="Cambria Math" w:cs="Arial for Autograph Uni"/>
                  <w:sz w:val="28"/>
                </w:rPr>
                <m:t>+</m:t>
              </m:r>
              <m:f>
                <m:fPr>
                  <m:ctrlPr>
                    <w:rPr>
                      <w:rFonts w:ascii="Cambria Math" w:eastAsiaTheme="minorEastAsia" w:hAnsi="Cambria Math" w:cs="Arial for Autograph Uni"/>
                      <w:i/>
                      <w:sz w:val="28"/>
                    </w:rPr>
                  </m:ctrlPr>
                </m:fPr>
                <m:num>
                  <m:r>
                    <w:rPr>
                      <w:rFonts w:ascii="Cambria Math" w:eastAsiaTheme="minorEastAsia" w:hAnsi="Cambria Math" w:cs="Arial for Autograph Uni"/>
                      <w:sz w:val="28"/>
                    </w:rPr>
                    <m:t>1</m:t>
                  </m:r>
                </m:num>
                <m:den>
                  <m:r>
                    <w:rPr>
                      <w:rFonts w:ascii="Cambria Math" w:eastAsiaTheme="minorEastAsia" w:hAnsi="Cambria Math" w:cs="Arial for Autograph Uni"/>
                      <w:sz w:val="28"/>
                    </w:rPr>
                    <m:t>25</m:t>
                  </m:r>
                </m:den>
              </m:f>
              <m:sSubSup>
                <m:sSubSupPr>
                  <m:ctrlPr>
                    <w:rPr>
                      <w:rFonts w:ascii="Cambria Math" w:eastAsiaTheme="minorEastAsia" w:hAnsi="Cambria Math" w:cs="Arial for Autograph Uni"/>
                      <w:i/>
                      <w:sz w:val="28"/>
                    </w:rPr>
                  </m:ctrlPr>
                </m:sSubSupPr>
                <m:e>
                  <m:r>
                    <w:rPr>
                      <w:rFonts w:ascii="Cambria Math" w:eastAsiaTheme="minorEastAsia" w:hAnsi="Cambria Math" w:cs="Arial for Autograph Uni"/>
                      <w:sz w:val="28"/>
                    </w:rPr>
                    <m:t>x</m:t>
                  </m:r>
                </m:e>
                <m:sub>
                  <m:r>
                    <w:rPr>
                      <w:rFonts w:ascii="Cambria Math" w:eastAsiaTheme="minorEastAsia" w:hAnsi="Cambria Math" w:cs="Arial for Autograph Uni"/>
                      <w:sz w:val="28"/>
                    </w:rPr>
                    <m:t>r</m:t>
                  </m:r>
                </m:sub>
                <m:sup>
                  <m:r>
                    <w:rPr>
                      <w:rFonts w:ascii="Cambria Math" w:eastAsiaTheme="minorEastAsia" w:hAnsi="Cambria Math" w:cs="Arial for Autograph Uni"/>
                      <w:sz w:val="28"/>
                    </w:rPr>
                    <m:t>3</m:t>
                  </m:r>
                </m:sup>
              </m:sSubSup>
              <m:r>
                <w:rPr>
                  <w:rFonts w:ascii="Cambria Math" w:eastAsiaTheme="minorEastAsia" w:hAnsi="Cambria Math" w:cs="Arial for Autograph Uni"/>
                  <w:sz w:val="28"/>
                </w:rPr>
                <m:t>+10</m:t>
              </m:r>
              <m:sSubSup>
                <m:sSubSupPr>
                  <m:ctrlPr>
                    <w:rPr>
                      <w:rFonts w:ascii="Cambria Math" w:eastAsiaTheme="minorEastAsia" w:hAnsi="Cambria Math" w:cs="Arial for Autograph Uni"/>
                      <w:i/>
                      <w:sz w:val="28"/>
                    </w:rPr>
                  </m:ctrlPr>
                </m:sSubSupPr>
                <m:e>
                  <m:r>
                    <w:rPr>
                      <w:rFonts w:ascii="Cambria Math" w:eastAsiaTheme="minorEastAsia" w:hAnsi="Cambria Math" w:cs="Arial for Autograph Uni"/>
                      <w:sz w:val="28"/>
                    </w:rPr>
                    <m:t>x</m:t>
                  </m:r>
                </m:e>
                <m:sub>
                  <m:r>
                    <w:rPr>
                      <w:rFonts w:ascii="Cambria Math" w:eastAsiaTheme="minorEastAsia" w:hAnsi="Cambria Math" w:cs="Arial for Autograph Uni"/>
                      <w:sz w:val="28"/>
                    </w:rPr>
                    <m:t>r</m:t>
                  </m:r>
                </m:sub>
                <m:sup>
                  <m:r>
                    <w:rPr>
                      <w:rFonts w:ascii="Cambria Math" w:eastAsiaTheme="minorEastAsia" w:hAnsi="Cambria Math" w:cs="Arial for Autograph Uni"/>
                      <w:sz w:val="28"/>
                    </w:rPr>
                    <m:t>2</m:t>
                  </m:r>
                </m:sup>
              </m:sSubSup>
              <m:r>
                <w:rPr>
                  <w:rFonts w:ascii="Cambria Math" w:eastAsiaTheme="minorEastAsia" w:hAnsi="Cambria Math" w:cs="Arial for Autograph Uni"/>
                  <w:sz w:val="28"/>
                </w:rPr>
                <m:t>-1</m:t>
              </m:r>
            </m:num>
            <m:den>
              <m:sSubSup>
                <m:sSubSupPr>
                  <m:ctrlPr>
                    <w:rPr>
                      <w:rFonts w:ascii="Cambria Math" w:eastAsiaTheme="minorEastAsia" w:hAnsi="Cambria Math" w:cs="Arial for Autograph Uni"/>
                      <w:i/>
                      <w:sz w:val="28"/>
                    </w:rPr>
                  </m:ctrlPr>
                </m:sSubSupPr>
                <m:e>
                  <m:r>
                    <w:rPr>
                      <w:rFonts w:ascii="Cambria Math" w:eastAsiaTheme="minorEastAsia" w:hAnsi="Cambria Math" w:cs="Arial for Autograph Uni"/>
                      <w:sz w:val="28"/>
                    </w:rPr>
                    <m:t>x</m:t>
                  </m:r>
                </m:e>
                <m:sub>
                  <m:r>
                    <w:rPr>
                      <w:rFonts w:ascii="Cambria Math" w:eastAsiaTheme="minorEastAsia" w:hAnsi="Cambria Math" w:cs="Arial for Autograph Uni"/>
                      <w:sz w:val="28"/>
                    </w:rPr>
                    <m:t>r</m:t>
                  </m:r>
                </m:sub>
                <m:sup>
                  <m:r>
                    <w:rPr>
                      <w:rFonts w:ascii="Cambria Math" w:eastAsiaTheme="minorEastAsia" w:hAnsi="Cambria Math" w:cs="Arial for Autograph Uni"/>
                      <w:sz w:val="28"/>
                    </w:rPr>
                    <m:t>3</m:t>
                  </m:r>
                </m:sup>
              </m:sSubSup>
            </m:den>
          </m:f>
        </m:oMath>
      </m:oMathPara>
    </w:p>
    <w:p w:rsidR="00F42051" w:rsidRPr="008421E8" w:rsidRDefault="003E4A26"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rPr>
        <w:t xml:space="preserve">This will generate a closer estimate to the point of intersection </w:t>
      </w:r>
      <w:r w:rsidR="00F42051" w:rsidRPr="008421E8">
        <w:rPr>
          <w:rFonts w:ascii="Arial for Autograph Uni" w:eastAsiaTheme="minorEastAsia" w:hAnsi="Arial for Autograph Uni" w:cs="Arial for Autograph Uni"/>
          <w:sz w:val="24"/>
        </w:rPr>
        <w:t>by using the previously found estimate, this will be done until a desired level of accuracy is found for the estimate or the real value is found.</w:t>
      </w:r>
    </w:p>
    <w:p w:rsidR="00F42051" w:rsidRPr="008421E8" w:rsidRDefault="00F42051" w:rsidP="003D743D">
      <w:pPr>
        <w:tabs>
          <w:tab w:val="left" w:pos="3210"/>
        </w:tabs>
        <w:rPr>
          <w:rFonts w:ascii="Arial for Autograph Uni" w:eastAsiaTheme="minorEastAsia" w:hAnsi="Arial for Autograph Uni" w:cs="Arial for Autograph Uni"/>
          <w:sz w:val="24"/>
        </w:rPr>
      </w:pPr>
    </w:p>
    <w:p w:rsidR="003E4A26" w:rsidRPr="008421E8" w:rsidRDefault="003E4A26" w:rsidP="003D743D">
      <w:pPr>
        <w:tabs>
          <w:tab w:val="left" w:pos="3210"/>
        </w:tabs>
        <w:rPr>
          <w:rFonts w:ascii="Arial for Autograph Uni" w:eastAsiaTheme="minorEastAsia" w:hAnsi="Arial for Autograph Uni" w:cs="Arial for Autograph Uni"/>
          <w:sz w:val="24"/>
        </w:rPr>
      </w:pPr>
    </w:p>
    <w:p w:rsidR="003E4A26" w:rsidRDefault="003E4A26" w:rsidP="003D743D">
      <w:pPr>
        <w:tabs>
          <w:tab w:val="left" w:pos="3210"/>
        </w:tabs>
        <w:rPr>
          <w:rFonts w:ascii="Arial for Autograph Uni" w:eastAsiaTheme="minorEastAsia" w:hAnsi="Arial for Autograph Uni" w:cs="Arial for Autograph Uni"/>
          <w:sz w:val="24"/>
        </w:rPr>
      </w:pPr>
    </w:p>
    <w:p w:rsidR="007737B2" w:rsidRDefault="007737B2" w:rsidP="007620F0">
      <w:pPr>
        <w:tabs>
          <w:tab w:val="left" w:pos="3210"/>
        </w:tabs>
        <w:rPr>
          <w:rFonts w:ascii="Arial for Autograph Uni" w:eastAsiaTheme="minorEastAsia" w:hAnsi="Arial for Autograph Uni" w:cs="Arial for Autograph Uni"/>
          <w:sz w:val="24"/>
        </w:rPr>
      </w:pPr>
    </w:p>
    <w:p w:rsidR="007737B2" w:rsidRDefault="007737B2" w:rsidP="007620F0">
      <w:pPr>
        <w:tabs>
          <w:tab w:val="left" w:pos="3210"/>
        </w:tabs>
        <w:rPr>
          <w:rFonts w:ascii="Arial for Autograph Uni" w:eastAsiaTheme="minorEastAsia" w:hAnsi="Arial for Autograph Uni" w:cs="Arial for Autograph Uni"/>
          <w:sz w:val="24"/>
        </w:rPr>
      </w:pPr>
    </w:p>
    <w:p w:rsidR="007737B2" w:rsidRDefault="007737B2" w:rsidP="007620F0">
      <w:pPr>
        <w:tabs>
          <w:tab w:val="left" w:pos="3210"/>
        </w:tabs>
        <w:rPr>
          <w:rFonts w:ascii="Arial for Autograph Uni" w:eastAsiaTheme="minorEastAsia" w:hAnsi="Arial for Autograph Uni" w:cs="Arial for Autograph Uni"/>
          <w:sz w:val="24"/>
        </w:rPr>
      </w:pPr>
    </w:p>
    <w:p w:rsidR="007620F0" w:rsidRPr="008421E8" w:rsidRDefault="007620F0" w:rsidP="007620F0">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rPr>
        <w:t>By differentiating the re-arranged equation and finding out that the gradient lies in the interval [-1, 1] we know that the graph converges to the root instead of diverging.</w:t>
      </w:r>
    </w:p>
    <w:p w:rsidR="007620F0" w:rsidRPr="008421E8" w:rsidRDefault="007620F0" w:rsidP="007620F0">
      <w:pPr>
        <w:tabs>
          <w:tab w:val="left" w:pos="3210"/>
        </w:tabs>
        <w:rPr>
          <w:rFonts w:ascii="Arial for Autograph Uni" w:eastAsiaTheme="minorEastAsia" w:hAnsi="Arial for Autograph Uni" w:cs="Arial for Autograph Uni"/>
        </w:rPr>
      </w:pPr>
      <m:oMathPara>
        <m:oMathParaPr>
          <m:jc m:val="left"/>
        </m:oMathParaPr>
        <m:oMath>
          <m:r>
            <w:rPr>
              <w:rFonts w:ascii="Cambria Math" w:eastAsiaTheme="minorEastAsia" w:hAnsi="Cambria Math" w:cs="Arial for Autograph Uni"/>
            </w:rPr>
            <m:t>g</m:t>
          </m:r>
          <m:d>
            <m:dPr>
              <m:ctrlPr>
                <w:rPr>
                  <w:rFonts w:ascii="Cambria Math" w:eastAsiaTheme="minorEastAsia" w:hAnsi="Cambria Math" w:cs="Arial for Autograph Uni"/>
                  <w:i/>
                </w:rPr>
              </m:ctrlPr>
            </m:dPr>
            <m:e>
              <m:r>
                <w:rPr>
                  <w:rFonts w:ascii="Cambria Math" w:eastAsiaTheme="minorEastAsia" w:hAnsi="Cambria Math" w:cs="Arial for Autograph Uni"/>
                </w:rPr>
                <m:t>x</m:t>
              </m:r>
            </m:e>
          </m:d>
          <m:r>
            <w:rPr>
              <w:rFonts w:ascii="Cambria Math" w:eastAsiaTheme="minorEastAsia" w:hAnsi="Cambria Math" w:cs="Arial for Autograph Uni"/>
            </w:rPr>
            <m:t>=</m:t>
          </m:r>
          <m:f>
            <m:fPr>
              <m:ctrlPr>
                <w:rPr>
                  <w:rFonts w:ascii="Cambria Math" w:eastAsiaTheme="minorEastAsia" w:hAnsi="Cambria Math" w:cs="Arial for Autograph Uni"/>
                  <w:i/>
                </w:rPr>
              </m:ctrlPr>
            </m:fPr>
            <m:num>
              <m:r>
                <w:rPr>
                  <w:rFonts w:ascii="Cambria Math" w:eastAsiaTheme="minorEastAsia" w:hAnsi="Cambria Math" w:cs="Arial for Autograph Uni"/>
                </w:rPr>
                <m:t>6</m:t>
              </m:r>
              <m:sSup>
                <m:sSupPr>
                  <m:ctrlPr>
                    <w:rPr>
                      <w:rFonts w:ascii="Cambria Math" w:eastAsiaTheme="minorEastAsia" w:hAnsi="Cambria Math" w:cs="Arial for Autograph Uni"/>
                      <w:i/>
                    </w:rPr>
                  </m:ctrlPr>
                </m:sSupPr>
                <m:e>
                  <m:r>
                    <w:rPr>
                      <w:rFonts w:ascii="Cambria Math" w:eastAsiaTheme="minorEastAsia" w:hAnsi="Cambria Math" w:cs="Arial for Autograph Uni"/>
                    </w:rPr>
                    <m:t>x</m:t>
                  </m:r>
                </m:e>
                <m:sup>
                  <m:r>
                    <w:rPr>
                      <w:rFonts w:ascii="Cambria Math" w:eastAsiaTheme="minorEastAsia" w:hAnsi="Cambria Math" w:cs="Arial for Autograph Uni"/>
                    </w:rPr>
                    <m:t>3</m:t>
                  </m:r>
                </m:sup>
              </m:sSup>
              <m:r>
                <w:rPr>
                  <w:rFonts w:ascii="Cambria Math" w:eastAsiaTheme="minorEastAsia" w:hAnsi="Cambria Math" w:cs="Arial for Autograph Uni"/>
                </w:rPr>
                <m:t>+</m:t>
              </m:r>
              <m:f>
                <m:fPr>
                  <m:ctrlPr>
                    <w:rPr>
                      <w:rFonts w:ascii="Cambria Math" w:eastAsiaTheme="minorEastAsia" w:hAnsi="Cambria Math" w:cs="Arial for Autograph Uni"/>
                      <w:i/>
                    </w:rPr>
                  </m:ctrlPr>
                </m:fPr>
                <m:num>
                  <m:r>
                    <w:rPr>
                      <w:rFonts w:ascii="Cambria Math" w:eastAsiaTheme="minorEastAsia" w:hAnsi="Cambria Math" w:cs="Arial for Autograph Uni"/>
                    </w:rPr>
                    <m:t>1</m:t>
                  </m:r>
                </m:num>
                <m:den>
                  <m:r>
                    <w:rPr>
                      <w:rFonts w:ascii="Cambria Math" w:eastAsiaTheme="minorEastAsia" w:hAnsi="Cambria Math" w:cs="Arial for Autograph Uni"/>
                    </w:rPr>
                    <m:t>25</m:t>
                  </m:r>
                </m:den>
              </m:f>
              <m:sSup>
                <m:sSupPr>
                  <m:ctrlPr>
                    <w:rPr>
                      <w:rFonts w:ascii="Cambria Math" w:eastAsiaTheme="minorEastAsia" w:hAnsi="Cambria Math" w:cs="Arial for Autograph Uni"/>
                      <w:i/>
                    </w:rPr>
                  </m:ctrlPr>
                </m:sSupPr>
                <m:e>
                  <m:r>
                    <w:rPr>
                      <w:rFonts w:ascii="Cambria Math" w:eastAsiaTheme="minorEastAsia" w:hAnsi="Cambria Math" w:cs="Arial for Autograph Uni"/>
                    </w:rPr>
                    <m:t>x</m:t>
                  </m:r>
                </m:e>
                <m:sup>
                  <m:r>
                    <w:rPr>
                      <w:rFonts w:ascii="Cambria Math" w:eastAsiaTheme="minorEastAsia" w:hAnsi="Cambria Math" w:cs="Arial for Autograph Uni"/>
                    </w:rPr>
                    <m:t>3</m:t>
                  </m:r>
                </m:sup>
              </m:sSup>
              <m:r>
                <w:rPr>
                  <w:rFonts w:ascii="Cambria Math" w:eastAsiaTheme="minorEastAsia" w:hAnsi="Cambria Math" w:cs="Arial for Autograph Uni"/>
                </w:rPr>
                <m:t>+10</m:t>
              </m:r>
              <m:sSup>
                <m:sSupPr>
                  <m:ctrlPr>
                    <w:rPr>
                      <w:rFonts w:ascii="Cambria Math" w:eastAsiaTheme="minorEastAsia" w:hAnsi="Cambria Math" w:cs="Arial for Autograph Uni"/>
                      <w:i/>
                    </w:rPr>
                  </m:ctrlPr>
                </m:sSupPr>
                <m:e>
                  <m:r>
                    <w:rPr>
                      <w:rFonts w:ascii="Cambria Math" w:eastAsiaTheme="minorEastAsia" w:hAnsi="Cambria Math" w:cs="Arial for Autograph Uni"/>
                    </w:rPr>
                    <m:t>x</m:t>
                  </m:r>
                </m:e>
                <m:sup>
                  <m:r>
                    <w:rPr>
                      <w:rFonts w:ascii="Cambria Math" w:eastAsiaTheme="minorEastAsia" w:hAnsi="Cambria Math" w:cs="Arial for Autograph Uni"/>
                    </w:rPr>
                    <m:t>2</m:t>
                  </m:r>
                </m:sup>
              </m:sSup>
              <m:r>
                <w:rPr>
                  <w:rFonts w:ascii="Cambria Math" w:eastAsiaTheme="minorEastAsia" w:hAnsi="Cambria Math" w:cs="Arial for Autograph Uni"/>
                </w:rPr>
                <m:t>-1</m:t>
              </m:r>
            </m:num>
            <m:den>
              <m:sSup>
                <m:sSupPr>
                  <m:ctrlPr>
                    <w:rPr>
                      <w:rFonts w:ascii="Cambria Math" w:eastAsiaTheme="minorEastAsia" w:hAnsi="Cambria Math" w:cs="Arial for Autograph Uni"/>
                      <w:i/>
                    </w:rPr>
                  </m:ctrlPr>
                </m:sSupPr>
                <m:e>
                  <m:r>
                    <w:rPr>
                      <w:rFonts w:ascii="Cambria Math" w:eastAsiaTheme="minorEastAsia" w:hAnsi="Cambria Math" w:cs="Arial for Autograph Uni"/>
                    </w:rPr>
                    <m:t>x</m:t>
                  </m:r>
                </m:e>
                <m:sup>
                  <m:r>
                    <w:rPr>
                      <w:rFonts w:ascii="Cambria Math" w:eastAsiaTheme="minorEastAsia" w:hAnsi="Cambria Math" w:cs="Arial for Autograph Uni"/>
                    </w:rPr>
                    <m:t>3</m:t>
                  </m:r>
                </m:sup>
              </m:sSup>
            </m:den>
          </m:f>
        </m:oMath>
      </m:oMathPara>
    </w:p>
    <w:p w:rsidR="007620F0" w:rsidRPr="008421E8" w:rsidRDefault="00B81807" w:rsidP="007620F0">
      <w:pPr>
        <w:tabs>
          <w:tab w:val="left" w:pos="3210"/>
        </w:tabs>
        <w:rPr>
          <w:rFonts w:ascii="Arial for Autograph Uni" w:eastAsiaTheme="minorEastAsia" w:hAnsi="Arial for Autograph Uni" w:cs="Arial for Autograph Uni"/>
        </w:rPr>
      </w:pPr>
      <m:oMath>
        <m:r>
          <w:rPr>
            <w:rFonts w:ascii="Cambria Math" w:eastAsiaTheme="minorEastAsia" w:hAnsi="Cambria Math" w:cs="Arial for Autograph Uni"/>
            <w:i/>
            <w:noProof/>
            <w:sz w:val="24"/>
            <w:lang w:eastAsia="en-GB"/>
          </w:rPr>
          <mc:AlternateContent>
            <mc:Choice Requires="wps">
              <w:drawing>
                <wp:anchor distT="0" distB="0" distL="114300" distR="114300" simplePos="0" relativeHeight="251760640" behindDoc="0" locked="0" layoutInCell="1" allowOverlap="1" wp14:anchorId="70660517" wp14:editId="14DE42BD">
                  <wp:simplePos x="0" y="0"/>
                  <wp:positionH relativeFrom="column">
                    <wp:posOffset>1536700</wp:posOffset>
                  </wp:positionH>
                  <wp:positionV relativeFrom="paragraph">
                    <wp:posOffset>0</wp:posOffset>
                  </wp:positionV>
                  <wp:extent cx="2374265" cy="373711"/>
                  <wp:effectExtent l="0" t="0" r="12700" b="26670"/>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73711"/>
                          </a:xfrm>
                          <a:prstGeom prst="rect">
                            <a:avLst/>
                          </a:prstGeom>
                          <a:solidFill>
                            <a:srgbClr val="FFFFFF"/>
                          </a:solidFill>
                          <a:ln w="9525">
                            <a:solidFill>
                              <a:srgbClr val="000000"/>
                            </a:solidFill>
                            <a:miter lim="800000"/>
                            <a:headEnd/>
                            <a:tailEnd/>
                          </a:ln>
                        </wps:spPr>
                        <wps:txbx>
                          <w:txbxContent>
                            <w:p w:rsidR="002C2C07" w:rsidRDefault="002C2C07">
                              <w:r>
                                <w:t>Found using the Quotient rule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85" type="#_x0000_t202" style="position:absolute;margin-left:121pt;margin-top:0;width:186.95pt;height:29.45pt;z-index:2517606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">
                  <v:textbox>
                    <w:txbxContent>
                      <w:p w:rsidR="002C2C07" w:rsidRDefault="002C2C07">
                        <w:r>
                          <w:t>Found using the Quotient rule</w:t>
                        </w:r>
                      </w:p>
                    </w:txbxContent>
                  </v:textbox>
                </v:shape>
              </w:pict>
            </mc:Fallback>
          </mc:AlternateConten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g</m:t>
            </m:r>
          </m:e>
          <m:sup>
            <m:r>
              <w:rPr>
                <w:rFonts w:ascii="Cambria Math" w:eastAsiaTheme="minorEastAsia" w:hAnsi="Cambria Math" w:cs="Arial for Autograph Uni"/>
                <w:sz w:val="24"/>
              </w:rPr>
              <m:t>'</m:t>
            </m:r>
            <m:d>
              <m:dPr>
                <m:ctrlPr>
                  <w:rPr>
                    <w:rFonts w:ascii="Cambria Math" w:eastAsiaTheme="minorEastAsia" w:hAnsi="Cambria Math" w:cs="Arial for Autograph Uni"/>
                    <w:i/>
                    <w:sz w:val="24"/>
                  </w:rPr>
                </m:ctrlPr>
              </m:dPr>
              <m:e>
                <m:r>
                  <w:rPr>
                    <w:rFonts w:ascii="Cambria Math" w:eastAsiaTheme="minorEastAsia" w:hAnsi="Cambria Math" w:cs="Arial for Autograph Uni"/>
                    <w:sz w:val="24"/>
                  </w:rPr>
                  <m:t>x</m:t>
                </m:r>
              </m:e>
            </m:d>
          </m:sup>
        </m:sSup>
        <m:r>
          <w:rPr>
            <w:rFonts w:ascii="Cambria Math" w:eastAsiaTheme="minorEastAsia" w:hAnsi="Cambria Math" w:cs="Arial for Autograph Uni"/>
            <w:sz w:val="24"/>
          </w:rPr>
          <m:t>=-</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10</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2</m:t>
                </m:r>
              </m:sup>
            </m:sSup>
            <m:r>
              <w:rPr>
                <w:rFonts w:ascii="Cambria Math" w:eastAsiaTheme="minorEastAsia" w:hAnsi="Cambria Math" w:cs="Arial for Autograph Uni"/>
                <w:sz w:val="24"/>
              </w:rPr>
              <m:t>-3</m:t>
            </m:r>
          </m:num>
          <m:den>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4</m:t>
                </m:r>
              </m:sup>
            </m:sSup>
          </m:den>
        </m:f>
      </m:oMath>
    </w:p>
    <w:p w:rsidR="007620F0" w:rsidRPr="00B81807" w:rsidRDefault="00B81807" w:rsidP="007620F0">
      <w:pPr>
        <w:tabs>
          <w:tab w:val="left" w:pos="3210"/>
        </w:tabs>
        <w:rPr>
          <w:rFonts w:ascii="Arial for Autograph Uni" w:eastAsiaTheme="minorEastAsia" w:hAnsi="Arial for Autograph Uni" w:cs="Arial for Autograph Uni"/>
        </w:rPr>
      </w:pPr>
      <m:oMathPara>
        <m:oMathParaPr>
          <m:jc m:val="left"/>
        </m:oMathParaPr>
        <m:oMath>
          <m:sSup>
            <m:sSupPr>
              <m:ctrlPr>
                <w:rPr>
                  <w:rFonts w:ascii="Cambria Math" w:eastAsiaTheme="minorEastAsia" w:hAnsi="Cambria Math" w:cs="Arial for Autograph Uni"/>
                  <w:i/>
                </w:rPr>
              </m:ctrlPr>
            </m:sSupPr>
            <m:e>
              <m:r>
                <w:rPr>
                  <w:rFonts w:ascii="Cambria Math" w:eastAsiaTheme="minorEastAsia" w:hAnsi="Cambria Math" w:cs="Arial for Autograph Uni"/>
                </w:rPr>
                <m:t>g</m:t>
              </m:r>
            </m:e>
            <m:sup>
              <m:r>
                <w:rPr>
                  <w:rFonts w:ascii="Cambria Math" w:eastAsiaTheme="minorEastAsia" w:hAnsi="Cambria Math" w:cs="Arial for Autograph Uni"/>
                </w:rPr>
                <m:t>'</m:t>
              </m:r>
            </m:sup>
          </m:sSup>
          <m:d>
            <m:dPr>
              <m:ctrlPr>
                <w:rPr>
                  <w:rFonts w:ascii="Cambria Math" w:eastAsiaTheme="minorEastAsia" w:hAnsi="Cambria Math" w:cs="Arial for Autograph Uni"/>
                  <w:i/>
                </w:rPr>
              </m:ctrlPr>
            </m:dPr>
            <m:e>
              <m:r>
                <w:rPr>
                  <w:rFonts w:ascii="Cambria Math" w:eastAsiaTheme="minorEastAsia" w:hAnsi="Cambria Math" w:cs="Arial for Autograph Uni"/>
                </w:rPr>
                <m:t>7</m:t>
              </m:r>
            </m:e>
          </m:d>
          <m:r>
            <w:rPr>
              <w:rFonts w:ascii="Cambria Math" w:eastAsiaTheme="minorEastAsia" w:hAnsi="Cambria Math" w:cs="Arial for Autograph Uni"/>
            </w:rPr>
            <m:t>=-</m:t>
          </m:r>
          <m:f>
            <m:fPr>
              <m:ctrlPr>
                <w:rPr>
                  <w:rFonts w:ascii="Cambria Math" w:eastAsiaTheme="minorEastAsia" w:hAnsi="Cambria Math" w:cs="Arial for Autograph Uni"/>
                  <w:i/>
                </w:rPr>
              </m:ctrlPr>
            </m:fPr>
            <m:num>
              <m:r>
                <w:rPr>
                  <w:rFonts w:ascii="Cambria Math" w:eastAsiaTheme="minorEastAsia" w:hAnsi="Cambria Math" w:cs="Arial for Autograph Uni"/>
                </w:rPr>
                <m:t>10×</m:t>
              </m:r>
              <m:sSup>
                <m:sSupPr>
                  <m:ctrlPr>
                    <w:rPr>
                      <w:rFonts w:ascii="Cambria Math" w:eastAsiaTheme="minorEastAsia" w:hAnsi="Cambria Math" w:cs="Arial for Autograph Uni"/>
                      <w:i/>
                    </w:rPr>
                  </m:ctrlPr>
                </m:sSupPr>
                <m:e>
                  <m:r>
                    <w:rPr>
                      <w:rFonts w:ascii="Cambria Math" w:eastAsiaTheme="minorEastAsia" w:hAnsi="Cambria Math" w:cs="Arial for Autograph Uni"/>
                    </w:rPr>
                    <m:t>7</m:t>
                  </m:r>
                </m:e>
                <m:sup>
                  <m:r>
                    <w:rPr>
                      <w:rFonts w:ascii="Cambria Math" w:eastAsiaTheme="minorEastAsia" w:hAnsi="Cambria Math" w:cs="Arial for Autograph Uni"/>
                    </w:rPr>
                    <m:t>2</m:t>
                  </m:r>
                </m:sup>
              </m:sSup>
              <m:r>
                <w:rPr>
                  <w:rFonts w:ascii="Cambria Math" w:eastAsiaTheme="minorEastAsia" w:hAnsi="Cambria Math" w:cs="Arial for Autograph Uni"/>
                </w:rPr>
                <m:t>-3</m:t>
              </m:r>
            </m:num>
            <m:den>
              <m:sSup>
                <m:sSupPr>
                  <m:ctrlPr>
                    <w:rPr>
                      <w:rFonts w:ascii="Cambria Math" w:eastAsiaTheme="minorEastAsia" w:hAnsi="Cambria Math" w:cs="Arial for Autograph Uni"/>
                      <w:i/>
                    </w:rPr>
                  </m:ctrlPr>
                </m:sSupPr>
                <m:e>
                  <m:r>
                    <w:rPr>
                      <w:rFonts w:ascii="Cambria Math" w:eastAsiaTheme="minorEastAsia" w:hAnsi="Cambria Math" w:cs="Arial for Autograph Uni"/>
                    </w:rPr>
                    <m:t>7</m:t>
                  </m:r>
                </m:e>
                <m:sup>
                  <m:r>
                    <w:rPr>
                      <w:rFonts w:ascii="Cambria Math" w:eastAsiaTheme="minorEastAsia" w:hAnsi="Cambria Math" w:cs="Arial for Autograph Uni"/>
                    </w:rPr>
                    <m:t>4</m:t>
                  </m:r>
                </m:sup>
              </m:sSup>
            </m:den>
          </m:f>
        </m:oMath>
      </m:oMathPara>
    </w:p>
    <w:p w:rsidR="00B81807" w:rsidRDefault="00B81807" w:rsidP="007620F0">
      <w:pPr>
        <w:tabs>
          <w:tab w:val="left" w:pos="3210"/>
        </w:tabs>
        <w:rPr>
          <w:rFonts w:ascii="Arial for Autograph Uni" w:eastAsiaTheme="minorEastAsia" w:hAnsi="Arial for Autograph Uni" w:cs="Arial for Autograph Uni"/>
        </w:rPr>
      </w:pPr>
      <m:oMath>
        <m:sSup>
          <m:sSupPr>
            <m:ctrlPr>
              <w:rPr>
                <w:rFonts w:ascii="Cambria Math" w:eastAsiaTheme="minorEastAsia" w:hAnsi="Cambria Math" w:cs="Arial for Autograph Uni"/>
                <w:i/>
              </w:rPr>
            </m:ctrlPr>
          </m:sSupPr>
          <m:e>
            <m:r>
              <w:rPr>
                <w:rFonts w:ascii="Cambria Math" w:eastAsiaTheme="minorEastAsia" w:hAnsi="Cambria Math" w:cs="Arial for Autograph Uni"/>
              </w:rPr>
              <m:t>g</m:t>
            </m:r>
          </m:e>
          <m:sup>
            <m:r>
              <w:rPr>
                <w:rFonts w:ascii="Cambria Math" w:eastAsiaTheme="minorEastAsia" w:hAnsi="Cambria Math" w:cs="Arial for Autograph Uni"/>
              </w:rPr>
              <m:t>'</m:t>
            </m:r>
          </m:sup>
        </m:sSup>
        <m:d>
          <m:dPr>
            <m:ctrlPr>
              <w:rPr>
                <w:rFonts w:ascii="Cambria Math" w:eastAsiaTheme="minorEastAsia" w:hAnsi="Cambria Math" w:cs="Arial for Autograph Uni"/>
                <w:i/>
              </w:rPr>
            </m:ctrlPr>
          </m:dPr>
          <m:e>
            <m:r>
              <w:rPr>
                <w:rFonts w:ascii="Cambria Math" w:eastAsiaTheme="minorEastAsia" w:hAnsi="Cambria Math" w:cs="Arial for Autograph Uni"/>
              </w:rPr>
              <m:t>7</m:t>
            </m:r>
          </m:e>
        </m:d>
        <m:r>
          <w:rPr>
            <w:rFonts w:ascii="Cambria Math" w:eastAsiaTheme="minorEastAsia" w:hAnsi="Cambria Math" w:cs="Arial for Autograph Uni"/>
          </w:rPr>
          <m:t>=-0.202832  6sf                        -1≤</m:t>
        </m:r>
        <m:sSup>
          <m:sSupPr>
            <m:ctrlPr>
              <w:rPr>
                <w:rFonts w:ascii="Cambria Math" w:eastAsiaTheme="minorEastAsia" w:hAnsi="Cambria Math" w:cs="Arial for Autograph Uni"/>
                <w:i/>
              </w:rPr>
            </m:ctrlPr>
          </m:sSupPr>
          <m:e>
            <m:r>
              <w:rPr>
                <w:rFonts w:ascii="Cambria Math" w:eastAsiaTheme="minorEastAsia" w:hAnsi="Cambria Math" w:cs="Arial for Autograph Uni"/>
              </w:rPr>
              <m:t>g</m:t>
            </m:r>
          </m:e>
          <m:sup>
            <m:r>
              <w:rPr>
                <w:rFonts w:ascii="Cambria Math" w:eastAsiaTheme="minorEastAsia" w:hAnsi="Cambria Math" w:cs="Arial for Autograph Uni"/>
              </w:rPr>
              <m:t>'</m:t>
            </m:r>
          </m:sup>
        </m:sSup>
        <m:d>
          <m:dPr>
            <m:ctrlPr>
              <w:rPr>
                <w:rFonts w:ascii="Cambria Math" w:eastAsiaTheme="minorEastAsia" w:hAnsi="Cambria Math" w:cs="Arial for Autograph Uni"/>
                <w:i/>
              </w:rPr>
            </m:ctrlPr>
          </m:dPr>
          <m:e>
            <m:r>
              <w:rPr>
                <w:rFonts w:ascii="Cambria Math" w:eastAsiaTheme="minorEastAsia" w:hAnsi="Cambria Math" w:cs="Arial for Autograph Uni"/>
              </w:rPr>
              <m:t>7</m:t>
            </m:r>
          </m:e>
        </m:d>
        <m:r>
          <w:rPr>
            <w:rFonts w:ascii="Cambria Math" w:eastAsiaTheme="minorEastAsia" w:hAnsi="Cambria Math" w:cs="Arial for Autograph Uni"/>
          </w:rPr>
          <m:t xml:space="preserve">≤1    </m:t>
        </m:r>
      </m:oMath>
      <w:r>
        <w:rPr>
          <w:rFonts w:ascii="Arial for Autograph Uni" w:eastAsiaTheme="minorEastAsia" w:hAnsi="Arial for Autograph Uni" w:cs="Arial for Autograph Uni"/>
        </w:rPr>
        <w:t xml:space="preserve">        </w:t>
      </w:r>
    </w:p>
    <w:p w:rsidR="00B81807" w:rsidRPr="00B81807" w:rsidRDefault="00B81807" w:rsidP="007620F0">
      <w:pPr>
        <w:tabs>
          <w:tab w:val="left" w:pos="3210"/>
        </w:tabs>
        <w:rPr>
          <w:rFonts w:ascii="Arial for Autograph Uni" w:eastAsiaTheme="minorEastAsia" w:hAnsi="Arial for Autograph Uni" w:cs="Arial for Autograph Uni"/>
        </w:rPr>
      </w:pPr>
      <w:r>
        <w:rPr>
          <w:rFonts w:ascii="Arial for Autograph Uni" w:eastAsiaTheme="minorEastAsia" w:hAnsi="Arial for Autograph Uni" w:cs="Arial for Autograph Uni"/>
        </w:rPr>
        <w:t>∴</w:t>
      </w:r>
      <w:r>
        <w:rPr>
          <w:rFonts w:ascii="Arial for Autograph Uni" w:eastAsiaTheme="minorEastAsia" w:hAnsi="Arial for Autograph Uni" w:cs="Arial for Autograph Uni"/>
          <w:sz w:val="24"/>
        </w:rPr>
        <w:t>T</w:t>
      </w:r>
      <w:r w:rsidRPr="00B81807">
        <w:rPr>
          <w:rFonts w:ascii="Arial for Autograph Uni" w:eastAsiaTheme="minorEastAsia" w:hAnsi="Arial for Autograph Uni" w:cs="Arial for Autograph Uni"/>
          <w:sz w:val="24"/>
        </w:rPr>
        <w:t>he method will converge</w:t>
      </w:r>
      <w:r>
        <w:rPr>
          <w:rFonts w:ascii="Arial for Autograph Uni" w:eastAsiaTheme="minorEastAsia" w:hAnsi="Arial for Autograph Uni" w:cs="Arial for Autograph Uni"/>
          <w:sz w:val="24"/>
        </w:rPr>
        <w:t xml:space="preserve"> to find the solution</w:t>
      </w:r>
      <w:r w:rsidR="007737B2">
        <w:rPr>
          <w:rFonts w:ascii="Arial for Autograph Uni" w:eastAsiaTheme="minorEastAsia" w:hAnsi="Arial for Autograph Uni" w:cs="Arial for Autograph Uni"/>
          <w:sz w:val="24"/>
        </w:rPr>
        <w:t>.</w:t>
      </w:r>
    </w:p>
    <w:p w:rsidR="007620F0" w:rsidRPr="00B81807" w:rsidRDefault="007620F0" w:rsidP="003D743D">
      <w:pPr>
        <w:tabs>
          <w:tab w:val="left" w:pos="3210"/>
        </w:tabs>
        <w:rPr>
          <w:rFonts w:ascii="Arial for Autograph Uni" w:eastAsiaTheme="minorEastAsia" w:hAnsi="Arial for Autograph Uni" w:cs="Arial for Autograph Uni"/>
          <w:sz w:val="24"/>
        </w:rPr>
      </w:pPr>
    </w:p>
    <w:p w:rsidR="00A94F8B" w:rsidRPr="008421E8" w:rsidRDefault="00A94F8B"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rPr>
        <w:t>Let</w:t>
      </w:r>
      <w:r w:rsidR="007620F0">
        <w:rPr>
          <w:rFonts w:ascii="Arial for Autograph Uni" w:eastAsiaTheme="minorEastAsia" w:hAnsi="Arial for Autograph Uni" w:cs="Arial for Autograph Uni"/>
          <w:sz w:val="24"/>
        </w:rPr>
        <w:t xml:space="preserve"> </w:t>
      </w:r>
      <w:r w:rsidRPr="008421E8">
        <w:rPr>
          <w:rFonts w:ascii="Arial for Autograph Uni" w:eastAsiaTheme="minorEastAsia" w:hAnsi="Arial for Autograph Uni" w:cs="Arial for Autograph Uni"/>
          <w:sz w:val="24"/>
        </w:rPr>
        <w:t xml:space="preserve"> </w:t>
      </w:r>
      <m:oMath>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0</m:t>
            </m:r>
          </m:sub>
        </m:sSub>
        <m:r>
          <w:rPr>
            <w:rFonts w:ascii="Cambria Math" w:eastAsiaTheme="minorEastAsia" w:hAnsi="Cambria Math" w:cs="Arial for Autograph Uni"/>
            <w:sz w:val="24"/>
          </w:rPr>
          <m:t>=7</m:t>
        </m:r>
      </m:oMath>
      <w:r w:rsidRPr="008421E8">
        <w:rPr>
          <w:rFonts w:ascii="Arial for Autograph Uni" w:eastAsiaTheme="minorEastAsia" w:hAnsi="Arial for Autograph Uni" w:cs="Arial for Autograph Uni"/>
          <w:sz w:val="24"/>
        </w:rPr>
        <w:t>, Then:</w:t>
      </w:r>
    </w:p>
    <w:p w:rsidR="00F42051" w:rsidRPr="008421E8" w:rsidRDefault="00B459E4" w:rsidP="003D743D">
      <w:pPr>
        <w:tabs>
          <w:tab w:val="left" w:pos="3210"/>
        </w:tabs>
        <w:rPr>
          <w:rFonts w:ascii="Arial for Autograph Uni" w:eastAsiaTheme="minorEastAsia" w:hAnsi="Arial for Autograph Uni" w:cs="Arial for Autograph Uni"/>
          <w:sz w:val="24"/>
        </w:rPr>
      </w:pPr>
      <m:oMathPara>
        <m:oMathParaPr>
          <m:jc m:val="left"/>
        </m:oMathParaPr>
        <m:oMath>
          <m:sSub>
            <m:sSubPr>
              <m:ctrlPr>
                <w:rPr>
                  <w:rFonts w:ascii="Cambria Math" w:eastAsiaTheme="minorEastAsia" w:hAnsi="Cambria Math" w:cs="Arial for Autograph Uni"/>
                  <w:i/>
                </w:rPr>
              </m:ctrlPr>
            </m:sSubPr>
            <m:e>
              <m:r>
                <w:rPr>
                  <w:rFonts w:ascii="Cambria Math" w:eastAsiaTheme="minorEastAsia" w:hAnsi="Cambria Math" w:cs="Arial for Autograph Uni"/>
                </w:rPr>
                <m:t>x</m:t>
              </m:r>
            </m:e>
            <m:sub>
              <m:r>
                <w:rPr>
                  <w:rFonts w:ascii="Cambria Math" w:eastAsiaTheme="minorEastAsia" w:hAnsi="Cambria Math" w:cs="Arial for Autograph Uni"/>
                </w:rPr>
                <m:t>1</m:t>
              </m:r>
            </m:sub>
          </m:sSub>
          <m:r>
            <w:rPr>
              <w:rFonts w:ascii="Cambria Math" w:eastAsiaTheme="minorEastAsia" w:hAnsi="Cambria Math" w:cs="Arial for Autograph Uni"/>
            </w:rPr>
            <m:t>=</m:t>
          </m:r>
          <m:f>
            <m:fPr>
              <m:ctrlPr>
                <w:rPr>
                  <w:rFonts w:ascii="Cambria Math" w:eastAsiaTheme="minorEastAsia" w:hAnsi="Cambria Math" w:cs="Arial for Autograph Uni"/>
                  <w:i/>
                </w:rPr>
              </m:ctrlPr>
            </m:fPr>
            <m:num>
              <m:r>
                <w:rPr>
                  <w:rFonts w:ascii="Cambria Math" w:eastAsiaTheme="minorEastAsia" w:hAnsi="Cambria Math" w:cs="Arial for Autograph Uni"/>
                </w:rPr>
                <m:t>6</m:t>
              </m:r>
              <m:sSubSup>
                <m:sSubSupPr>
                  <m:ctrlPr>
                    <w:rPr>
                      <w:rFonts w:ascii="Cambria Math" w:eastAsiaTheme="minorEastAsia" w:hAnsi="Cambria Math" w:cs="Arial for Autograph Uni"/>
                      <w:i/>
                    </w:rPr>
                  </m:ctrlPr>
                </m:sSubSupPr>
                <m:e>
                  <m:r>
                    <w:rPr>
                      <w:rFonts w:ascii="Cambria Math" w:eastAsiaTheme="minorEastAsia" w:hAnsi="Cambria Math" w:cs="Arial for Autograph Uni"/>
                    </w:rPr>
                    <m:t>x</m:t>
                  </m:r>
                </m:e>
                <m:sub>
                  <m:r>
                    <w:rPr>
                      <w:rFonts w:ascii="Cambria Math" w:eastAsiaTheme="minorEastAsia" w:hAnsi="Cambria Math" w:cs="Arial for Autograph Uni"/>
                    </w:rPr>
                    <m:t>0</m:t>
                  </m:r>
                </m:sub>
                <m:sup>
                  <m:r>
                    <w:rPr>
                      <w:rFonts w:ascii="Cambria Math" w:eastAsiaTheme="minorEastAsia" w:hAnsi="Cambria Math" w:cs="Arial for Autograph Uni"/>
                    </w:rPr>
                    <m:t>3</m:t>
                  </m:r>
                </m:sup>
              </m:sSubSup>
              <m:r>
                <w:rPr>
                  <w:rFonts w:ascii="Cambria Math" w:eastAsiaTheme="minorEastAsia" w:hAnsi="Cambria Math" w:cs="Arial for Autograph Uni"/>
                </w:rPr>
                <m:t>+</m:t>
              </m:r>
              <m:f>
                <m:fPr>
                  <m:ctrlPr>
                    <w:rPr>
                      <w:rFonts w:ascii="Cambria Math" w:eastAsiaTheme="minorEastAsia" w:hAnsi="Cambria Math" w:cs="Arial for Autograph Uni"/>
                      <w:i/>
                    </w:rPr>
                  </m:ctrlPr>
                </m:fPr>
                <m:num>
                  <m:r>
                    <w:rPr>
                      <w:rFonts w:ascii="Cambria Math" w:eastAsiaTheme="minorEastAsia" w:hAnsi="Cambria Math" w:cs="Arial for Autograph Uni"/>
                    </w:rPr>
                    <m:t>1</m:t>
                  </m:r>
                </m:num>
                <m:den>
                  <m:r>
                    <w:rPr>
                      <w:rFonts w:ascii="Cambria Math" w:eastAsiaTheme="minorEastAsia" w:hAnsi="Cambria Math" w:cs="Arial for Autograph Uni"/>
                    </w:rPr>
                    <m:t>25</m:t>
                  </m:r>
                </m:den>
              </m:f>
              <m:sSubSup>
                <m:sSubSupPr>
                  <m:ctrlPr>
                    <w:rPr>
                      <w:rFonts w:ascii="Cambria Math" w:eastAsiaTheme="minorEastAsia" w:hAnsi="Cambria Math" w:cs="Arial for Autograph Uni"/>
                      <w:i/>
                    </w:rPr>
                  </m:ctrlPr>
                </m:sSubSupPr>
                <m:e>
                  <m:r>
                    <w:rPr>
                      <w:rFonts w:ascii="Cambria Math" w:eastAsiaTheme="minorEastAsia" w:hAnsi="Cambria Math" w:cs="Arial for Autograph Uni"/>
                    </w:rPr>
                    <m:t>x</m:t>
                  </m:r>
                </m:e>
                <m:sub>
                  <m:r>
                    <w:rPr>
                      <w:rFonts w:ascii="Cambria Math" w:eastAsiaTheme="minorEastAsia" w:hAnsi="Cambria Math" w:cs="Arial for Autograph Uni"/>
                    </w:rPr>
                    <m:t>0</m:t>
                  </m:r>
                </m:sub>
                <m:sup>
                  <m:r>
                    <w:rPr>
                      <w:rFonts w:ascii="Cambria Math" w:eastAsiaTheme="minorEastAsia" w:hAnsi="Cambria Math" w:cs="Arial for Autograph Uni"/>
                    </w:rPr>
                    <m:t>3</m:t>
                  </m:r>
                </m:sup>
              </m:sSubSup>
              <m:r>
                <w:rPr>
                  <w:rFonts w:ascii="Cambria Math" w:eastAsiaTheme="minorEastAsia" w:hAnsi="Cambria Math" w:cs="Arial for Autograph Uni"/>
                </w:rPr>
                <m:t>+10</m:t>
              </m:r>
              <m:sSubSup>
                <m:sSubSupPr>
                  <m:ctrlPr>
                    <w:rPr>
                      <w:rFonts w:ascii="Cambria Math" w:eastAsiaTheme="minorEastAsia" w:hAnsi="Cambria Math" w:cs="Arial for Autograph Uni"/>
                      <w:i/>
                    </w:rPr>
                  </m:ctrlPr>
                </m:sSubSupPr>
                <m:e>
                  <m:r>
                    <w:rPr>
                      <w:rFonts w:ascii="Cambria Math" w:eastAsiaTheme="minorEastAsia" w:hAnsi="Cambria Math" w:cs="Arial for Autograph Uni"/>
                    </w:rPr>
                    <m:t>x</m:t>
                  </m:r>
                </m:e>
                <m:sub>
                  <m:r>
                    <w:rPr>
                      <w:rFonts w:ascii="Cambria Math" w:eastAsiaTheme="minorEastAsia" w:hAnsi="Cambria Math" w:cs="Arial for Autograph Uni"/>
                    </w:rPr>
                    <m:t>0</m:t>
                  </m:r>
                </m:sub>
                <m:sup>
                  <m:r>
                    <w:rPr>
                      <w:rFonts w:ascii="Cambria Math" w:eastAsiaTheme="minorEastAsia" w:hAnsi="Cambria Math" w:cs="Arial for Autograph Uni"/>
                    </w:rPr>
                    <m:t>2</m:t>
                  </m:r>
                </m:sup>
              </m:sSubSup>
              <m:r>
                <w:rPr>
                  <w:rFonts w:ascii="Cambria Math" w:eastAsiaTheme="minorEastAsia" w:hAnsi="Cambria Math" w:cs="Arial for Autograph Uni"/>
                </w:rPr>
                <m:t>-1</m:t>
              </m:r>
            </m:num>
            <m:den>
              <m:sSubSup>
                <m:sSubSupPr>
                  <m:ctrlPr>
                    <w:rPr>
                      <w:rFonts w:ascii="Cambria Math" w:eastAsiaTheme="minorEastAsia" w:hAnsi="Cambria Math" w:cs="Arial for Autograph Uni"/>
                      <w:i/>
                    </w:rPr>
                  </m:ctrlPr>
                </m:sSubSupPr>
                <m:e>
                  <m:r>
                    <w:rPr>
                      <w:rFonts w:ascii="Cambria Math" w:eastAsiaTheme="minorEastAsia" w:hAnsi="Cambria Math" w:cs="Arial for Autograph Uni"/>
                    </w:rPr>
                    <m:t>x</m:t>
                  </m:r>
                </m:e>
                <m:sub>
                  <m:r>
                    <w:rPr>
                      <w:rFonts w:ascii="Cambria Math" w:eastAsiaTheme="minorEastAsia" w:hAnsi="Cambria Math" w:cs="Arial for Autograph Uni"/>
                    </w:rPr>
                    <m:t>0</m:t>
                  </m:r>
                </m:sub>
                <m:sup>
                  <m:r>
                    <w:rPr>
                      <w:rFonts w:ascii="Cambria Math" w:eastAsiaTheme="minorEastAsia" w:hAnsi="Cambria Math" w:cs="Arial for Autograph Uni"/>
                    </w:rPr>
                    <m:t>3</m:t>
                  </m:r>
                </m:sup>
              </m:sSubSup>
            </m:den>
          </m:f>
        </m:oMath>
      </m:oMathPara>
    </w:p>
    <w:p w:rsidR="00F42051" w:rsidRPr="008421E8" w:rsidRDefault="00B459E4" w:rsidP="003D743D">
      <w:pPr>
        <w:tabs>
          <w:tab w:val="left" w:pos="3210"/>
        </w:tabs>
        <w:rPr>
          <w:rFonts w:ascii="Arial for Autograph Uni" w:eastAsiaTheme="minorEastAsia" w:hAnsi="Arial for Autograph Uni" w:cs="Arial for Autograph Uni"/>
          <w:sz w:val="24"/>
        </w:rPr>
      </w:pPr>
      <m:oMathPara>
        <m:oMathParaPr>
          <m:jc m:val="left"/>
        </m:oMathParaPr>
        <m:oMath>
          <m:sSub>
            <m:sSubPr>
              <m:ctrlPr>
                <w:rPr>
                  <w:rFonts w:ascii="Cambria Math" w:eastAsiaTheme="minorEastAsia" w:hAnsi="Cambria Math" w:cs="Arial for Autograph Uni"/>
                  <w:i/>
                </w:rPr>
              </m:ctrlPr>
            </m:sSubPr>
            <m:e>
              <m:r>
                <w:rPr>
                  <w:rFonts w:ascii="Cambria Math" w:eastAsiaTheme="minorEastAsia" w:hAnsi="Cambria Math" w:cs="Arial for Autograph Uni"/>
                </w:rPr>
                <m:t>x</m:t>
              </m:r>
            </m:e>
            <m:sub>
              <m:r>
                <w:rPr>
                  <w:rFonts w:ascii="Cambria Math" w:eastAsiaTheme="minorEastAsia" w:hAnsi="Cambria Math" w:cs="Arial for Autograph Uni"/>
                </w:rPr>
                <m:t>1</m:t>
              </m:r>
            </m:sub>
          </m:sSub>
          <m:r>
            <w:rPr>
              <w:rFonts w:ascii="Cambria Math" w:eastAsiaTheme="minorEastAsia" w:hAnsi="Cambria Math" w:cs="Arial for Autograph Uni"/>
            </w:rPr>
            <m:t>=</m:t>
          </m:r>
          <m:f>
            <m:fPr>
              <m:ctrlPr>
                <w:rPr>
                  <w:rFonts w:ascii="Cambria Math" w:eastAsiaTheme="minorEastAsia" w:hAnsi="Cambria Math" w:cs="Arial for Autograph Uni"/>
                  <w:i/>
                </w:rPr>
              </m:ctrlPr>
            </m:fPr>
            <m:num>
              <m:r>
                <w:rPr>
                  <w:rFonts w:ascii="Cambria Math" w:eastAsiaTheme="minorEastAsia" w:hAnsi="Cambria Math" w:cs="Arial for Autograph Uni"/>
                </w:rPr>
                <m:t>6×</m:t>
              </m:r>
              <m:sSup>
                <m:sSupPr>
                  <m:ctrlPr>
                    <w:rPr>
                      <w:rFonts w:ascii="Cambria Math" w:eastAsiaTheme="minorEastAsia" w:hAnsi="Cambria Math" w:cs="Arial for Autograph Uni"/>
                      <w:i/>
                    </w:rPr>
                  </m:ctrlPr>
                </m:sSupPr>
                <m:e>
                  <m:r>
                    <w:rPr>
                      <w:rFonts w:ascii="Cambria Math" w:eastAsiaTheme="minorEastAsia" w:hAnsi="Cambria Math" w:cs="Arial for Autograph Uni"/>
                    </w:rPr>
                    <m:t>7</m:t>
                  </m:r>
                </m:e>
                <m:sup>
                  <m:r>
                    <w:rPr>
                      <w:rFonts w:ascii="Cambria Math" w:eastAsiaTheme="minorEastAsia" w:hAnsi="Cambria Math" w:cs="Arial for Autograph Uni"/>
                    </w:rPr>
                    <m:t>3</m:t>
                  </m:r>
                </m:sup>
              </m:sSup>
              <m:r>
                <w:rPr>
                  <w:rFonts w:ascii="Cambria Math" w:eastAsiaTheme="minorEastAsia" w:hAnsi="Cambria Math" w:cs="Arial for Autograph Uni"/>
                </w:rPr>
                <m:t>+</m:t>
              </m:r>
              <m:f>
                <m:fPr>
                  <m:ctrlPr>
                    <w:rPr>
                      <w:rFonts w:ascii="Cambria Math" w:eastAsiaTheme="minorEastAsia" w:hAnsi="Cambria Math" w:cs="Arial for Autograph Uni"/>
                      <w:i/>
                    </w:rPr>
                  </m:ctrlPr>
                </m:fPr>
                <m:num>
                  <m:r>
                    <w:rPr>
                      <w:rFonts w:ascii="Cambria Math" w:eastAsiaTheme="minorEastAsia" w:hAnsi="Cambria Math" w:cs="Arial for Autograph Uni"/>
                    </w:rPr>
                    <m:t>1</m:t>
                  </m:r>
                </m:num>
                <m:den>
                  <m:r>
                    <w:rPr>
                      <w:rFonts w:ascii="Cambria Math" w:eastAsiaTheme="minorEastAsia" w:hAnsi="Cambria Math" w:cs="Arial for Autograph Uni"/>
                    </w:rPr>
                    <m:t>25</m:t>
                  </m:r>
                </m:den>
              </m:f>
              <m:r>
                <w:rPr>
                  <w:rFonts w:ascii="Cambria Math" w:eastAsiaTheme="minorEastAsia" w:hAnsi="Cambria Math" w:cs="Arial for Autograph Uni"/>
                </w:rPr>
                <m:t>×</m:t>
              </m:r>
              <m:sSup>
                <m:sSupPr>
                  <m:ctrlPr>
                    <w:rPr>
                      <w:rFonts w:ascii="Cambria Math" w:eastAsiaTheme="minorEastAsia" w:hAnsi="Cambria Math" w:cs="Arial for Autograph Uni"/>
                      <w:i/>
                    </w:rPr>
                  </m:ctrlPr>
                </m:sSupPr>
                <m:e>
                  <m:r>
                    <w:rPr>
                      <w:rFonts w:ascii="Cambria Math" w:eastAsiaTheme="minorEastAsia" w:hAnsi="Cambria Math" w:cs="Arial for Autograph Uni"/>
                    </w:rPr>
                    <m:t>7</m:t>
                  </m:r>
                </m:e>
                <m:sup>
                  <m:r>
                    <w:rPr>
                      <w:rFonts w:ascii="Cambria Math" w:eastAsiaTheme="minorEastAsia" w:hAnsi="Cambria Math" w:cs="Arial for Autograph Uni"/>
                    </w:rPr>
                    <m:t>3</m:t>
                  </m:r>
                </m:sup>
              </m:sSup>
              <m:r>
                <w:rPr>
                  <w:rFonts w:ascii="Cambria Math" w:eastAsiaTheme="minorEastAsia" w:hAnsi="Cambria Math" w:cs="Arial for Autograph Uni"/>
                </w:rPr>
                <m:t>+10×</m:t>
              </m:r>
              <m:sSup>
                <m:sSupPr>
                  <m:ctrlPr>
                    <w:rPr>
                      <w:rFonts w:ascii="Cambria Math" w:eastAsiaTheme="minorEastAsia" w:hAnsi="Cambria Math" w:cs="Arial for Autograph Uni"/>
                      <w:i/>
                    </w:rPr>
                  </m:ctrlPr>
                </m:sSupPr>
                <m:e>
                  <m:r>
                    <w:rPr>
                      <w:rFonts w:ascii="Cambria Math" w:eastAsiaTheme="minorEastAsia" w:hAnsi="Cambria Math" w:cs="Arial for Autograph Uni"/>
                    </w:rPr>
                    <m:t>7</m:t>
                  </m:r>
                </m:e>
                <m:sup>
                  <m:r>
                    <w:rPr>
                      <w:rFonts w:ascii="Cambria Math" w:eastAsiaTheme="minorEastAsia" w:hAnsi="Cambria Math" w:cs="Arial for Autograph Uni"/>
                    </w:rPr>
                    <m:t>2</m:t>
                  </m:r>
                </m:sup>
              </m:sSup>
              <m:r>
                <w:rPr>
                  <w:rFonts w:ascii="Cambria Math" w:eastAsiaTheme="minorEastAsia" w:hAnsi="Cambria Math" w:cs="Arial for Autograph Uni"/>
                </w:rPr>
                <m:t>-1</m:t>
              </m:r>
            </m:num>
            <m:den>
              <m:sSup>
                <m:sSupPr>
                  <m:ctrlPr>
                    <w:rPr>
                      <w:rFonts w:ascii="Cambria Math" w:eastAsiaTheme="minorEastAsia" w:hAnsi="Cambria Math" w:cs="Arial for Autograph Uni"/>
                      <w:i/>
                    </w:rPr>
                  </m:ctrlPr>
                </m:sSupPr>
                <m:e>
                  <m:r>
                    <w:rPr>
                      <w:rFonts w:ascii="Cambria Math" w:eastAsiaTheme="minorEastAsia" w:hAnsi="Cambria Math" w:cs="Arial for Autograph Uni"/>
                    </w:rPr>
                    <m:t>7</m:t>
                  </m:r>
                </m:e>
                <m:sup>
                  <m:r>
                    <w:rPr>
                      <w:rFonts w:ascii="Cambria Math" w:eastAsiaTheme="minorEastAsia" w:hAnsi="Cambria Math" w:cs="Arial for Autograph Uni"/>
                    </w:rPr>
                    <m:t>3</m:t>
                  </m:r>
                </m:sup>
              </m:sSup>
            </m:den>
          </m:f>
        </m:oMath>
      </m:oMathPara>
    </w:p>
    <w:p w:rsidR="003E4A26" w:rsidRPr="008421E8" w:rsidRDefault="00B459E4" w:rsidP="003D743D">
      <w:pPr>
        <w:tabs>
          <w:tab w:val="left" w:pos="3210"/>
        </w:tabs>
        <w:rPr>
          <w:rFonts w:ascii="Arial for Autograph Uni" w:eastAsiaTheme="minorEastAsia" w:hAnsi="Arial for Autograph Uni" w:cs="Arial for Autograph Uni"/>
          <w:sz w:val="24"/>
        </w:rPr>
      </w:pPr>
      <m:oMathPara>
        <m:oMathParaPr>
          <m:jc m:val="left"/>
        </m:oMathParaPr>
        <m:oMath>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1</m:t>
              </m:r>
            </m:sub>
          </m:sSub>
          <m:r>
            <w:rPr>
              <w:rFonts w:ascii="Cambria Math" w:eastAsiaTheme="minorEastAsia" w:hAnsi="Cambria Math" w:cs="Arial for Autograph Uni"/>
              <w:sz w:val="24"/>
            </w:rPr>
            <m:t>=</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2560.72</m:t>
              </m:r>
            </m:num>
            <m:den>
              <m:r>
                <w:rPr>
                  <w:rFonts w:ascii="Cambria Math" w:eastAsiaTheme="minorEastAsia" w:hAnsi="Cambria Math" w:cs="Arial for Autograph Uni"/>
                  <w:sz w:val="24"/>
                </w:rPr>
                <m:t>343</m:t>
              </m:r>
            </m:den>
          </m:f>
        </m:oMath>
      </m:oMathPara>
    </w:p>
    <w:p w:rsidR="00F42051" w:rsidRPr="008421E8" w:rsidRDefault="00B459E4" w:rsidP="003D743D">
      <w:pPr>
        <w:tabs>
          <w:tab w:val="left" w:pos="3210"/>
        </w:tabs>
        <w:rPr>
          <w:rFonts w:ascii="Arial for Autograph Uni" w:eastAsiaTheme="minorEastAsia" w:hAnsi="Arial for Autograph Uni" w:cs="Arial for Autograph Uni"/>
          <w:sz w:val="24"/>
        </w:rPr>
      </w:pPr>
      <m:oMathPara>
        <m:oMathParaPr>
          <m:jc m:val="left"/>
        </m:oMathParaPr>
        <m:oMath>
          <m:sSub>
            <m:sSubPr>
              <m:ctrlPr>
                <w:rPr>
                  <w:rFonts w:ascii="Cambria Math" w:eastAsiaTheme="minorEastAsia" w:hAnsi="Cambria Math" w:cs="Arial for Autograph Uni"/>
                  <w:i/>
                  <w:sz w:val="24"/>
                </w:rPr>
              </m:ctrlPr>
            </m:sSubPr>
            <m:e>
              <m:r>
                <w:rPr>
                  <w:rFonts w:ascii="Cambria Math" w:eastAsiaTheme="minorEastAsia" w:hAnsi="Cambria Math" w:cs="Arial for Autograph Uni"/>
                  <w:sz w:val="24"/>
                </w:rPr>
                <m:t>x</m:t>
              </m:r>
            </m:e>
            <m:sub>
              <m:r>
                <w:rPr>
                  <w:rFonts w:ascii="Cambria Math" w:eastAsiaTheme="minorEastAsia" w:hAnsi="Cambria Math" w:cs="Arial for Autograph Uni"/>
                  <w:sz w:val="24"/>
                </w:rPr>
                <m:t>1</m:t>
              </m:r>
            </m:sub>
          </m:sSub>
          <m:r>
            <w:rPr>
              <w:rFonts w:ascii="Cambria Math" w:eastAsiaTheme="minorEastAsia" w:hAnsi="Cambria Math" w:cs="Arial for Autograph Uni"/>
              <w:sz w:val="24"/>
            </w:rPr>
            <m:t>=</m:t>
          </m:r>
          <m:r>
            <w:rPr>
              <w:rFonts w:ascii="Cambria Math" w:eastAsiaTheme="minorEastAsia" w:hAnsi="Cambria Math" w:cs="Arial for Autograph Uni"/>
              <w:sz w:val="24"/>
            </w:rPr>
            <m:t>7.465655977</m:t>
          </m:r>
        </m:oMath>
      </m:oMathPara>
    </w:p>
    <w:p w:rsidR="007E75F9" w:rsidRPr="008421E8" w:rsidRDefault="007E75F9" w:rsidP="003D743D">
      <w:pPr>
        <w:tabs>
          <w:tab w:val="left" w:pos="3210"/>
        </w:tabs>
        <w:rPr>
          <w:rFonts w:ascii="Arial for Autograph Uni" w:eastAsiaTheme="minorEastAsia" w:hAnsi="Arial for Autograph Uni" w:cs="Arial for Autograph Uni"/>
          <w:sz w:val="24"/>
        </w:rPr>
      </w:pPr>
    </w:p>
    <w:p w:rsidR="007E75F9" w:rsidRPr="008421E8" w:rsidRDefault="007E75F9" w:rsidP="003D743D">
      <w:pPr>
        <w:tabs>
          <w:tab w:val="left" w:pos="3210"/>
        </w:tabs>
        <w:rPr>
          <w:rFonts w:ascii="Arial for Autograph Uni" w:eastAsiaTheme="minorEastAsia" w:hAnsi="Arial for Autograph Uni" w:cs="Arial for Autograph Uni"/>
          <w:sz w:val="24"/>
        </w:rPr>
      </w:pPr>
    </w:p>
    <w:p w:rsidR="007E75F9" w:rsidRPr="008421E8" w:rsidRDefault="007E75F9" w:rsidP="003D743D">
      <w:pPr>
        <w:tabs>
          <w:tab w:val="left" w:pos="3210"/>
        </w:tabs>
        <w:rPr>
          <w:rFonts w:ascii="Arial for Autograph Uni" w:eastAsiaTheme="minorEastAsia" w:hAnsi="Arial for Autograph Uni" w:cs="Arial for Autograph Uni"/>
          <w:sz w:val="24"/>
        </w:rPr>
      </w:pPr>
    </w:p>
    <w:p w:rsidR="007E75F9" w:rsidRPr="008421E8" w:rsidRDefault="007E75F9" w:rsidP="003D743D">
      <w:pPr>
        <w:tabs>
          <w:tab w:val="left" w:pos="3210"/>
        </w:tabs>
        <w:rPr>
          <w:rFonts w:ascii="Arial for Autograph Uni" w:eastAsiaTheme="minorEastAsia" w:hAnsi="Arial for Autograph Uni" w:cs="Arial for Autograph Uni"/>
          <w:sz w:val="24"/>
        </w:rPr>
      </w:pPr>
    </w:p>
    <w:p w:rsidR="006C6B05" w:rsidRPr="008421E8" w:rsidRDefault="006C6B05" w:rsidP="003D743D">
      <w:pPr>
        <w:tabs>
          <w:tab w:val="left" w:pos="3210"/>
        </w:tabs>
        <w:rPr>
          <w:rFonts w:ascii="Arial for Autograph Uni" w:eastAsiaTheme="minorEastAsia" w:hAnsi="Arial for Autograph Uni" w:cs="Arial for Autograph Uni"/>
          <w:sz w:val="24"/>
        </w:rPr>
      </w:pPr>
    </w:p>
    <w:p w:rsidR="006C6B05" w:rsidRPr="008421E8" w:rsidRDefault="006C6B05" w:rsidP="003D743D">
      <w:pPr>
        <w:tabs>
          <w:tab w:val="left" w:pos="3210"/>
        </w:tabs>
        <w:rPr>
          <w:rFonts w:ascii="Arial for Autograph Uni" w:eastAsiaTheme="minorEastAsia" w:hAnsi="Arial for Autograph Uni" w:cs="Arial for Autograph Uni"/>
          <w:sz w:val="24"/>
        </w:rPr>
      </w:pPr>
    </w:p>
    <w:p w:rsidR="006C6B05" w:rsidRPr="008421E8" w:rsidRDefault="006C6B05" w:rsidP="003D743D">
      <w:pPr>
        <w:tabs>
          <w:tab w:val="left" w:pos="3210"/>
        </w:tabs>
        <w:rPr>
          <w:rFonts w:ascii="Arial for Autograph Uni" w:eastAsiaTheme="minorEastAsia" w:hAnsi="Arial for Autograph Uni" w:cs="Arial for Autograph Uni"/>
          <w:sz w:val="24"/>
        </w:rPr>
      </w:pPr>
    </w:p>
    <w:p w:rsidR="006C6B05" w:rsidRDefault="006C6B05" w:rsidP="003D743D">
      <w:pPr>
        <w:tabs>
          <w:tab w:val="left" w:pos="3210"/>
        </w:tabs>
        <w:rPr>
          <w:rFonts w:ascii="Arial for Autograph Uni" w:eastAsiaTheme="minorEastAsia" w:hAnsi="Arial for Autograph Uni" w:cs="Arial for Autograph Uni"/>
          <w:sz w:val="24"/>
        </w:rPr>
      </w:pPr>
    </w:p>
    <w:p w:rsidR="007737B2" w:rsidRDefault="007737B2" w:rsidP="003D743D">
      <w:pPr>
        <w:tabs>
          <w:tab w:val="left" w:pos="3210"/>
        </w:tabs>
        <w:rPr>
          <w:rFonts w:ascii="Arial for Autograph Uni" w:eastAsiaTheme="minorEastAsia" w:hAnsi="Arial for Autograph Uni" w:cs="Arial for Autograph Uni"/>
          <w:sz w:val="24"/>
        </w:rPr>
      </w:pPr>
    </w:p>
    <w:p w:rsidR="007737B2" w:rsidRDefault="007737B2" w:rsidP="003D743D">
      <w:pPr>
        <w:tabs>
          <w:tab w:val="left" w:pos="3210"/>
        </w:tabs>
        <w:rPr>
          <w:rFonts w:ascii="Arial for Autograph Uni" w:eastAsiaTheme="minorEastAsia" w:hAnsi="Arial for Autograph Uni" w:cs="Arial for Autograph Uni"/>
          <w:sz w:val="24"/>
        </w:rPr>
      </w:pPr>
    </w:p>
    <w:p w:rsidR="007737B2" w:rsidRDefault="007737B2" w:rsidP="003D743D">
      <w:pPr>
        <w:tabs>
          <w:tab w:val="left" w:pos="3210"/>
        </w:tabs>
        <w:rPr>
          <w:rFonts w:ascii="Arial for Autograph Uni" w:eastAsiaTheme="minorEastAsia" w:hAnsi="Arial for Autograph Uni" w:cs="Arial for Autograph Uni"/>
          <w:sz w:val="24"/>
        </w:rPr>
      </w:pPr>
    </w:p>
    <w:p w:rsidR="007737B2" w:rsidRDefault="007737B2" w:rsidP="003D743D">
      <w:pPr>
        <w:tabs>
          <w:tab w:val="left" w:pos="3210"/>
        </w:tabs>
        <w:rPr>
          <w:rFonts w:ascii="Arial for Autograph Uni" w:eastAsiaTheme="minorEastAsia" w:hAnsi="Arial for Autograph Uni" w:cs="Arial for Autograph Uni"/>
          <w:sz w:val="24"/>
        </w:rPr>
      </w:pPr>
    </w:p>
    <w:p w:rsidR="007737B2" w:rsidRDefault="007737B2" w:rsidP="003D743D">
      <w:pPr>
        <w:tabs>
          <w:tab w:val="left" w:pos="3210"/>
        </w:tabs>
        <w:rPr>
          <w:rFonts w:ascii="Arial for Autograph Uni" w:eastAsiaTheme="minorEastAsia" w:hAnsi="Arial for Autograph Uni" w:cs="Arial for Autograph Uni"/>
          <w:sz w:val="24"/>
        </w:rPr>
      </w:pPr>
    </w:p>
    <w:p w:rsidR="007737B2" w:rsidRPr="008421E8" w:rsidRDefault="007737B2" w:rsidP="003D743D">
      <w:pPr>
        <w:tabs>
          <w:tab w:val="left" w:pos="3210"/>
        </w:tabs>
        <w:rPr>
          <w:rFonts w:ascii="Arial for Autograph Uni" w:eastAsiaTheme="minorEastAsia" w:hAnsi="Arial for Autograph Uni" w:cs="Arial for Autograph Uni"/>
          <w:sz w:val="24"/>
        </w:rPr>
      </w:pPr>
    </w:p>
    <w:p w:rsidR="007E75F9" w:rsidRPr="008421E8" w:rsidRDefault="00D26A6F"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noProof/>
          <w:sz w:val="24"/>
          <w:lang w:eastAsia="en-GB"/>
        </w:rPr>
        <mc:AlternateContent>
          <mc:Choice Requires="wpg">
            <w:drawing>
              <wp:anchor distT="0" distB="0" distL="114300" distR="114300" simplePos="0" relativeHeight="251726848" behindDoc="1" locked="0" layoutInCell="1" allowOverlap="1" wp14:anchorId="6ADDA984" wp14:editId="54BD14BA">
                <wp:simplePos x="0" y="0"/>
                <wp:positionH relativeFrom="column">
                  <wp:posOffset>-152400</wp:posOffset>
                </wp:positionH>
                <wp:positionV relativeFrom="paragraph">
                  <wp:posOffset>19050</wp:posOffset>
                </wp:positionV>
                <wp:extent cx="6029325" cy="4191000"/>
                <wp:effectExtent l="0" t="19050" r="28575" b="19050"/>
                <wp:wrapTight wrapText="bothSides">
                  <wp:wrapPolygon edited="0">
                    <wp:start x="0" y="-98"/>
                    <wp:lineTo x="0" y="21600"/>
                    <wp:lineTo x="21634" y="21600"/>
                    <wp:lineTo x="21634" y="-98"/>
                    <wp:lineTo x="0" y="-98"/>
                  </wp:wrapPolygon>
                </wp:wrapTight>
                <wp:docPr id="314" name="Group 314"/>
                <wp:cNvGraphicFramePr/>
                <a:graphic xmlns:a="http://schemas.openxmlformats.org/drawingml/2006/main">
                  <a:graphicData uri="http://schemas.microsoft.com/office/word/2010/wordprocessingGroup">
                    <wpg:wgp>
                      <wpg:cNvGrpSpPr/>
                      <wpg:grpSpPr>
                        <a:xfrm>
                          <a:off x="0" y="0"/>
                          <a:ext cx="6029325" cy="4191000"/>
                          <a:chOff x="-9525" y="0"/>
                          <a:chExt cx="6029325" cy="4191000"/>
                        </a:xfrm>
                      </wpg:grpSpPr>
                      <wpg:grpSp>
                        <wpg:cNvPr id="312" name="Group 312"/>
                        <wpg:cNvGrpSpPr/>
                        <wpg:grpSpPr>
                          <a:xfrm>
                            <a:off x="0" y="0"/>
                            <a:ext cx="6019800" cy="4191000"/>
                            <a:chOff x="523875" y="0"/>
                            <a:chExt cx="6019800" cy="4191000"/>
                          </a:xfrm>
                        </wpg:grpSpPr>
                        <pic:pic xmlns:pic="http://schemas.openxmlformats.org/drawingml/2006/picture">
                          <pic:nvPicPr>
                            <pic:cNvPr id="311" name="Picture 31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523875" y="0"/>
                              <a:ext cx="5734050" cy="3371850"/>
                            </a:xfrm>
                            <a:prstGeom prst="rect">
                              <a:avLst/>
                            </a:prstGeom>
                            <a:ln w="12700">
                              <a:solidFill>
                                <a:schemeClr val="tx1"/>
                              </a:solidFill>
                            </a:ln>
                          </pic:spPr>
                        </pic:pic>
                        <pic:pic xmlns:pic="http://schemas.openxmlformats.org/drawingml/2006/picture">
                          <pic:nvPicPr>
                            <pic:cNvPr id="308" name="Picture 30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4067175" y="0"/>
                              <a:ext cx="2476500" cy="4191000"/>
                            </a:xfrm>
                            <a:prstGeom prst="rect">
                              <a:avLst/>
                            </a:prstGeom>
                            <a:ln w="12700">
                              <a:solidFill>
                                <a:schemeClr val="tx1"/>
                              </a:solidFill>
                            </a:ln>
                          </pic:spPr>
                        </pic:pic>
                      </wpg:grpSp>
                      <wps:wsp>
                        <wps:cNvPr id="313" name="Text Box 2"/>
                        <wps:cNvSpPr txBox="1">
                          <a:spLocks noChangeArrowheads="1"/>
                        </wps:cNvSpPr>
                        <wps:spPr bwMode="auto">
                          <a:xfrm>
                            <a:off x="-9525" y="3371850"/>
                            <a:ext cx="3543300" cy="819150"/>
                          </a:xfrm>
                          <a:prstGeom prst="rect">
                            <a:avLst/>
                          </a:prstGeom>
                          <a:solidFill>
                            <a:srgbClr val="FFFFFF"/>
                          </a:solidFill>
                          <a:ln w="9525">
                            <a:solidFill>
                              <a:srgbClr val="000000"/>
                            </a:solidFill>
                            <a:miter lim="800000"/>
                            <a:headEnd/>
                            <a:tailEnd/>
                          </a:ln>
                        </wps:spPr>
                        <wps:txbx>
                          <w:txbxContent>
                            <w:p w:rsidR="002C2C07" w:rsidRDefault="002C2C07">
                              <w:r>
                                <w:t>Figure 17: Fixed point iteration calculated by Auto-graph software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14" o:spid="_x0000_s1086" style="position:absolute;margin-left:-12pt;margin-top:1.5pt;width:474.75pt;height:330pt;z-index:-251589632;mso-width-relative:margin;mso-height-relative:margin" coordorigin="-95" coordsize="60293,41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">
                <v:group id="Group 312" o:spid="_x0000_s1087" style="position:absolute;width:60198;height:41910" coordorigin="5238" coordsize="60198,41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shape id="Picture 311" o:spid="_x0000_s1088" type="#_x0000_t75" style="position:absolute;left:5238;width:57341;height:33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E4U7FAAAA3AAAAA8AAABkcnMvZG93bnJldi54bWxEj09rwkAUxO9Cv8PyCt50E6VSoqu0otAK&#10;Hvx/fWSfSTD7NmY3mn57VxB6HGbmN8xk1ppS3Kh2hWUFcT8CQZxaXXCmYL9b9j5BOI+ssbRMCv7I&#10;wWz61plgou2dN3Tb+kwECLsEFeTeV4mULs3JoOvbijh4Z1sb9EHWmdQ13gPclHIQRSNpsOCwkGNF&#10;85zSy7YxCr6vvLqcFqPruTkWv83Gx+vq46BU9739GoPw1Pr/8Kv9oxUM4xieZ8IRkNM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hOFOxQAAANwAAAAPAAAAAAAAAAAAAAAA&#10;AJ8CAABkcnMvZG93bnJldi54bWxQSwUGAAAAAAQABAD3AAAAkQMAAAAA&#10;" stroked="t" strokecolor="black [3213]" strokeweight="1pt">
                    <v:imagedata r:id="rId60" o:title=""/>
                    <v:path arrowok="t"/>
                  </v:shape>
                  <v:shape id="Picture 308" o:spid="_x0000_s1089" type="#_x0000_t75" style="position:absolute;left:40671;width:24765;height:41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aNUfFAAAA3AAAAA8AAABkcnMvZG93bnJldi54bWxEj9FqwkAQRd8L/sMygi9FN22pSHQVqRSE&#10;QmmTfsCQHbPB7GzMrpr26zsPgo/DnXtmzmoz+FZdqI9NYANPswwUcRVsw7WBn/J9ugAVE7LFNjAZ&#10;+KUIm/XoYYW5DVf+pkuRaiUQjjkacCl1udaxcuQxzkJHLNkh9B6TjH2tbY9XgftWP2fZXHtsWC44&#10;7OjNUXUszl4o4fNQ+L+P4Nxp/vXouvJ1V5TGTMbDdgkq0ZDuy7f23hp4yeRbkRER0O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mjVHxQAAANwAAAAPAAAAAAAAAAAAAAAA&#10;AJ8CAABkcnMvZG93bnJldi54bWxQSwUGAAAAAAQABAD3AAAAkQMAAAAA&#10;" stroked="t" strokecolor="black [3213]" strokeweight="1pt">
                    <v:imagedata r:id="rId61" o:title=""/>
                    <v:path arrowok="t"/>
                  </v:shape>
                </v:group>
                <v:shape id="_x0000_s1090" type="#_x0000_t202" style="position:absolute;left:-95;top:33718;width:35432;height:8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9abcUA&#10;AADcAAAADwAAAGRycy9kb3ducmV2LnhtbESPQWvCQBSE74L/YXmCF6kbTbE2dZUiKHqztrTXR/aZ&#10;hGbfprtrjP/eFQoeh5n5hlmsOlOLlpyvLCuYjBMQxLnVFRcKvj43T3MQPiBrrC2Tgit5WC37vQVm&#10;2l74g9pjKESEsM9QQRlCk0np85IM+rFtiKN3ss5giNIVUju8RLip5TRJZtJgxXGhxIbWJeW/x7NR&#10;MH/etT9+nx6+89mpfg2jl3b755QaDrr3NxCBuvAI/7d3WkE6Se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1ptxQAAANwAAAAPAAAAAAAAAAAAAAAAAJgCAABkcnMv&#10;ZG93bnJldi54bWxQSwUGAAAAAAQABAD1AAAAigMAAAAA&#10;">
                  <v:textbox>
                    <w:txbxContent>
                      <w:p w:rsidR="002C2C07" w:rsidRDefault="002C2C07">
                        <w:r>
                          <w:t>Figure 17: Fixed point iteration calculated by Auto-graph software</w:t>
                        </w:r>
                      </w:p>
                    </w:txbxContent>
                  </v:textbox>
                </v:shape>
                <w10:wrap type="tight"/>
              </v:group>
            </w:pict>
          </mc:Fallback>
        </mc:AlternateContent>
      </w:r>
      <w:r w:rsidR="001C260F" w:rsidRPr="008421E8">
        <w:rPr>
          <w:rFonts w:ascii="Arial for Autograph Uni" w:eastAsiaTheme="minorEastAsia" w:hAnsi="Arial for Autograph Uni" w:cs="Arial for Autograph Uni"/>
          <w:sz w:val="24"/>
        </w:rPr>
        <w:t>Figure 17 abov</w:t>
      </w:r>
      <w:r w:rsidR="00716DB9" w:rsidRPr="008421E8">
        <w:rPr>
          <w:rFonts w:ascii="Arial for Autograph Uni" w:eastAsiaTheme="minorEastAsia" w:hAnsi="Arial for Autograph Uni" w:cs="Arial for Autograph Uni"/>
          <w:sz w:val="24"/>
        </w:rPr>
        <w:t>e shows the full extent of the Fixed-Point Iteration</w:t>
      </w:r>
      <w:r w:rsidR="001C260F" w:rsidRPr="008421E8">
        <w:rPr>
          <w:rFonts w:ascii="Arial for Autograph Uni" w:eastAsiaTheme="minorEastAsia" w:hAnsi="Arial for Autograph Uni" w:cs="Arial for Autograph Uni"/>
          <w:sz w:val="24"/>
        </w:rPr>
        <w:t xml:space="preserve"> formula giving the root as</w:t>
      </w:r>
      <w:r w:rsidR="007737B2">
        <w:rPr>
          <w:rFonts w:ascii="Arial for Autograph Uni" w:eastAsiaTheme="minorEastAsia" w:hAnsi="Arial for Autograph Uni" w:cs="Arial for Autograph Uni"/>
          <w:sz w:val="24"/>
        </w:rPr>
        <w:t xml:space="preserve"> </w:t>
      </w:r>
      <m:oMath>
        <m:r>
          <w:rPr>
            <w:rFonts w:ascii="Cambria Math" w:eastAsiaTheme="minorEastAsia" w:hAnsi="Cambria Math" w:cs="Arial for Autograph Uni"/>
            <w:sz w:val="24"/>
          </w:rPr>
          <m:t>x=</m:t>
        </m:r>
      </m:oMath>
      <w:r w:rsidR="001C260F" w:rsidRPr="008421E8">
        <w:rPr>
          <w:rFonts w:ascii="Arial for Autograph Uni" w:eastAsiaTheme="minorEastAsia" w:hAnsi="Arial for Autograph Uni" w:cs="Arial for Autograph Uni"/>
          <w:sz w:val="24"/>
        </w:rPr>
        <w:t xml:space="preserve"> 7.390594008</w:t>
      </w:r>
      <w:r w:rsidR="007737B2">
        <w:rPr>
          <w:rFonts w:ascii="Arial for Autograph Uni" w:eastAsiaTheme="minorEastAsia" w:hAnsi="Arial for Autograph Uni" w:cs="Arial for Autograph Uni"/>
          <w:sz w:val="24"/>
        </w:rPr>
        <w:t xml:space="preserve"> </w:t>
      </w:r>
      <m:oMath>
        <m:r>
          <w:rPr>
            <w:rFonts w:ascii="Cambria Math" w:eastAsiaTheme="minorEastAsia" w:hAnsi="Cambria Math" w:cs="Arial for Autograph Uni"/>
            <w:sz w:val="24"/>
          </w:rPr>
          <m:t>± 0.0000000005</m:t>
        </m:r>
      </m:oMath>
      <w:r w:rsidR="001C260F" w:rsidRPr="008421E8">
        <w:rPr>
          <w:rFonts w:ascii="Arial for Autograph Uni" w:eastAsiaTheme="minorEastAsia" w:hAnsi="Arial for Autograph Uni" w:cs="Arial for Autograph Uni"/>
          <w:sz w:val="24"/>
        </w:rPr>
        <w:t xml:space="preserve"> to 10 significant figures.</w:t>
      </w:r>
    </w:p>
    <w:p w:rsidR="007E75F9" w:rsidRPr="008421E8" w:rsidRDefault="007E75F9" w:rsidP="003D743D">
      <w:pPr>
        <w:tabs>
          <w:tab w:val="left" w:pos="3210"/>
        </w:tabs>
        <w:rPr>
          <w:rFonts w:ascii="Arial for Autograph Uni" w:eastAsiaTheme="minorEastAsia" w:hAnsi="Arial for Autograph Uni" w:cs="Arial for Autograph Uni"/>
          <w:sz w:val="24"/>
        </w:rPr>
      </w:pPr>
    </w:p>
    <w:p w:rsidR="006C6B05" w:rsidRPr="008421E8" w:rsidRDefault="006C6B05" w:rsidP="003D743D">
      <w:pPr>
        <w:tabs>
          <w:tab w:val="left" w:pos="3210"/>
        </w:tabs>
        <w:rPr>
          <w:rFonts w:ascii="Arial for Autograph Uni" w:eastAsiaTheme="minorEastAsia" w:hAnsi="Arial for Autograph Uni" w:cs="Arial for Autograph Uni"/>
          <w:sz w:val="24"/>
        </w:rPr>
      </w:pPr>
    </w:p>
    <w:p w:rsidR="006C6B05" w:rsidRPr="008421E8" w:rsidRDefault="006C6B05" w:rsidP="003D743D">
      <w:pPr>
        <w:tabs>
          <w:tab w:val="left" w:pos="3210"/>
        </w:tabs>
        <w:rPr>
          <w:rFonts w:ascii="Arial for Autograph Uni" w:eastAsiaTheme="minorEastAsia" w:hAnsi="Arial for Autograph Uni" w:cs="Arial for Autograph Uni"/>
          <w:sz w:val="24"/>
        </w:rPr>
      </w:pPr>
    </w:p>
    <w:p w:rsidR="006C6B05" w:rsidRPr="008421E8" w:rsidRDefault="006C6B05" w:rsidP="003D743D">
      <w:pPr>
        <w:tabs>
          <w:tab w:val="left" w:pos="3210"/>
        </w:tabs>
        <w:rPr>
          <w:rFonts w:ascii="Arial for Autograph Uni" w:eastAsiaTheme="minorEastAsia" w:hAnsi="Arial for Autograph Uni" w:cs="Arial for Autograph Uni"/>
          <w:sz w:val="24"/>
        </w:rPr>
      </w:pPr>
    </w:p>
    <w:p w:rsidR="006C6B05" w:rsidRPr="008421E8" w:rsidRDefault="006C6B05" w:rsidP="003D743D">
      <w:pPr>
        <w:tabs>
          <w:tab w:val="left" w:pos="3210"/>
        </w:tabs>
        <w:rPr>
          <w:rFonts w:ascii="Arial for Autograph Uni" w:eastAsiaTheme="minorEastAsia" w:hAnsi="Arial for Autograph Uni" w:cs="Arial for Autograph Uni"/>
          <w:sz w:val="24"/>
        </w:rPr>
      </w:pPr>
    </w:p>
    <w:p w:rsidR="006C6B05" w:rsidRDefault="006C6B05" w:rsidP="003D743D">
      <w:pPr>
        <w:tabs>
          <w:tab w:val="left" w:pos="3210"/>
        </w:tabs>
        <w:rPr>
          <w:rFonts w:ascii="Arial for Autograph Uni" w:eastAsiaTheme="minorEastAsia" w:hAnsi="Arial for Autograph Uni" w:cs="Arial for Autograph Uni"/>
          <w:sz w:val="24"/>
        </w:rPr>
      </w:pPr>
    </w:p>
    <w:p w:rsidR="006C6B05" w:rsidRPr="008421E8" w:rsidRDefault="006C6B05" w:rsidP="003D743D">
      <w:pPr>
        <w:tabs>
          <w:tab w:val="left" w:pos="3210"/>
        </w:tabs>
        <w:rPr>
          <w:rFonts w:ascii="Arial for Autograph Uni" w:eastAsiaTheme="minorEastAsia" w:hAnsi="Arial for Autograph Uni" w:cs="Arial for Autograph Uni"/>
          <w:sz w:val="24"/>
        </w:rPr>
      </w:pPr>
    </w:p>
    <w:p w:rsidR="001C260F" w:rsidRPr="008421E8" w:rsidRDefault="001C260F"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u w:val="single"/>
        </w:rPr>
        <w:t>Failing case</w:t>
      </w:r>
    </w:p>
    <w:p w:rsidR="001C260F" w:rsidRPr="008421E8" w:rsidRDefault="001C260F"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rPr>
        <w:t>Not all re-arrangements of the ori</w:t>
      </w:r>
      <w:r w:rsidR="007627C5" w:rsidRPr="008421E8">
        <w:rPr>
          <w:rFonts w:ascii="Arial for Autograph Uni" w:eastAsiaTheme="minorEastAsia" w:hAnsi="Arial for Autograph Uni" w:cs="Arial for Autograph Uni"/>
          <w:sz w:val="24"/>
        </w:rPr>
        <w:t>ginal equation work for example:</w:t>
      </w:r>
    </w:p>
    <w:p w:rsidR="007627C5" w:rsidRPr="008421E8" w:rsidRDefault="007627C5" w:rsidP="003D743D">
      <w:pPr>
        <w:tabs>
          <w:tab w:val="left" w:pos="3210"/>
        </w:tabs>
        <w:rPr>
          <w:rFonts w:ascii="Arial for Autograph Uni" w:eastAsiaTheme="minorEastAsia" w:hAnsi="Arial for Autograph Uni" w:cs="Arial for Autograph Uni"/>
          <w:sz w:val="24"/>
        </w:rPr>
      </w:pPr>
      <m:oMathPara>
        <m:oMath>
          <m:r>
            <w:rPr>
              <w:rFonts w:ascii="Cambria Math" w:eastAsiaTheme="minorEastAsia" w:hAnsi="Cambria Math" w:cs="Arial for Autograph Uni"/>
              <w:sz w:val="24"/>
            </w:rPr>
            <m:t>g</m:t>
          </m:r>
          <m:d>
            <m:dPr>
              <m:ctrlPr>
                <w:rPr>
                  <w:rFonts w:ascii="Cambria Math" w:eastAsiaTheme="minorEastAsia" w:hAnsi="Cambria Math" w:cs="Arial for Autograph Uni"/>
                  <w:i/>
                  <w:sz w:val="24"/>
                </w:rPr>
              </m:ctrlPr>
            </m:dPr>
            <m:e>
              <m:r>
                <w:rPr>
                  <w:rFonts w:ascii="Cambria Math" w:eastAsiaTheme="minorEastAsia" w:hAnsi="Cambria Math" w:cs="Arial for Autograph Uni"/>
                  <w:sz w:val="24"/>
                </w:rPr>
                <m:t>x</m:t>
              </m:r>
            </m:e>
          </m:d>
          <m:r>
            <w:rPr>
              <w:rFonts w:ascii="Cambria Math" w:eastAsiaTheme="minorEastAsia" w:hAnsi="Cambria Math" w:cs="Arial for Autograph Uni"/>
              <w:sz w:val="24"/>
            </w:rPr>
            <m:t>=</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150</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3</m:t>
                  </m:r>
                </m:sup>
              </m:sSup>
              <m:r>
                <w:rPr>
                  <w:rFonts w:ascii="Cambria Math" w:eastAsiaTheme="minorEastAsia" w:hAnsi="Cambria Math" w:cs="Arial for Autograph Uni"/>
                  <w:sz w:val="24"/>
                </w:rPr>
                <m:t>-25</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4</m:t>
                  </m:r>
                </m:sup>
              </m:sSup>
              <m:r>
                <w:rPr>
                  <w:rFonts w:ascii="Cambria Math" w:eastAsiaTheme="minorEastAsia" w:hAnsi="Cambria Math" w:cs="Arial for Autograph Uni"/>
                  <w:sz w:val="24"/>
                </w:rPr>
                <m:t>+250</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2</m:t>
                  </m:r>
                </m:sup>
              </m:sSup>
              <m:r>
                <w:rPr>
                  <w:rFonts w:ascii="Cambria Math" w:eastAsiaTheme="minorEastAsia" w:hAnsi="Cambria Math" w:cs="Arial for Autograph Uni"/>
                  <w:sz w:val="24"/>
                </w:rPr>
                <m:t>-25</m:t>
              </m:r>
            </m:num>
            <m:den>
              <m:r>
                <w:rPr>
                  <w:rFonts w:ascii="Cambria Math" w:eastAsiaTheme="minorEastAsia" w:hAnsi="Cambria Math" w:cs="Arial for Autograph Uni"/>
                  <w:sz w:val="24"/>
                </w:rPr>
                <m:t>-</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2</m:t>
                  </m:r>
                </m:sup>
              </m:sSup>
            </m:den>
          </m:f>
        </m:oMath>
      </m:oMathPara>
    </w:p>
    <w:p w:rsidR="007627C5" w:rsidRPr="008421E8" w:rsidRDefault="002C2C07" w:rsidP="003D743D">
      <w:pPr>
        <w:tabs>
          <w:tab w:val="left" w:pos="3210"/>
        </w:tabs>
        <w:rPr>
          <w:rFonts w:ascii="Arial for Autograph Uni" w:eastAsiaTheme="minorEastAsia" w:hAnsi="Arial for Autograph Uni" w:cs="Arial for Autograph Uni"/>
          <w:sz w:val="24"/>
        </w:rPr>
      </w:pPr>
      <w:r>
        <w:rPr>
          <w:rFonts w:ascii="Arial for Autograph Uni" w:eastAsiaTheme="minorEastAsia" w:hAnsi="Arial for Autograph Uni" w:cs="Arial for Autograph Uni"/>
          <w:noProof/>
          <w:sz w:val="24"/>
          <w:lang w:eastAsia="en-GB"/>
        </w:rPr>
        <w:lastRenderedPageBreak/>
        <mc:AlternateContent>
          <mc:Choice Requires="wpg">
            <w:drawing>
              <wp:anchor distT="0" distB="0" distL="114300" distR="114300" simplePos="0" relativeHeight="251671551" behindDoc="0" locked="0" layoutInCell="1" allowOverlap="1" wp14:anchorId="1D54F19B" wp14:editId="5EC583D9">
                <wp:simplePos x="0" y="0"/>
                <wp:positionH relativeFrom="column">
                  <wp:posOffset>-262890</wp:posOffset>
                </wp:positionH>
                <wp:positionV relativeFrom="paragraph">
                  <wp:posOffset>186690</wp:posOffset>
                </wp:positionV>
                <wp:extent cx="5746750" cy="7095490"/>
                <wp:effectExtent l="0" t="19050" r="25400" b="10160"/>
                <wp:wrapTight wrapText="bothSides">
                  <wp:wrapPolygon edited="0">
                    <wp:start x="0" y="-58"/>
                    <wp:lineTo x="0" y="21573"/>
                    <wp:lineTo x="21624" y="21573"/>
                    <wp:lineTo x="21624" y="-58"/>
                    <wp:lineTo x="0" y="-58"/>
                  </wp:wrapPolygon>
                </wp:wrapTight>
                <wp:docPr id="347" name="Group 347"/>
                <wp:cNvGraphicFramePr/>
                <a:graphic xmlns:a="http://schemas.openxmlformats.org/drawingml/2006/main">
                  <a:graphicData uri="http://schemas.microsoft.com/office/word/2010/wordprocessingGroup">
                    <wpg:wgp>
                      <wpg:cNvGrpSpPr/>
                      <wpg:grpSpPr>
                        <a:xfrm>
                          <a:off x="0" y="0"/>
                          <a:ext cx="5746750" cy="7095490"/>
                          <a:chOff x="39765" y="0"/>
                          <a:chExt cx="5748781" cy="7096403"/>
                        </a:xfrm>
                      </wpg:grpSpPr>
                      <wpg:grpSp>
                        <wpg:cNvPr id="319" name="Group 319"/>
                        <wpg:cNvGrpSpPr/>
                        <wpg:grpSpPr>
                          <a:xfrm>
                            <a:off x="39765" y="0"/>
                            <a:ext cx="5745720" cy="7096403"/>
                            <a:chOff x="-5263" y="0"/>
                            <a:chExt cx="5746770" cy="7096942"/>
                          </a:xfrm>
                        </wpg:grpSpPr>
                        <pic:pic xmlns:pic="http://schemas.openxmlformats.org/drawingml/2006/picture">
                          <pic:nvPicPr>
                            <pic:cNvPr id="316" name="Picture 316"/>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10632" y="0"/>
                              <a:ext cx="5730875" cy="3359785"/>
                            </a:xfrm>
                            <a:prstGeom prst="rect">
                              <a:avLst/>
                            </a:prstGeom>
                            <a:ln w="12700">
                              <a:solidFill>
                                <a:schemeClr val="tx1"/>
                              </a:solidFill>
                            </a:ln>
                          </pic:spPr>
                        </pic:pic>
                        <wps:wsp>
                          <wps:cNvPr id="318" name="Text Box 2"/>
                          <wps:cNvSpPr txBox="1">
                            <a:spLocks noChangeArrowheads="1"/>
                          </wps:cNvSpPr>
                          <wps:spPr bwMode="auto">
                            <a:xfrm>
                              <a:off x="-5263" y="6267362"/>
                              <a:ext cx="5734050" cy="829580"/>
                            </a:xfrm>
                            <a:prstGeom prst="rect">
                              <a:avLst/>
                            </a:prstGeom>
                            <a:solidFill>
                              <a:srgbClr val="FFFFFF"/>
                            </a:solidFill>
                            <a:ln w="9525">
                              <a:solidFill>
                                <a:srgbClr val="000000"/>
                              </a:solidFill>
                              <a:miter lim="800000"/>
                              <a:headEnd/>
                              <a:tailEnd/>
                            </a:ln>
                          </wps:spPr>
                          <wps:txbx>
                            <w:txbxContent>
                              <w:p w:rsidR="002C2C07" w:rsidRPr="006C6B05" w:rsidRDefault="002C2C07" w:rsidP="006C6B05">
                                <w:pPr>
                                  <w:tabs>
                                    <w:tab w:val="left" w:pos="3210"/>
                                  </w:tabs>
                                  <w:rPr>
                                    <w:rFonts w:eastAsiaTheme="minorEastAsia"/>
                                    <w:sz w:val="20"/>
                                  </w:rPr>
                                </w:pPr>
                                <w:r>
                                  <w:t>Figure 18: 2</w:t>
                                </w:r>
                                <w:r w:rsidRPr="006C6B05">
                                  <w:rPr>
                                    <w:vertAlign w:val="superscript"/>
                                  </w:rPr>
                                  <w:t>nd</w:t>
                                </w:r>
                                <w:r>
                                  <w:t xml:space="preserve"> re-arrangement of the equation  </w:t>
                                </w:r>
                                <m:oMath>
                                  <m:r>
                                    <w:rPr>
                                      <w:rFonts w:ascii="Cambria Math" w:eastAsiaTheme="minorEastAsia" w:hAnsi="Cambria Math"/>
                                    </w:rPr>
                                    <m:t>y=3</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-0.5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+1/50</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-0.5</m:t>
                                  </m:r>
                                </m:oMath>
                                <w:r>
                                  <w:rPr>
                                    <w:rFonts w:eastAsiaTheme="minorEastAsia"/>
                                  </w:rPr>
                                  <w:t xml:space="preserve"> which is </w:t>
                                </w:r>
                                <m:oMath>
                                  <m:r>
                                    <m:rPr>
                                      <m:sty m:val="p"/>
                                    </m:rPr>
                                    <w:rPr>
                                      <w:rFonts w:ascii="Cambria Math" w:eastAsiaTheme="minorEastAsia" w:hAnsi="Cambria Math"/>
                                      <w:sz w:val="24"/>
                                    </w:rPr>
                                    <w:br/>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150</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+250</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-25</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oMath>
                                <w:r w:rsidRPr="006C6B05">
                                  <w:rPr>
                                    <w:rFonts w:eastAsiaTheme="minorEastAsia"/>
                                  </w:rPr>
                                  <w:t xml:space="preserve"> </w:t>
                                </w:r>
                                <w:r>
                                  <w:rPr>
                                    <w:rFonts w:eastAsiaTheme="minorEastAsia"/>
                                  </w:rPr>
                                  <w:t>with the equation</w:t>
                                </w:r>
                                <m:oMath>
                                  <m:r>
                                    <w:rPr>
                                      <w:rFonts w:ascii="Cambria Math" w:eastAsiaTheme="minorEastAsia" w:hAnsi="Cambria Math"/>
                                    </w:rPr>
                                    <m:t xml:space="preserve"> y=x</m:t>
                                  </m:r>
                                </m:oMath>
                                <w:r>
                                  <w:rPr>
                                    <w:rFonts w:eastAsiaTheme="minorEastAsia"/>
                                  </w:rPr>
                                  <w:t>. Also showing the failing case of the fixed point iteration.</w:t>
                                </w:r>
                              </w:p>
                              <w:p w:rsidR="002C2C07" w:rsidRPr="0083655A" w:rsidRDefault="002C2C07" w:rsidP="006C6B05">
                                <w:pPr>
                                  <w:tabs>
                                    <w:tab w:val="left" w:pos="3210"/>
                                  </w:tabs>
                                  <w:rPr>
                                    <w:rFonts w:eastAsiaTheme="minorEastAsia"/>
                                    <w:sz w:val="24"/>
                                  </w:rPr>
                                </w:pPr>
                              </w:p>
                              <w:p w:rsidR="002C2C07" w:rsidRDefault="002C2C07" w:rsidP="006C6B05"/>
                            </w:txbxContent>
                          </wps:txbx>
                          <wps:bodyPr rot="0" vert="horz" wrap="square" lIns="91440" tIns="45720" rIns="91440" bIns="45720" anchor="t" anchorCtr="0">
                            <a:noAutofit/>
                          </wps:bodyPr>
                        </wps:wsp>
                      </wpg:grpSp>
                      <pic:pic xmlns:pic="http://schemas.openxmlformats.org/drawingml/2006/picture">
                        <pic:nvPicPr>
                          <pic:cNvPr id="346" name="Picture 34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55655" y="3372610"/>
                            <a:ext cx="5732891" cy="2886324"/>
                          </a:xfrm>
                          <a:prstGeom prst="rect">
                            <a:avLst/>
                          </a:prstGeom>
                          <a:ln w="12700">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47" o:spid="_x0000_s1091" style="position:absolute;margin-left:-20.7pt;margin-top:14.7pt;width:452.5pt;height:558.7pt;z-index:251671551;mso-width-relative:margin;mso-height-relative:margin" coordorigin="397" coordsize="57487,70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">
                <v:group id="Group 319" o:spid="_x0000_s1092" style="position:absolute;left:397;width:57457;height:70964" coordorigin="-52" coordsize="57467,709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shape id="Picture 316" o:spid="_x0000_s1093" type="#_x0000_t75" style="position:absolute;left:106;width:57309;height:335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4lRzFAAAA3AAAAA8AAABkcnMvZG93bnJldi54bWxEj0FrwkAUhO+C/2F5gjfdqCgluooKhRYK&#10;alpqjo/sMwlm38bsqvHfu0Khx2FmvmEWq9ZU4kaNKy0rGA0jEMSZ1SXnCn6+3wdvIJxH1lhZJgUP&#10;crBadjsLjLW984Fuic9FgLCLUUHhfR1L6bKCDLqhrYmDd7KNQR9kk0vd4D3ATSXHUTSTBksOCwXW&#10;tC0oOydXo2B63XvztYkO+4tN09802T0+jyel+r12PQfhqfX/4b/2h1YwGc3gdSYcAbl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eJUcxQAAANwAAAAPAAAAAAAAAAAAAAAA&#10;AJ8CAABkcnMvZG93bnJldi54bWxQSwUGAAAAAAQABAD3AAAAkQMAAAAA&#10;" stroked="t" strokecolor="black [3213]" strokeweight="1pt">
                    <v:imagedata r:id="rId64" o:title=""/>
                    <v:path arrowok="t"/>
                  </v:shape>
                  <v:shape id="_x0000_s1094" type="#_x0000_t202" style="position:absolute;left:-52;top:62673;width:57339;height:8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IHMIA&#10;AADcAAAADwAAAGRycy9kb3ducmV2LnhtbERPy4rCMBTdD/gP4QqzkTF1FMepRpEBRXe+cLaX5toW&#10;m5uaZGr9e7MQZnk479miNZVoyPnSsoJBPwFBnFldcq7gdFx9TED4gKyxskwKHuRhMe+8zTDV9s57&#10;ag4hFzGEfYoKihDqVEqfFWTQ921NHLmLdQZDhC6X2uE9hptKfibJWBosOTYUWNNPQdn18GcUTEab&#10;5tdvh7tzNr5U36H31axvTqn3brucggjUhn/xy73RCoaDuDae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gcwgAAANwAAAAPAAAAAAAAAAAAAAAAAJgCAABkcnMvZG93&#10;bnJldi54bWxQSwUGAAAAAAQABAD1AAAAhwMAAAAA&#10;">
                    <v:textbox>
                      <w:txbxContent>
                        <w:p w:rsidR="002C2C07" w:rsidRPr="006C6B05" w:rsidRDefault="002C2C07" w:rsidP="006C6B05">
                          <w:pPr>
                            <w:tabs>
                              <w:tab w:val="left" w:pos="3210"/>
                            </w:tabs>
                            <w:rPr>
                              <w:rFonts w:eastAsiaTheme="minorEastAsia"/>
                              <w:sz w:val="20"/>
                            </w:rPr>
                          </w:pPr>
                          <w:r>
                            <w:t>Figure 18: 2</w:t>
                          </w:r>
                          <w:r w:rsidRPr="006C6B05">
                            <w:rPr>
                              <w:vertAlign w:val="superscript"/>
                            </w:rPr>
                            <w:t>nd</w:t>
                          </w:r>
                          <w:r>
                            <w:t xml:space="preserve"> re-arrangement of the equation  </w:t>
                          </w:r>
                          <m:oMath>
                            <m:r>
                              <w:rPr>
                                <w:rFonts w:ascii="Cambria Math" w:eastAsiaTheme="minorEastAsia" w:hAnsi="Cambria Math"/>
                              </w:rPr>
                              <m:t>y=3</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-0.5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+1/50</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-0.5</m:t>
                            </m:r>
                          </m:oMath>
                          <w:r>
                            <w:rPr>
                              <w:rFonts w:eastAsiaTheme="minorEastAsia"/>
                            </w:rPr>
                            <w:t xml:space="preserve"> which is </w:t>
                          </w:r>
                          <m:oMath>
                            <m:r>
                              <m:rPr>
                                <m:sty m:val="p"/>
                              </m:rPr>
                              <w:rPr>
                                <w:rFonts w:ascii="Cambria Math" w:eastAsiaTheme="minorEastAsia" w:hAnsi="Cambria Math"/>
                                <w:sz w:val="24"/>
                              </w:rPr>
                              <w:br/>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150</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+250</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-25</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oMath>
                          <w:r w:rsidRPr="006C6B05">
                            <w:rPr>
                              <w:rFonts w:eastAsiaTheme="minorEastAsia"/>
                            </w:rPr>
                            <w:t xml:space="preserve"> </w:t>
                          </w:r>
                          <w:r>
                            <w:rPr>
                              <w:rFonts w:eastAsiaTheme="minorEastAsia"/>
                            </w:rPr>
                            <w:t>with the equation</w:t>
                          </w:r>
                          <m:oMath>
                            <m:r>
                              <w:rPr>
                                <w:rFonts w:ascii="Cambria Math" w:eastAsiaTheme="minorEastAsia" w:hAnsi="Cambria Math"/>
                              </w:rPr>
                              <m:t xml:space="preserve"> y=x</m:t>
                            </m:r>
                          </m:oMath>
                          <w:r>
                            <w:rPr>
                              <w:rFonts w:eastAsiaTheme="minorEastAsia"/>
                            </w:rPr>
                            <w:t>. Also showing the failing case of the fixed point iteration.</w:t>
                          </w:r>
                        </w:p>
                        <w:p w:rsidR="002C2C07" w:rsidRPr="0083655A" w:rsidRDefault="002C2C07" w:rsidP="006C6B05">
                          <w:pPr>
                            <w:tabs>
                              <w:tab w:val="left" w:pos="3210"/>
                            </w:tabs>
                            <w:rPr>
                              <w:rFonts w:eastAsiaTheme="minorEastAsia"/>
                              <w:sz w:val="24"/>
                            </w:rPr>
                          </w:pPr>
                        </w:p>
                        <w:p w:rsidR="002C2C07" w:rsidRDefault="002C2C07" w:rsidP="006C6B05"/>
                      </w:txbxContent>
                    </v:textbox>
                  </v:shape>
                </v:group>
                <v:shape id="Picture 346" o:spid="_x0000_s1095" type="#_x0000_t75" style="position:absolute;left:556;top:33726;width:57329;height:28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1tbDDAAAA3AAAAA8AAABkcnMvZG93bnJldi54bWxEj8FqwzAQRO+F/IPYQG+NHLeY4kQJwRAc&#10;MD3U9Qcs1sYysVbGUhKnX18VCj0OM/OG2e5nO4gbTb53rGC9SkAQt0733Clovo4v7yB8QNY4OCYF&#10;D/Kw3y2etphrd+dPutWhExHCPkcFJoQxl9K3hiz6lRuJo3d2k8UQ5dRJPeE9wu0g0yTJpMWe44LB&#10;kQpD7aW+WgUfFTbVXDZpVhctfWssD9KwUs/L+bABEWgO/+G/9kkreH3L4PdMPAJy9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PW1sMMAAADcAAAADwAAAAAAAAAAAAAAAACf&#10;AgAAZHJzL2Rvd25yZXYueG1sUEsFBgAAAAAEAAQA9wAAAI8DAAAAAA==&#10;" stroked="t" strokecolor="black [3213]" strokeweight="1pt">
                  <v:imagedata r:id="rId65" o:title=""/>
                  <v:path arrowok="t"/>
                </v:shape>
                <w10:wrap type="tight"/>
              </v:group>
            </w:pict>
          </mc:Fallback>
        </mc:AlternateContent>
      </w:r>
    </w:p>
    <w:p w:rsidR="007E75F9" w:rsidRPr="008421E8" w:rsidRDefault="007E75F9" w:rsidP="003D743D">
      <w:pPr>
        <w:tabs>
          <w:tab w:val="left" w:pos="3210"/>
        </w:tabs>
        <w:rPr>
          <w:rFonts w:ascii="Arial for Autograph Uni" w:eastAsiaTheme="minorEastAsia" w:hAnsi="Arial for Autograph Uni" w:cs="Arial for Autograph Uni"/>
          <w:sz w:val="24"/>
        </w:rPr>
      </w:pPr>
    </w:p>
    <w:p w:rsidR="007E75F9" w:rsidRPr="008421E8" w:rsidRDefault="007E75F9" w:rsidP="003D743D">
      <w:pPr>
        <w:tabs>
          <w:tab w:val="left" w:pos="3210"/>
        </w:tabs>
        <w:rPr>
          <w:rFonts w:ascii="Arial for Autograph Uni" w:eastAsiaTheme="minorEastAsia" w:hAnsi="Arial for Autograph Uni" w:cs="Arial for Autograph Uni"/>
          <w:sz w:val="24"/>
        </w:rPr>
      </w:pPr>
    </w:p>
    <w:p w:rsidR="007E75F9" w:rsidRPr="008421E8" w:rsidRDefault="007E75F9" w:rsidP="003D743D">
      <w:pPr>
        <w:tabs>
          <w:tab w:val="left" w:pos="3210"/>
        </w:tabs>
        <w:rPr>
          <w:rFonts w:ascii="Arial for Autograph Uni" w:eastAsiaTheme="minorEastAsia" w:hAnsi="Arial for Autograph Uni" w:cs="Arial for Autograph Uni"/>
          <w:sz w:val="24"/>
        </w:rPr>
      </w:pPr>
    </w:p>
    <w:p w:rsidR="007E75F9" w:rsidRPr="008421E8" w:rsidRDefault="007E75F9" w:rsidP="003D743D">
      <w:pPr>
        <w:tabs>
          <w:tab w:val="left" w:pos="3210"/>
        </w:tabs>
        <w:rPr>
          <w:rFonts w:ascii="Arial for Autograph Uni" w:eastAsiaTheme="minorEastAsia" w:hAnsi="Arial for Autograph Uni" w:cs="Arial for Autograph Uni"/>
          <w:sz w:val="24"/>
        </w:rPr>
      </w:pPr>
    </w:p>
    <w:p w:rsidR="007E75F9" w:rsidRPr="008421E8" w:rsidRDefault="007E75F9" w:rsidP="003D743D">
      <w:pPr>
        <w:tabs>
          <w:tab w:val="left" w:pos="3210"/>
        </w:tabs>
        <w:rPr>
          <w:rFonts w:ascii="Arial for Autograph Uni" w:eastAsiaTheme="minorEastAsia" w:hAnsi="Arial for Autograph Uni" w:cs="Arial for Autograph Uni"/>
          <w:sz w:val="24"/>
        </w:rPr>
      </w:pPr>
    </w:p>
    <w:p w:rsidR="003E4A26" w:rsidRPr="008421E8" w:rsidRDefault="003E4A26" w:rsidP="003D743D">
      <w:pPr>
        <w:tabs>
          <w:tab w:val="left" w:pos="3210"/>
        </w:tabs>
        <w:rPr>
          <w:rFonts w:ascii="Arial for Autograph Uni" w:eastAsiaTheme="minorEastAsia" w:hAnsi="Arial for Autograph Uni" w:cs="Arial for Autograph Uni"/>
          <w:sz w:val="24"/>
        </w:rPr>
      </w:pPr>
    </w:p>
    <w:p w:rsidR="003E4A26" w:rsidRPr="008421E8" w:rsidRDefault="003E4A26" w:rsidP="003D743D">
      <w:pPr>
        <w:tabs>
          <w:tab w:val="left" w:pos="3210"/>
        </w:tabs>
        <w:rPr>
          <w:rFonts w:ascii="Arial for Autograph Uni" w:eastAsiaTheme="minorEastAsia" w:hAnsi="Arial for Autograph Uni" w:cs="Arial for Autograph Uni"/>
          <w:sz w:val="24"/>
        </w:rPr>
      </w:pPr>
    </w:p>
    <w:p w:rsidR="003E4A26" w:rsidRPr="008421E8" w:rsidRDefault="003E4A26" w:rsidP="003D743D">
      <w:pPr>
        <w:tabs>
          <w:tab w:val="left" w:pos="3210"/>
        </w:tabs>
        <w:rPr>
          <w:rFonts w:ascii="Arial for Autograph Uni" w:eastAsiaTheme="minorEastAsia" w:hAnsi="Arial for Autograph Uni" w:cs="Arial for Autograph Uni"/>
          <w:sz w:val="24"/>
        </w:rPr>
      </w:pPr>
    </w:p>
    <w:p w:rsidR="004A0A24" w:rsidRPr="008421E8" w:rsidRDefault="004A0A24" w:rsidP="003D743D">
      <w:pPr>
        <w:tabs>
          <w:tab w:val="left" w:pos="3210"/>
        </w:tabs>
        <w:rPr>
          <w:rFonts w:ascii="Arial for Autograph Uni" w:eastAsiaTheme="minorEastAsia" w:hAnsi="Arial for Autograph Uni" w:cs="Arial for Autograph Uni"/>
          <w:sz w:val="24"/>
        </w:rPr>
      </w:pPr>
    </w:p>
    <w:p w:rsidR="006C6B05" w:rsidRPr="008421E8" w:rsidRDefault="006C6B05" w:rsidP="003D743D">
      <w:pPr>
        <w:tabs>
          <w:tab w:val="left" w:pos="3210"/>
        </w:tabs>
        <w:rPr>
          <w:rFonts w:ascii="Arial for Autograph Uni" w:eastAsiaTheme="minorEastAsia" w:hAnsi="Arial for Autograph Uni" w:cs="Arial for Autograph Uni"/>
          <w:sz w:val="24"/>
        </w:rPr>
      </w:pPr>
    </w:p>
    <w:p w:rsidR="006C6B05" w:rsidRPr="008421E8" w:rsidRDefault="006C6B05" w:rsidP="003D743D">
      <w:pPr>
        <w:tabs>
          <w:tab w:val="left" w:pos="3210"/>
        </w:tabs>
        <w:rPr>
          <w:rFonts w:ascii="Arial for Autograph Uni" w:eastAsiaTheme="minorEastAsia" w:hAnsi="Arial for Autograph Uni" w:cs="Arial for Autograph Uni"/>
          <w:sz w:val="24"/>
        </w:rPr>
      </w:pPr>
    </w:p>
    <w:p w:rsidR="006C6B05" w:rsidRDefault="006C6B05" w:rsidP="003D743D">
      <w:pPr>
        <w:tabs>
          <w:tab w:val="left" w:pos="3210"/>
        </w:tabs>
        <w:rPr>
          <w:rFonts w:ascii="Arial for Autograph Uni" w:eastAsiaTheme="minorEastAsia" w:hAnsi="Arial for Autograph Uni" w:cs="Arial for Autograph Uni"/>
          <w:sz w:val="24"/>
        </w:rPr>
      </w:pPr>
    </w:p>
    <w:p w:rsidR="007737B2" w:rsidRPr="008421E8" w:rsidRDefault="002C2C07" w:rsidP="003D743D">
      <w:pPr>
        <w:tabs>
          <w:tab w:val="left" w:pos="3210"/>
        </w:tabs>
        <w:rPr>
          <w:rFonts w:ascii="Arial for Autograph Uni" w:eastAsiaTheme="minorEastAsia" w:hAnsi="Arial for Autograph Uni" w:cs="Arial for Autograph Uni"/>
          <w:sz w:val="24"/>
        </w:rPr>
      </w:pPr>
      <w:r>
        <w:rPr>
          <w:noProof/>
          <w:lang w:eastAsia="en-GB"/>
        </w:rPr>
        <w:drawing>
          <wp:anchor distT="0" distB="0" distL="114300" distR="114300" simplePos="0" relativeHeight="251762688" behindDoc="0" locked="0" layoutInCell="1" allowOverlap="1" wp14:anchorId="5F75053F" wp14:editId="275727F1">
            <wp:simplePos x="0" y="0"/>
            <wp:positionH relativeFrom="column">
              <wp:posOffset>-3583305</wp:posOffset>
            </wp:positionH>
            <wp:positionV relativeFrom="paragraph">
              <wp:posOffset>1075994</wp:posOffset>
            </wp:positionV>
            <wp:extent cx="1971924" cy="1173765"/>
            <wp:effectExtent l="0" t="0" r="0" b="762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1971924" cy="1173765"/>
                    </a:xfrm>
                    <a:prstGeom prst="rect">
                      <a:avLst/>
                    </a:prstGeom>
                  </pic:spPr>
                </pic:pic>
              </a:graphicData>
            </a:graphic>
            <wp14:sizeRelH relativeFrom="page">
              <wp14:pctWidth>0</wp14:pctWidth>
            </wp14:sizeRelH>
            <wp14:sizeRelV relativeFrom="page">
              <wp14:pctHeight>0</wp14:pctHeight>
            </wp14:sizeRelV>
          </wp:anchor>
        </w:drawing>
      </w:r>
    </w:p>
    <w:p w:rsidR="005B1361" w:rsidRDefault="005B1361" w:rsidP="003D743D">
      <w:pPr>
        <w:tabs>
          <w:tab w:val="left" w:pos="3210"/>
        </w:tabs>
        <w:rPr>
          <w:rFonts w:ascii="Arial for Autograph Uni" w:eastAsiaTheme="minorEastAsia" w:hAnsi="Arial for Autograph Uni" w:cs="Arial for Autograph Uni"/>
          <w:sz w:val="24"/>
        </w:rPr>
      </w:pPr>
    </w:p>
    <w:p w:rsidR="005B1361" w:rsidRDefault="005B1361" w:rsidP="003D743D">
      <w:pPr>
        <w:tabs>
          <w:tab w:val="left" w:pos="3210"/>
        </w:tabs>
        <w:rPr>
          <w:rFonts w:ascii="Arial for Autograph Uni" w:eastAsiaTheme="minorEastAsia" w:hAnsi="Arial for Autograph Uni" w:cs="Arial for Autograph Uni"/>
          <w:sz w:val="24"/>
        </w:rPr>
      </w:pPr>
    </w:p>
    <w:p w:rsidR="005B1361" w:rsidRDefault="005B1361" w:rsidP="003D743D">
      <w:pPr>
        <w:tabs>
          <w:tab w:val="left" w:pos="3210"/>
        </w:tabs>
        <w:rPr>
          <w:rFonts w:ascii="Arial for Autograph Uni" w:eastAsiaTheme="minorEastAsia" w:hAnsi="Arial for Autograph Uni" w:cs="Arial for Autograph Uni"/>
          <w:sz w:val="24"/>
        </w:rPr>
      </w:pPr>
    </w:p>
    <w:p w:rsidR="005B1361" w:rsidRDefault="005B1361" w:rsidP="003D743D">
      <w:pPr>
        <w:tabs>
          <w:tab w:val="left" w:pos="3210"/>
        </w:tabs>
        <w:rPr>
          <w:rFonts w:ascii="Arial for Autograph Uni" w:eastAsiaTheme="minorEastAsia" w:hAnsi="Arial for Autograph Uni" w:cs="Arial for Autograph Uni"/>
          <w:sz w:val="24"/>
        </w:rPr>
      </w:pPr>
    </w:p>
    <w:p w:rsidR="005B1361" w:rsidRDefault="005B1361" w:rsidP="003D743D">
      <w:pPr>
        <w:tabs>
          <w:tab w:val="left" w:pos="3210"/>
        </w:tabs>
        <w:rPr>
          <w:rFonts w:ascii="Arial for Autograph Uni" w:eastAsiaTheme="minorEastAsia" w:hAnsi="Arial for Autograph Uni" w:cs="Arial for Autograph Uni"/>
          <w:sz w:val="24"/>
        </w:rPr>
      </w:pPr>
    </w:p>
    <w:p w:rsidR="005B1361" w:rsidRDefault="005B1361" w:rsidP="003D743D">
      <w:pPr>
        <w:tabs>
          <w:tab w:val="left" w:pos="3210"/>
        </w:tabs>
        <w:rPr>
          <w:rFonts w:ascii="Arial for Autograph Uni" w:eastAsiaTheme="minorEastAsia" w:hAnsi="Arial for Autograph Uni" w:cs="Arial for Autograph Uni"/>
          <w:sz w:val="24"/>
        </w:rPr>
      </w:pPr>
    </w:p>
    <w:p w:rsidR="005B1361" w:rsidRDefault="005B1361" w:rsidP="003D743D">
      <w:pPr>
        <w:tabs>
          <w:tab w:val="left" w:pos="3210"/>
        </w:tabs>
        <w:rPr>
          <w:rFonts w:ascii="Arial for Autograph Uni" w:eastAsiaTheme="minorEastAsia" w:hAnsi="Arial for Autograph Uni" w:cs="Arial for Autograph Uni"/>
          <w:sz w:val="24"/>
        </w:rPr>
      </w:pPr>
    </w:p>
    <w:p w:rsidR="005B1361" w:rsidRDefault="005B1361" w:rsidP="003D743D">
      <w:pPr>
        <w:tabs>
          <w:tab w:val="left" w:pos="3210"/>
        </w:tabs>
        <w:rPr>
          <w:rFonts w:ascii="Arial for Autograph Uni" w:eastAsiaTheme="minorEastAsia" w:hAnsi="Arial for Autograph Uni" w:cs="Arial for Autograph Uni"/>
          <w:sz w:val="24"/>
        </w:rPr>
      </w:pPr>
    </w:p>
    <w:p w:rsidR="005B1361" w:rsidRDefault="005B1361" w:rsidP="003D743D">
      <w:pPr>
        <w:tabs>
          <w:tab w:val="left" w:pos="3210"/>
        </w:tabs>
        <w:rPr>
          <w:rFonts w:ascii="Arial for Autograph Uni" w:eastAsiaTheme="minorEastAsia" w:hAnsi="Arial for Autograph Uni" w:cs="Arial for Autograph Uni"/>
          <w:sz w:val="24"/>
        </w:rPr>
      </w:pPr>
    </w:p>
    <w:p w:rsidR="005B1361" w:rsidRDefault="005B1361" w:rsidP="003D743D">
      <w:pPr>
        <w:tabs>
          <w:tab w:val="left" w:pos="3210"/>
        </w:tabs>
        <w:rPr>
          <w:rFonts w:ascii="Arial for Autograph Uni" w:eastAsiaTheme="minorEastAsia" w:hAnsi="Arial for Autograph Uni" w:cs="Arial for Autograph Uni"/>
          <w:sz w:val="24"/>
        </w:rPr>
      </w:pPr>
    </w:p>
    <w:p w:rsidR="005B1361" w:rsidRDefault="005B1361" w:rsidP="003D743D">
      <w:pPr>
        <w:tabs>
          <w:tab w:val="left" w:pos="3210"/>
        </w:tabs>
        <w:rPr>
          <w:rFonts w:ascii="Arial for Autograph Uni" w:eastAsiaTheme="minorEastAsia" w:hAnsi="Arial for Autograph Uni" w:cs="Arial for Autograph Uni"/>
          <w:sz w:val="24"/>
        </w:rPr>
      </w:pPr>
    </w:p>
    <w:p w:rsidR="005B1361" w:rsidRDefault="005B1361" w:rsidP="003D743D">
      <w:pPr>
        <w:tabs>
          <w:tab w:val="left" w:pos="3210"/>
        </w:tabs>
        <w:rPr>
          <w:rFonts w:ascii="Arial for Autograph Uni" w:eastAsiaTheme="minorEastAsia" w:hAnsi="Arial for Autograph Uni" w:cs="Arial for Autograph Uni"/>
          <w:sz w:val="24"/>
        </w:rPr>
      </w:pPr>
    </w:p>
    <w:p w:rsidR="006C6B05" w:rsidRDefault="006C6B05"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rPr>
        <w:t>In figure</w:t>
      </w:r>
      <w:r w:rsidR="00716DB9" w:rsidRPr="008421E8">
        <w:rPr>
          <w:rFonts w:ascii="Arial for Autograph Uni" w:eastAsiaTheme="minorEastAsia" w:hAnsi="Arial for Autograph Uni" w:cs="Arial for Autograph Uni"/>
          <w:sz w:val="24"/>
        </w:rPr>
        <w:t xml:space="preserve"> 18 you can see that the Fixed-P</w:t>
      </w:r>
      <w:r w:rsidRPr="008421E8">
        <w:rPr>
          <w:rFonts w:ascii="Arial for Autograph Uni" w:eastAsiaTheme="minorEastAsia" w:hAnsi="Arial for Autograph Uni" w:cs="Arial for Autograph Uni"/>
          <w:sz w:val="24"/>
        </w:rPr>
        <w:t>oint iteration calculations shows ‘Overflow’ this means that it was not able to calculate or estimate a value for the intersection. Another way to find out if it diverges instead of converging is to find the differential of the 2</w:t>
      </w:r>
      <w:r w:rsidRPr="008421E8">
        <w:rPr>
          <w:rFonts w:ascii="Arial for Autograph Uni" w:eastAsiaTheme="minorEastAsia" w:hAnsi="Arial for Autograph Uni" w:cs="Arial for Autograph Uni"/>
          <w:sz w:val="24"/>
          <w:vertAlign w:val="superscript"/>
        </w:rPr>
        <w:t>nd</w:t>
      </w:r>
      <w:r w:rsidRPr="008421E8">
        <w:rPr>
          <w:rFonts w:ascii="Arial for Autograph Uni" w:eastAsiaTheme="minorEastAsia" w:hAnsi="Arial for Autograph Uni" w:cs="Arial for Autograph Uni"/>
          <w:sz w:val="24"/>
        </w:rPr>
        <w:t xml:space="preserve"> re-arrangement and if the gradient is greater or</w:t>
      </w:r>
      <w:r w:rsidR="008421E8" w:rsidRPr="008421E8">
        <w:rPr>
          <w:rFonts w:ascii="Arial for Autograph Uni" w:eastAsiaTheme="minorEastAsia" w:hAnsi="Arial for Autograph Uni" w:cs="Arial for Autograph Uni"/>
          <w:sz w:val="24"/>
        </w:rPr>
        <w:t xml:space="preserve"> less than 1 or -1 respectively, the method will fail.</w:t>
      </w:r>
    </w:p>
    <w:p w:rsidR="002C2C07" w:rsidRDefault="002C2C07" w:rsidP="002C2C07">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rPr>
        <w:t>By differentiating the re-arrang</w:t>
      </w:r>
      <w:r>
        <w:rPr>
          <w:rFonts w:ascii="Arial for Autograph Uni" w:eastAsiaTheme="minorEastAsia" w:hAnsi="Arial for Autograph Uni" w:cs="Arial for Autograph Uni"/>
          <w:sz w:val="24"/>
        </w:rPr>
        <w:t>ed equation and finding out if</w:t>
      </w:r>
      <w:r w:rsidRPr="008421E8">
        <w:rPr>
          <w:rFonts w:ascii="Arial for Autograph Uni" w:eastAsiaTheme="minorEastAsia" w:hAnsi="Arial for Autograph Uni" w:cs="Arial for Autograph Uni"/>
          <w:sz w:val="24"/>
        </w:rPr>
        <w:t xml:space="preserve"> the gradient lies in the interval [-1, 1] we</w:t>
      </w:r>
      <w:r>
        <w:rPr>
          <w:rFonts w:ascii="Arial for Autograph Uni" w:eastAsiaTheme="minorEastAsia" w:hAnsi="Arial for Autograph Uni" w:cs="Arial for Autograph Uni"/>
          <w:sz w:val="24"/>
        </w:rPr>
        <w:t xml:space="preserve"> will find out if the g</w:t>
      </w:r>
      <w:r w:rsidRPr="008421E8">
        <w:rPr>
          <w:rFonts w:ascii="Arial for Autograph Uni" w:eastAsiaTheme="minorEastAsia" w:hAnsi="Arial for Autograph Uni" w:cs="Arial for Autograph Uni"/>
          <w:sz w:val="24"/>
        </w:rPr>
        <w:t>raph converges</w:t>
      </w:r>
      <w:r>
        <w:rPr>
          <w:rFonts w:ascii="Arial for Autograph Uni" w:eastAsiaTheme="minorEastAsia" w:hAnsi="Arial for Autograph Uni" w:cs="Arial for Autograph Uni"/>
          <w:sz w:val="24"/>
        </w:rPr>
        <w:t xml:space="preserve"> or</w:t>
      </w:r>
      <w:r w:rsidRPr="008421E8">
        <w:rPr>
          <w:rFonts w:ascii="Arial for Autograph Uni" w:eastAsiaTheme="minorEastAsia" w:hAnsi="Arial for Autograph Uni" w:cs="Arial for Autograph Uni"/>
          <w:sz w:val="24"/>
        </w:rPr>
        <w:t xml:space="preserve"> di</w:t>
      </w:r>
      <w:r>
        <w:rPr>
          <w:rFonts w:ascii="Arial for Autograph Uni" w:eastAsiaTheme="minorEastAsia" w:hAnsi="Arial for Autograph Uni" w:cs="Arial for Autograph Uni"/>
          <w:sz w:val="24"/>
        </w:rPr>
        <w:t>verges</w:t>
      </w:r>
      <w:r w:rsidRPr="008421E8">
        <w:rPr>
          <w:rFonts w:ascii="Arial for Autograph Uni" w:eastAsiaTheme="minorEastAsia" w:hAnsi="Arial for Autograph Uni" w:cs="Arial for Autograph Uni"/>
          <w:sz w:val="24"/>
        </w:rPr>
        <w:t>.</w:t>
      </w:r>
    </w:p>
    <w:p w:rsidR="005B1361" w:rsidRPr="008421E8" w:rsidRDefault="005B1361" w:rsidP="005B1361">
      <w:pPr>
        <w:tabs>
          <w:tab w:val="left" w:pos="3210"/>
        </w:tabs>
        <w:rPr>
          <w:rFonts w:ascii="Arial for Autograph Uni" w:eastAsiaTheme="minorEastAsia" w:hAnsi="Arial for Autograph Uni" w:cs="Arial for Autograph Uni"/>
          <w:sz w:val="24"/>
        </w:rPr>
      </w:pPr>
    </w:p>
    <w:p w:rsidR="002C2C07" w:rsidRPr="005B1361" w:rsidRDefault="002C2C07" w:rsidP="005B1361">
      <w:pPr>
        <w:tabs>
          <w:tab w:val="left" w:pos="3210"/>
        </w:tabs>
        <w:rPr>
          <w:rFonts w:ascii="Arial for Autograph Uni" w:eastAsiaTheme="minorEastAsia" w:hAnsi="Arial for Autograph Uni" w:cs="Arial for Autograph Uni"/>
          <w:sz w:val="24"/>
        </w:rPr>
      </w:pPr>
      <m:oMathPara>
        <m:oMathParaPr>
          <m:jc m:val="left"/>
        </m:oMathParaPr>
        <m:oMath>
          <m:r>
            <w:rPr>
              <w:rFonts w:ascii="Cambria Math" w:eastAsiaTheme="minorEastAsia" w:hAnsi="Cambria Math" w:cs="Arial for Autograph Uni"/>
              <w:sz w:val="24"/>
            </w:rPr>
            <m:t>g</m:t>
          </m:r>
          <m:d>
            <m:dPr>
              <m:ctrlPr>
                <w:rPr>
                  <w:rFonts w:ascii="Cambria Math" w:eastAsiaTheme="minorEastAsia" w:hAnsi="Cambria Math" w:cs="Arial for Autograph Uni"/>
                  <w:i/>
                  <w:sz w:val="24"/>
                </w:rPr>
              </m:ctrlPr>
            </m:dPr>
            <m:e>
              <m:r>
                <w:rPr>
                  <w:rFonts w:ascii="Cambria Math" w:eastAsiaTheme="minorEastAsia" w:hAnsi="Cambria Math" w:cs="Arial for Autograph Uni"/>
                  <w:sz w:val="24"/>
                </w:rPr>
                <m:t>x</m:t>
              </m:r>
            </m:e>
          </m:d>
          <m:r>
            <w:rPr>
              <w:rFonts w:ascii="Cambria Math" w:eastAsiaTheme="minorEastAsia" w:hAnsi="Cambria Math" w:cs="Arial for Autograph Uni"/>
              <w:sz w:val="24"/>
            </w:rPr>
            <m:t>=</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150</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3</m:t>
                  </m:r>
                </m:sup>
              </m:sSup>
              <m:r>
                <w:rPr>
                  <w:rFonts w:ascii="Cambria Math" w:eastAsiaTheme="minorEastAsia" w:hAnsi="Cambria Math" w:cs="Arial for Autograph Uni"/>
                  <w:sz w:val="24"/>
                </w:rPr>
                <m:t>-25</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4</m:t>
                  </m:r>
                </m:sup>
              </m:sSup>
              <m:r>
                <w:rPr>
                  <w:rFonts w:ascii="Cambria Math" w:eastAsiaTheme="minorEastAsia" w:hAnsi="Cambria Math" w:cs="Arial for Autograph Uni"/>
                  <w:sz w:val="24"/>
                </w:rPr>
                <m:t>+250</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2</m:t>
                  </m:r>
                </m:sup>
              </m:sSup>
              <m:r>
                <w:rPr>
                  <w:rFonts w:ascii="Cambria Math" w:eastAsiaTheme="minorEastAsia" w:hAnsi="Cambria Math" w:cs="Arial for Autograph Uni"/>
                  <w:sz w:val="24"/>
                </w:rPr>
                <m:t>-25</m:t>
              </m:r>
            </m:num>
            <m:den>
              <m:r>
                <w:rPr>
                  <w:rFonts w:ascii="Cambria Math" w:eastAsiaTheme="minorEastAsia" w:hAnsi="Cambria Math" w:cs="Arial for Autograph Uni"/>
                  <w:sz w:val="24"/>
                </w:rPr>
                <m:t>-</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2</m:t>
                  </m:r>
                </m:sup>
              </m:sSup>
            </m:den>
          </m:f>
        </m:oMath>
      </m:oMathPara>
    </w:p>
    <w:p w:rsidR="00E405A0" w:rsidRPr="008421E8" w:rsidRDefault="00E405A0" w:rsidP="005B1361">
      <w:pPr>
        <w:tabs>
          <w:tab w:val="left" w:pos="3210"/>
        </w:tabs>
        <w:rPr>
          <w:rFonts w:ascii="Arial for Autograph Uni" w:eastAsiaTheme="minorEastAsia" w:hAnsi="Arial for Autograph Uni" w:cs="Arial for Autograph Uni"/>
          <w:sz w:val="24"/>
        </w:rPr>
      </w:pPr>
    </w:p>
    <w:p w:rsidR="00E405A0" w:rsidRPr="005B1361" w:rsidRDefault="002C2C07" w:rsidP="005B1361">
      <w:pPr>
        <w:tabs>
          <w:tab w:val="left" w:pos="3210"/>
        </w:tabs>
        <w:rPr>
          <w:rFonts w:ascii="Arial for Autograph Uni" w:eastAsiaTheme="minorEastAsia" w:hAnsi="Arial for Autograph Uni" w:cs="Arial for Autograph Uni"/>
          <w:sz w:val="24"/>
        </w:rPr>
      </w:pPr>
      <m:oMathPara>
        <m:oMathParaPr>
          <m:jc m:val="left"/>
        </m:oMathParaPr>
        <m:oMath>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g</m:t>
              </m:r>
            </m:e>
            <m:sup>
              <m:r>
                <w:rPr>
                  <w:rFonts w:ascii="Cambria Math" w:eastAsiaTheme="minorEastAsia" w:hAnsi="Cambria Math" w:cs="Arial for Autograph Uni"/>
                  <w:sz w:val="24"/>
                </w:rPr>
                <m:t>'</m:t>
              </m:r>
            </m:sup>
          </m:sSup>
          <m:d>
            <m:dPr>
              <m:ctrlPr>
                <w:rPr>
                  <w:rFonts w:ascii="Cambria Math" w:eastAsiaTheme="minorEastAsia" w:hAnsi="Cambria Math" w:cs="Arial for Autograph Uni"/>
                  <w:i/>
                  <w:sz w:val="24"/>
                </w:rPr>
              </m:ctrlPr>
            </m:dPr>
            <m:e>
              <m:r>
                <w:rPr>
                  <w:rFonts w:ascii="Cambria Math" w:eastAsiaTheme="minorEastAsia" w:hAnsi="Cambria Math" w:cs="Arial for Autograph Uni"/>
                  <w:sz w:val="24"/>
                </w:rPr>
                <m:t>x</m:t>
              </m:r>
            </m:e>
          </m:d>
          <m:r>
            <w:rPr>
              <w:rFonts w:ascii="Cambria Math" w:eastAsiaTheme="minorEastAsia" w:hAnsi="Cambria Math" w:cs="Arial for Autograph Uni"/>
              <w:sz w:val="24"/>
            </w:rPr>
            <m:t>=</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50</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4</m:t>
                  </m:r>
                </m:sup>
              </m:sSup>
              <m:r>
                <w:rPr>
                  <w:rFonts w:ascii="Cambria Math" w:eastAsiaTheme="minorEastAsia" w:hAnsi="Cambria Math" w:cs="Arial for Autograph Uni"/>
                  <w:sz w:val="24"/>
                </w:rPr>
                <m:t>-150</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3</m:t>
                  </m:r>
                </m:sup>
              </m:sSup>
              <m:r>
                <w:rPr>
                  <w:rFonts w:ascii="Cambria Math" w:eastAsiaTheme="minorEastAsia" w:hAnsi="Cambria Math" w:cs="Arial for Autograph Uni"/>
                  <w:sz w:val="24"/>
                </w:rPr>
                <m:t>-50</m:t>
              </m:r>
            </m:num>
            <m:den>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x</m:t>
                  </m:r>
                </m:e>
                <m:sup>
                  <m:r>
                    <w:rPr>
                      <w:rFonts w:ascii="Cambria Math" w:eastAsiaTheme="minorEastAsia" w:hAnsi="Cambria Math" w:cs="Arial for Autograph Uni"/>
                      <w:sz w:val="24"/>
                    </w:rPr>
                    <m:t>3</m:t>
                  </m:r>
                </m:sup>
              </m:sSup>
            </m:den>
          </m:f>
        </m:oMath>
      </m:oMathPara>
    </w:p>
    <w:p w:rsidR="005B1361" w:rsidRPr="008421E8" w:rsidRDefault="005B1361" w:rsidP="005B1361">
      <w:pPr>
        <w:tabs>
          <w:tab w:val="left" w:pos="3210"/>
        </w:tabs>
        <w:rPr>
          <w:rFonts w:ascii="Arial for Autograph Uni" w:eastAsiaTheme="minorEastAsia" w:hAnsi="Arial for Autograph Uni" w:cs="Arial for Autograph Uni"/>
          <w:sz w:val="24"/>
        </w:rPr>
      </w:pPr>
    </w:p>
    <w:p w:rsidR="00E405A0" w:rsidRPr="005B1361" w:rsidRDefault="005B1361" w:rsidP="005B1361">
      <w:pPr>
        <w:tabs>
          <w:tab w:val="left" w:pos="3210"/>
        </w:tabs>
        <w:rPr>
          <w:rFonts w:ascii="Arial for Autograph Uni" w:eastAsiaTheme="minorEastAsia" w:hAnsi="Arial for Autograph Uni" w:cs="Arial for Autograph Uni"/>
          <w:sz w:val="24"/>
        </w:rPr>
      </w:pPr>
      <m:oMathPara>
        <m:oMathParaPr>
          <m:jc m:val="left"/>
        </m:oMathParaPr>
        <m:oMath>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g</m:t>
              </m:r>
            </m:e>
            <m:sup>
              <m:r>
                <w:rPr>
                  <w:rFonts w:ascii="Cambria Math" w:eastAsiaTheme="minorEastAsia" w:hAnsi="Cambria Math" w:cs="Arial for Autograph Uni"/>
                  <w:sz w:val="24"/>
                </w:rPr>
                <m:t>'</m:t>
              </m:r>
            </m:sup>
          </m:sSup>
          <m:d>
            <m:dPr>
              <m:ctrlPr>
                <w:rPr>
                  <w:rFonts w:ascii="Cambria Math" w:eastAsiaTheme="minorEastAsia" w:hAnsi="Cambria Math" w:cs="Arial for Autograph Uni"/>
                  <w:i/>
                  <w:sz w:val="24"/>
                </w:rPr>
              </m:ctrlPr>
            </m:dPr>
            <m:e>
              <m:r>
                <w:rPr>
                  <w:rFonts w:ascii="Cambria Math" w:eastAsiaTheme="minorEastAsia" w:hAnsi="Cambria Math" w:cs="Arial for Autograph Uni"/>
                  <w:sz w:val="24"/>
                </w:rPr>
                <m:t>7</m:t>
              </m:r>
            </m:e>
          </m:d>
          <m:r>
            <w:rPr>
              <w:rFonts w:ascii="Cambria Math" w:eastAsiaTheme="minorEastAsia" w:hAnsi="Cambria Math" w:cs="Arial for Autograph Uni"/>
              <w:sz w:val="24"/>
            </w:rPr>
            <m:t>=</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50</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×7</m:t>
                  </m:r>
                </m:e>
                <m:sup>
                  <m:r>
                    <w:rPr>
                      <w:rFonts w:ascii="Cambria Math" w:eastAsiaTheme="minorEastAsia" w:hAnsi="Cambria Math" w:cs="Arial for Autograph Uni"/>
                      <w:sz w:val="24"/>
                    </w:rPr>
                    <m:t>4</m:t>
                  </m:r>
                </m:sup>
              </m:sSup>
              <m:r>
                <w:rPr>
                  <w:rFonts w:ascii="Cambria Math" w:eastAsiaTheme="minorEastAsia" w:hAnsi="Cambria Math" w:cs="Arial for Autograph Uni"/>
                  <w:sz w:val="24"/>
                </w:rPr>
                <m:t>-150</m:t>
              </m:r>
              <m:r>
                <w:rPr>
                  <w:rFonts w:ascii="Cambria Math" w:eastAsiaTheme="minorEastAsia" w:hAnsi="Cambria Math" w:cs="Arial for Autograph Uni"/>
                  <w:sz w:val="24"/>
                </w:rPr>
                <m:t>×</m:t>
              </m:r>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7</m:t>
                  </m:r>
                </m:e>
                <m:sup>
                  <m:r>
                    <w:rPr>
                      <w:rFonts w:ascii="Cambria Math" w:eastAsiaTheme="minorEastAsia" w:hAnsi="Cambria Math" w:cs="Arial for Autograph Uni"/>
                      <w:sz w:val="24"/>
                    </w:rPr>
                    <m:t>3</m:t>
                  </m:r>
                </m:sup>
              </m:sSup>
              <m:r>
                <w:rPr>
                  <w:rFonts w:ascii="Cambria Math" w:eastAsiaTheme="minorEastAsia" w:hAnsi="Cambria Math" w:cs="Arial for Autograph Uni"/>
                  <w:sz w:val="24"/>
                </w:rPr>
                <m:t>-50</m:t>
              </m:r>
            </m:num>
            <m:den>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7</m:t>
                  </m:r>
                </m:e>
                <m:sup>
                  <m:r>
                    <w:rPr>
                      <w:rFonts w:ascii="Cambria Math" w:eastAsiaTheme="minorEastAsia" w:hAnsi="Cambria Math" w:cs="Arial for Autograph Uni"/>
                      <w:sz w:val="24"/>
                    </w:rPr>
                    <m:t>3</m:t>
                  </m:r>
                </m:sup>
              </m:sSup>
            </m:den>
          </m:f>
        </m:oMath>
      </m:oMathPara>
    </w:p>
    <w:p w:rsidR="005B1361" w:rsidRPr="008421E8" w:rsidRDefault="005B1361" w:rsidP="005B1361">
      <w:pPr>
        <w:tabs>
          <w:tab w:val="left" w:pos="3210"/>
        </w:tabs>
        <w:rPr>
          <w:rFonts w:ascii="Arial for Autograph Uni" w:eastAsiaTheme="minorEastAsia" w:hAnsi="Arial for Autograph Uni" w:cs="Arial for Autograph Uni"/>
          <w:sz w:val="24"/>
        </w:rPr>
      </w:pPr>
    </w:p>
    <w:p w:rsidR="00E405A0" w:rsidRPr="005B1361" w:rsidRDefault="005B1361" w:rsidP="005B1361">
      <w:pPr>
        <w:tabs>
          <w:tab w:val="left" w:pos="3210"/>
        </w:tabs>
        <w:rPr>
          <w:rFonts w:ascii="Arial for Autograph Uni" w:eastAsiaTheme="minorEastAsia" w:hAnsi="Arial for Autograph Uni" w:cs="Arial for Autograph Uni"/>
          <w:sz w:val="24"/>
        </w:rPr>
      </w:pPr>
      <m:oMathPara>
        <m:oMathParaPr>
          <m:jc m:val="left"/>
        </m:oMathParaPr>
        <m:oMath>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g</m:t>
              </m:r>
            </m:e>
            <m:sup>
              <m:r>
                <w:rPr>
                  <w:rFonts w:ascii="Cambria Math" w:eastAsiaTheme="minorEastAsia" w:hAnsi="Cambria Math" w:cs="Arial for Autograph Uni"/>
                  <w:sz w:val="24"/>
                </w:rPr>
                <m:t>'</m:t>
              </m:r>
            </m:sup>
          </m:sSup>
          <m:d>
            <m:dPr>
              <m:ctrlPr>
                <w:rPr>
                  <w:rFonts w:ascii="Cambria Math" w:eastAsiaTheme="minorEastAsia" w:hAnsi="Cambria Math" w:cs="Arial for Autograph Uni"/>
                  <w:i/>
                  <w:sz w:val="24"/>
                </w:rPr>
              </m:ctrlPr>
            </m:dPr>
            <m:e>
              <m:r>
                <w:rPr>
                  <w:rFonts w:ascii="Cambria Math" w:eastAsiaTheme="minorEastAsia" w:hAnsi="Cambria Math" w:cs="Arial for Autograph Uni"/>
                  <w:sz w:val="24"/>
                </w:rPr>
                <m:t>7</m:t>
              </m:r>
            </m:e>
          </m:d>
          <m:r>
            <w:rPr>
              <w:rFonts w:ascii="Cambria Math" w:eastAsiaTheme="minorEastAsia" w:hAnsi="Cambria Math" w:cs="Arial for Autograph Uni"/>
              <w:sz w:val="24"/>
            </w:rPr>
            <m:t>=</m:t>
          </m:r>
          <m:f>
            <m:fPr>
              <m:ctrlPr>
                <w:rPr>
                  <w:rFonts w:ascii="Cambria Math" w:eastAsiaTheme="minorEastAsia" w:hAnsi="Cambria Math" w:cs="Arial for Autograph Uni"/>
                  <w:i/>
                  <w:sz w:val="24"/>
                </w:rPr>
              </m:ctrlPr>
            </m:fPr>
            <m:num>
              <m:r>
                <w:rPr>
                  <w:rFonts w:ascii="Cambria Math" w:eastAsiaTheme="minorEastAsia" w:hAnsi="Cambria Math" w:cs="Arial for Autograph Uni"/>
                  <w:sz w:val="24"/>
                </w:rPr>
                <m:t>68550</m:t>
              </m:r>
            </m:num>
            <m:den>
              <m:r>
                <w:rPr>
                  <w:rFonts w:ascii="Cambria Math" w:eastAsiaTheme="minorEastAsia" w:hAnsi="Cambria Math" w:cs="Arial for Autograph Uni"/>
                  <w:sz w:val="24"/>
                </w:rPr>
                <m:t>343</m:t>
              </m:r>
            </m:den>
          </m:f>
        </m:oMath>
      </m:oMathPara>
    </w:p>
    <w:p w:rsidR="005B1361" w:rsidRPr="008421E8" w:rsidRDefault="005B1361" w:rsidP="005B1361">
      <w:pPr>
        <w:tabs>
          <w:tab w:val="left" w:pos="3210"/>
        </w:tabs>
        <w:rPr>
          <w:rFonts w:ascii="Arial for Autograph Uni" w:eastAsiaTheme="minorEastAsia" w:hAnsi="Arial for Autograph Uni" w:cs="Arial for Autograph Uni"/>
          <w:sz w:val="24"/>
        </w:rPr>
      </w:pPr>
    </w:p>
    <w:p w:rsidR="00E405A0" w:rsidRPr="005B1361" w:rsidRDefault="005B1361" w:rsidP="005B1361">
      <w:pPr>
        <w:tabs>
          <w:tab w:val="left" w:pos="3210"/>
        </w:tabs>
        <w:rPr>
          <w:rFonts w:ascii="Arial for Autograph Uni" w:eastAsiaTheme="minorEastAsia" w:hAnsi="Arial for Autograph Uni" w:cs="Arial for Autograph Uni"/>
          <w:sz w:val="24"/>
        </w:rPr>
      </w:pPr>
      <m:oMathPara>
        <m:oMathParaPr>
          <m:jc m:val="left"/>
        </m:oMathParaPr>
        <m:oMath>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g</m:t>
              </m:r>
            </m:e>
            <m:sup>
              <m:r>
                <w:rPr>
                  <w:rFonts w:ascii="Cambria Math" w:eastAsiaTheme="minorEastAsia" w:hAnsi="Cambria Math" w:cs="Arial for Autograph Uni"/>
                  <w:sz w:val="24"/>
                </w:rPr>
                <m:t>'</m:t>
              </m:r>
            </m:sup>
          </m:sSup>
          <m:d>
            <m:dPr>
              <m:ctrlPr>
                <w:rPr>
                  <w:rFonts w:ascii="Cambria Math" w:eastAsiaTheme="minorEastAsia" w:hAnsi="Cambria Math" w:cs="Arial for Autograph Uni"/>
                  <w:i/>
                  <w:sz w:val="24"/>
                </w:rPr>
              </m:ctrlPr>
            </m:dPr>
            <m:e>
              <m:r>
                <w:rPr>
                  <w:rFonts w:ascii="Cambria Math" w:eastAsiaTheme="minorEastAsia" w:hAnsi="Cambria Math" w:cs="Arial for Autograph Uni"/>
                  <w:sz w:val="24"/>
                </w:rPr>
                <m:t>7</m:t>
              </m:r>
            </m:e>
          </m:d>
          <m:r>
            <w:rPr>
              <w:rFonts w:ascii="Cambria Math" w:eastAsiaTheme="minorEastAsia" w:hAnsi="Cambria Math" w:cs="Arial for Autograph Uni"/>
              <w:sz w:val="24"/>
            </w:rPr>
            <m:t>=199.854227</m:t>
          </m:r>
          <m:r>
            <w:rPr>
              <w:rFonts w:ascii="Cambria Math" w:eastAsiaTheme="minorEastAsia" w:hAnsi="Cambria Math" w:cs="Arial for Autograph Uni"/>
              <w:sz w:val="24"/>
            </w:rPr>
            <m:t>4</m:t>
          </m:r>
        </m:oMath>
      </m:oMathPara>
    </w:p>
    <w:p w:rsidR="005B1361" w:rsidRPr="005B1361" w:rsidRDefault="005B1361" w:rsidP="005B1361">
      <w:pPr>
        <w:tabs>
          <w:tab w:val="left" w:pos="3210"/>
        </w:tabs>
        <w:rPr>
          <w:rFonts w:ascii="Arial for Autograph Uni" w:eastAsiaTheme="minorEastAsia" w:hAnsi="Arial for Autograph Uni" w:cs="Arial for Autograph Uni"/>
          <w:sz w:val="24"/>
        </w:rPr>
      </w:pPr>
    </w:p>
    <w:p w:rsidR="005B1361" w:rsidRPr="005B1361" w:rsidRDefault="005B1361" w:rsidP="005B1361">
      <w:pPr>
        <w:tabs>
          <w:tab w:val="left" w:pos="3210"/>
        </w:tabs>
        <w:rPr>
          <w:rFonts w:ascii="Arial for Autograph Uni" w:eastAsiaTheme="minorEastAsia" w:hAnsi="Arial for Autograph Uni" w:cs="Arial for Autograph Uni"/>
          <w:sz w:val="24"/>
        </w:rPr>
      </w:pPr>
      <m:oMathPara>
        <m:oMathParaPr>
          <m:jc m:val="left"/>
        </m:oMathParaPr>
        <m:oMath>
          <m:sSup>
            <m:sSupPr>
              <m:ctrlPr>
                <w:rPr>
                  <w:rFonts w:ascii="Cambria Math" w:eastAsiaTheme="minorEastAsia" w:hAnsi="Cambria Math" w:cs="Arial for Autograph Uni"/>
                  <w:i/>
                  <w:sz w:val="24"/>
                </w:rPr>
              </m:ctrlPr>
            </m:sSupPr>
            <m:e>
              <m:r>
                <w:rPr>
                  <w:rFonts w:ascii="Cambria Math" w:eastAsiaTheme="minorEastAsia" w:hAnsi="Cambria Math" w:cs="Arial for Autograph Uni"/>
                  <w:sz w:val="24"/>
                </w:rPr>
                <m:t>g</m:t>
              </m:r>
            </m:e>
            <m:sup>
              <m:r>
                <w:rPr>
                  <w:rFonts w:ascii="Cambria Math" w:eastAsiaTheme="minorEastAsia" w:hAnsi="Cambria Math" w:cs="Arial for Autograph Uni"/>
                  <w:sz w:val="24"/>
                </w:rPr>
                <m:t>'</m:t>
              </m:r>
            </m:sup>
          </m:sSup>
          <m:d>
            <m:dPr>
              <m:ctrlPr>
                <w:rPr>
                  <w:rFonts w:ascii="Cambria Math" w:eastAsiaTheme="minorEastAsia" w:hAnsi="Cambria Math" w:cs="Arial for Autograph Uni"/>
                  <w:i/>
                  <w:sz w:val="24"/>
                </w:rPr>
              </m:ctrlPr>
            </m:dPr>
            <m:e>
              <m:r>
                <w:rPr>
                  <w:rFonts w:ascii="Cambria Math" w:eastAsiaTheme="minorEastAsia" w:hAnsi="Cambria Math" w:cs="Arial for Autograph Uni"/>
                  <w:sz w:val="24"/>
                </w:rPr>
                <m:t>7</m:t>
              </m:r>
            </m:e>
          </m:d>
          <m:r>
            <w:rPr>
              <w:rFonts w:ascii="Cambria Math" w:eastAsiaTheme="minorEastAsia" w:hAnsi="Cambria Math" w:cs="Arial for Autograph Uni"/>
              <w:sz w:val="24"/>
            </w:rPr>
            <m:t>&gt;</m:t>
          </m:r>
          <m:r>
            <w:rPr>
              <w:rFonts w:ascii="Cambria Math" w:eastAsiaTheme="minorEastAsia" w:hAnsi="Cambria Math" w:cs="Arial for Autograph Uni"/>
              <w:sz w:val="24"/>
            </w:rPr>
            <m:t>1</m:t>
          </m:r>
        </m:oMath>
      </m:oMathPara>
    </w:p>
    <w:p w:rsidR="005B1361" w:rsidRPr="005B1361" w:rsidRDefault="005B1361" w:rsidP="005B1361">
      <w:pPr>
        <w:tabs>
          <w:tab w:val="left" w:pos="3210"/>
        </w:tabs>
        <w:rPr>
          <w:rFonts w:ascii="Arial for Autograph Uni" w:eastAsiaTheme="minorEastAsia" w:hAnsi="Arial for Autograph Uni" w:cs="Arial for Autograph Uni"/>
          <w:sz w:val="24"/>
        </w:rPr>
      </w:pPr>
    </w:p>
    <w:p w:rsidR="005B1361" w:rsidRPr="008421E8" w:rsidRDefault="005B1361" w:rsidP="003D743D">
      <w:pPr>
        <w:tabs>
          <w:tab w:val="left" w:pos="3210"/>
        </w:tabs>
        <w:rPr>
          <w:rFonts w:ascii="Arial for Autograph Uni" w:eastAsiaTheme="minorEastAsia" w:hAnsi="Arial for Autograph Uni" w:cs="Arial for Autograph Uni"/>
          <w:sz w:val="24"/>
        </w:rPr>
      </w:pPr>
      <m:oMath>
        <m:r>
          <w:rPr>
            <w:rFonts w:ascii="Cambria Math" w:eastAsiaTheme="minorEastAsia" w:hAnsi="Cambria Math" w:cs="Arial for Autograph Uni"/>
            <w:sz w:val="24"/>
          </w:rPr>
          <m:t>∴</m:t>
        </m:r>
      </m:oMath>
      <w:r w:rsidR="00BE2275">
        <w:rPr>
          <w:rFonts w:ascii="Arial for Autograph Uni" w:eastAsiaTheme="minorEastAsia" w:hAnsi="Arial for Autograph Uni" w:cs="Arial for Autograph Uni"/>
          <w:sz w:val="24"/>
        </w:rPr>
        <w:t xml:space="preserve"> using this</w:t>
      </w:r>
      <w:r>
        <w:rPr>
          <w:rFonts w:ascii="Arial for Autograph Uni" w:eastAsiaTheme="minorEastAsia" w:hAnsi="Arial for Autograph Uni" w:cs="Arial for Autograph Uni"/>
          <w:sz w:val="24"/>
        </w:rPr>
        <w:t xml:space="preserve"> starting value </w:t>
      </w:r>
      <w:r w:rsidR="00BE2275">
        <w:rPr>
          <w:rFonts w:ascii="Arial for Autograph Uni" w:eastAsiaTheme="minorEastAsia" w:hAnsi="Arial for Autograph Uni" w:cs="Arial for Autograph Uni"/>
          <w:sz w:val="24"/>
        </w:rPr>
        <w:t xml:space="preserve">the method wont converge to the root due to thegradient being too steep </w:t>
      </w:r>
      <w:r>
        <w:rPr>
          <w:rFonts w:ascii="Arial for Autograph Uni" w:eastAsiaTheme="minorEastAsia" w:hAnsi="Arial for Autograph Uni" w:cs="Arial for Autograph Uni"/>
          <w:sz w:val="24"/>
        </w:rPr>
        <w:t>.</w:t>
      </w:r>
    </w:p>
    <w:p w:rsidR="00E405A0" w:rsidRDefault="00E405A0" w:rsidP="003D743D">
      <w:pPr>
        <w:tabs>
          <w:tab w:val="left" w:pos="3210"/>
        </w:tabs>
        <w:rPr>
          <w:rFonts w:ascii="Arial for Autograph Uni" w:eastAsiaTheme="minorEastAsia" w:hAnsi="Arial for Autograph Uni" w:cs="Arial for Autograph Uni"/>
          <w:sz w:val="24"/>
        </w:rPr>
      </w:pPr>
    </w:p>
    <w:p w:rsidR="005B1361" w:rsidRDefault="005B1361" w:rsidP="003D743D">
      <w:pPr>
        <w:tabs>
          <w:tab w:val="left" w:pos="3210"/>
        </w:tabs>
        <w:rPr>
          <w:rFonts w:ascii="Arial for Autograph Uni" w:eastAsiaTheme="minorEastAsia" w:hAnsi="Arial for Autograph Uni" w:cs="Arial for Autograph Uni"/>
          <w:sz w:val="24"/>
        </w:rPr>
      </w:pPr>
    </w:p>
    <w:p w:rsidR="005B1361" w:rsidRPr="008421E8" w:rsidRDefault="005B1361" w:rsidP="003D743D">
      <w:pPr>
        <w:tabs>
          <w:tab w:val="left" w:pos="3210"/>
        </w:tabs>
        <w:rPr>
          <w:rFonts w:ascii="Arial for Autograph Uni" w:eastAsiaTheme="minorEastAsia" w:hAnsi="Arial for Autograph Uni" w:cs="Arial for Autograph Uni"/>
          <w:sz w:val="24"/>
        </w:rPr>
      </w:pPr>
    </w:p>
    <w:p w:rsidR="00E405A0" w:rsidRDefault="00E405A0" w:rsidP="003D743D">
      <w:pPr>
        <w:tabs>
          <w:tab w:val="left" w:pos="3210"/>
        </w:tabs>
        <w:rPr>
          <w:rFonts w:ascii="Arial for Autograph Uni" w:eastAsiaTheme="minorEastAsia" w:hAnsi="Arial for Autograph Uni" w:cs="Arial for Autograph Uni"/>
          <w:sz w:val="24"/>
        </w:rPr>
      </w:pPr>
    </w:p>
    <w:p w:rsidR="005B1361" w:rsidRPr="008421E8" w:rsidRDefault="005B1361" w:rsidP="003D743D">
      <w:pPr>
        <w:tabs>
          <w:tab w:val="left" w:pos="3210"/>
        </w:tabs>
        <w:rPr>
          <w:rFonts w:ascii="Arial for Autograph Uni" w:eastAsiaTheme="minorEastAsia" w:hAnsi="Arial for Autograph Uni" w:cs="Arial for Autograph Uni"/>
          <w:sz w:val="24"/>
        </w:rPr>
      </w:pPr>
    </w:p>
    <w:p w:rsidR="00E405A0" w:rsidRPr="008421E8" w:rsidRDefault="00E405A0"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32"/>
          <w:u w:val="single"/>
        </w:rPr>
        <w:t>Conclusion</w:t>
      </w:r>
    </w:p>
    <w:p w:rsidR="00592D3E" w:rsidRPr="008421E8" w:rsidRDefault="00E405A0" w:rsidP="00592D3E">
      <w:pPr>
        <w:tabs>
          <w:tab w:val="left" w:pos="3210"/>
        </w:tabs>
        <w:rPr>
          <w:rFonts w:ascii="Arial for Autograph Uni" w:eastAsiaTheme="minorEastAsia" w:hAnsi="Arial for Autograph Uni" w:cs="Arial for Autograph Uni"/>
          <w:sz w:val="28"/>
        </w:rPr>
      </w:pPr>
      <w:r w:rsidRPr="008421E8">
        <w:rPr>
          <w:rFonts w:ascii="Arial for Autograph Uni" w:eastAsiaTheme="minorEastAsia" w:hAnsi="Arial for Autograph Uni" w:cs="Arial for Autograph Uni"/>
          <w:sz w:val="24"/>
        </w:rPr>
        <w:t>To end I will need to be able to compare the 3 different methods. To do this I will be takin</w:t>
      </w:r>
      <w:r w:rsidR="00716DB9" w:rsidRPr="008421E8">
        <w:rPr>
          <w:rFonts w:ascii="Arial for Autograph Uni" w:eastAsiaTheme="minorEastAsia" w:hAnsi="Arial for Autograph Uni" w:cs="Arial for Autograph Uni"/>
          <w:sz w:val="24"/>
        </w:rPr>
        <w:t>g my working case for my Fixed-P</w:t>
      </w:r>
      <w:r w:rsidRPr="008421E8">
        <w:rPr>
          <w:rFonts w:ascii="Arial for Autograph Uni" w:eastAsiaTheme="minorEastAsia" w:hAnsi="Arial for Autograph Uni" w:cs="Arial for Autograph Uni"/>
          <w:sz w:val="24"/>
        </w:rPr>
        <w:t>oint Iteration and applying both the decimal search and Newton-Raphson</w:t>
      </w:r>
      <w:r w:rsidR="00295ED1">
        <w:rPr>
          <w:rFonts w:ascii="Arial for Autograph Uni" w:eastAsiaTheme="minorEastAsia" w:hAnsi="Arial for Autograph Uni" w:cs="Arial for Autograph Uni"/>
          <w:sz w:val="24"/>
        </w:rPr>
        <w:t xml:space="preserve"> Methods</w:t>
      </w:r>
      <w:r w:rsidRPr="008421E8">
        <w:rPr>
          <w:rFonts w:ascii="Arial for Autograph Uni" w:eastAsiaTheme="minorEastAsia" w:hAnsi="Arial for Autograph Uni" w:cs="Arial for Autograph Uni"/>
          <w:sz w:val="24"/>
        </w:rPr>
        <w:t>.</w:t>
      </w:r>
      <w:r w:rsidR="00592D3E" w:rsidRPr="008421E8">
        <w:rPr>
          <w:rFonts w:ascii="Arial for Autograph Uni" w:eastAsiaTheme="minorEastAsia" w:hAnsi="Arial for Autograph Uni" w:cs="Arial for Autograph Uni"/>
          <w:sz w:val="24"/>
        </w:rPr>
        <w:t xml:space="preserve"> The equation that I will be using is:</w:t>
      </w:r>
    </w:p>
    <w:p w:rsidR="00592D3E" w:rsidRPr="008421E8" w:rsidRDefault="00592D3E" w:rsidP="00592D3E">
      <w:pPr>
        <w:tabs>
          <w:tab w:val="left" w:pos="3210"/>
        </w:tabs>
        <w:rPr>
          <w:rFonts w:ascii="Arial for Autograph Uni" w:eastAsiaTheme="minorEastAsia" w:hAnsi="Arial for Autograph Uni" w:cs="Arial for Autograph Uni"/>
          <w:sz w:val="32"/>
        </w:rPr>
      </w:pPr>
      <m:oMathPara>
        <m:oMath>
          <m:r>
            <w:rPr>
              <w:rFonts w:ascii="Cambria Math" w:eastAsiaTheme="minorEastAsia" w:hAnsi="Cambria Math" w:cs="Arial for Autograph Uni"/>
              <w:sz w:val="32"/>
            </w:rPr>
            <w:lastRenderedPageBreak/>
            <m:t xml:space="preserve"> y=3</m:t>
          </m:r>
          <m:sSup>
            <m:sSupPr>
              <m:ctrlPr>
                <w:rPr>
                  <w:rFonts w:ascii="Cambria Math" w:eastAsiaTheme="minorEastAsia" w:hAnsi="Cambria Math" w:cs="Arial for Autograph Uni"/>
                  <w:i/>
                  <w:sz w:val="32"/>
                </w:rPr>
              </m:ctrlPr>
            </m:sSupPr>
            <m:e>
              <m:r>
                <w:rPr>
                  <w:rFonts w:ascii="Cambria Math" w:eastAsiaTheme="minorEastAsia" w:hAnsi="Cambria Math" w:cs="Arial for Autograph Uni"/>
                  <w:sz w:val="32"/>
                </w:rPr>
                <m:t>x</m:t>
              </m:r>
            </m:e>
            <m:sup>
              <m:r>
                <w:rPr>
                  <w:rFonts w:ascii="Cambria Math" w:eastAsiaTheme="minorEastAsia" w:hAnsi="Cambria Math" w:cs="Arial for Autograph Uni"/>
                  <w:sz w:val="32"/>
                </w:rPr>
                <m:t>3</m:t>
              </m:r>
            </m:sup>
          </m:sSup>
          <m:r>
            <w:rPr>
              <w:rFonts w:ascii="Cambria Math" w:eastAsiaTheme="minorEastAsia" w:hAnsi="Cambria Math" w:cs="Arial for Autograph Uni"/>
              <w:sz w:val="32"/>
            </w:rPr>
            <m:t>-0.5</m:t>
          </m:r>
          <m:sSup>
            <m:sSupPr>
              <m:ctrlPr>
                <w:rPr>
                  <w:rFonts w:ascii="Cambria Math" w:eastAsiaTheme="minorEastAsia" w:hAnsi="Cambria Math" w:cs="Arial for Autograph Uni"/>
                  <w:i/>
                  <w:sz w:val="32"/>
                </w:rPr>
              </m:ctrlPr>
            </m:sSupPr>
            <m:e>
              <m:r>
                <w:rPr>
                  <w:rFonts w:ascii="Cambria Math" w:eastAsiaTheme="minorEastAsia" w:hAnsi="Cambria Math" w:cs="Arial for Autograph Uni"/>
                  <w:sz w:val="32"/>
                </w:rPr>
                <m:t>x</m:t>
              </m:r>
            </m:e>
            <m:sup>
              <m:r>
                <w:rPr>
                  <w:rFonts w:ascii="Cambria Math" w:eastAsiaTheme="minorEastAsia" w:hAnsi="Cambria Math" w:cs="Arial for Autograph Uni"/>
                  <w:sz w:val="32"/>
                </w:rPr>
                <m:t>4</m:t>
              </m:r>
            </m:sup>
          </m:sSup>
          <m:r>
            <w:rPr>
              <w:rFonts w:ascii="Cambria Math" w:eastAsiaTheme="minorEastAsia" w:hAnsi="Cambria Math" w:cs="Arial for Autograph Uni"/>
              <w:sz w:val="32"/>
            </w:rPr>
            <m:t>+1/50</m:t>
          </m:r>
          <m:sSup>
            <m:sSupPr>
              <m:ctrlPr>
                <w:rPr>
                  <w:rFonts w:ascii="Cambria Math" w:eastAsiaTheme="minorEastAsia" w:hAnsi="Cambria Math" w:cs="Arial for Autograph Uni"/>
                  <w:i/>
                  <w:sz w:val="32"/>
                </w:rPr>
              </m:ctrlPr>
            </m:sSupPr>
            <m:e>
              <m:r>
                <w:rPr>
                  <w:rFonts w:ascii="Cambria Math" w:eastAsiaTheme="minorEastAsia" w:hAnsi="Cambria Math" w:cs="Arial for Autograph Uni"/>
                  <w:sz w:val="32"/>
                </w:rPr>
                <m:t>x</m:t>
              </m:r>
            </m:e>
            <m:sup>
              <m:r>
                <w:rPr>
                  <w:rFonts w:ascii="Cambria Math" w:eastAsiaTheme="minorEastAsia" w:hAnsi="Cambria Math" w:cs="Arial for Autograph Uni"/>
                  <w:sz w:val="32"/>
                </w:rPr>
                <m:t>3</m:t>
              </m:r>
            </m:sup>
          </m:sSup>
          <m:r>
            <w:rPr>
              <w:rFonts w:ascii="Cambria Math" w:eastAsiaTheme="minorEastAsia" w:hAnsi="Cambria Math" w:cs="Arial for Autograph Uni"/>
              <w:sz w:val="32"/>
            </w:rPr>
            <m:t>+5</m:t>
          </m:r>
          <m:sSup>
            <m:sSupPr>
              <m:ctrlPr>
                <w:rPr>
                  <w:rFonts w:ascii="Cambria Math" w:eastAsiaTheme="minorEastAsia" w:hAnsi="Cambria Math" w:cs="Arial for Autograph Uni"/>
                  <w:i/>
                  <w:sz w:val="32"/>
                </w:rPr>
              </m:ctrlPr>
            </m:sSupPr>
            <m:e>
              <m:r>
                <w:rPr>
                  <w:rFonts w:ascii="Cambria Math" w:eastAsiaTheme="minorEastAsia" w:hAnsi="Cambria Math" w:cs="Arial for Autograph Uni"/>
                  <w:sz w:val="32"/>
                </w:rPr>
                <m:t>x</m:t>
              </m:r>
            </m:e>
            <m:sup>
              <m:r>
                <w:rPr>
                  <w:rFonts w:ascii="Cambria Math" w:eastAsiaTheme="minorEastAsia" w:hAnsi="Cambria Math" w:cs="Arial for Autograph Uni"/>
                  <w:sz w:val="32"/>
                </w:rPr>
                <m:t>2</m:t>
              </m:r>
            </m:sup>
          </m:sSup>
          <m:r>
            <w:rPr>
              <w:rFonts w:ascii="Cambria Math" w:eastAsiaTheme="minorEastAsia" w:hAnsi="Cambria Math" w:cs="Arial for Autograph Uni"/>
              <w:sz w:val="32"/>
            </w:rPr>
            <m:t>-0.5</m:t>
          </m:r>
        </m:oMath>
      </m:oMathPara>
    </w:p>
    <w:p w:rsidR="00592D3E" w:rsidRPr="008421E8" w:rsidRDefault="00592D3E" w:rsidP="00592D3E">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rPr>
        <w:t>And below is the graph of the equation above:</w:t>
      </w:r>
    </w:p>
    <w:p w:rsidR="00592D3E" w:rsidRPr="008421E8" w:rsidRDefault="00592D3E" w:rsidP="00592D3E">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noProof/>
          <w:sz w:val="24"/>
          <w:lang w:eastAsia="en-GB"/>
        </w:rPr>
        <mc:AlternateContent>
          <mc:Choice Requires="wps">
            <w:drawing>
              <wp:anchor distT="0" distB="0" distL="114300" distR="114300" simplePos="0" relativeHeight="251734016" behindDoc="0" locked="0" layoutInCell="1" allowOverlap="1" wp14:anchorId="1C36A52C" wp14:editId="776B5243">
                <wp:simplePos x="0" y="0"/>
                <wp:positionH relativeFrom="column">
                  <wp:posOffset>0</wp:posOffset>
                </wp:positionH>
                <wp:positionV relativeFrom="paragraph">
                  <wp:posOffset>-188355</wp:posOffset>
                </wp:positionV>
                <wp:extent cx="5723906" cy="570016"/>
                <wp:effectExtent l="0" t="0" r="10160" b="20955"/>
                <wp:wrapNone/>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906" cy="570016"/>
                        </a:xfrm>
                        <a:prstGeom prst="rect">
                          <a:avLst/>
                        </a:prstGeom>
                        <a:solidFill>
                          <a:srgbClr val="FFFFFF"/>
                        </a:solidFill>
                        <a:ln w="9525">
                          <a:solidFill>
                            <a:srgbClr val="000000"/>
                          </a:solidFill>
                          <a:miter lim="800000"/>
                          <a:headEnd/>
                          <a:tailEnd/>
                        </a:ln>
                      </wps:spPr>
                      <wps:txbx>
                        <w:txbxContent>
                          <w:p w:rsidR="002C2C07" w:rsidRPr="00592D3E" w:rsidRDefault="002C2C07" w:rsidP="00592D3E">
                            <w:pPr>
                              <w:tabs>
                                <w:tab w:val="left" w:pos="3210"/>
                              </w:tabs>
                              <w:rPr>
                                <w:rFonts w:eastAsiaTheme="minorEastAsia"/>
                                <w:sz w:val="32"/>
                              </w:rPr>
                            </w:pPr>
                            <w:r>
                              <w:t xml:space="preserve">Figure 19: Graph of the equation </w:t>
                            </w:r>
                            <m:oMath>
                              <m:r>
                                <w:rPr>
                                  <w:rFonts w:ascii="Cambria Math" w:eastAsiaTheme="minorEastAsia" w:hAnsi="Cambria Math"/>
                                  <w:sz w:val="24"/>
                                </w:rPr>
                                <m:t xml:space="preserve"> y=3</m:t>
                              </m:r>
                              <m:sSup>
                                <m:sSupPr>
                                  <m:ctrlPr>
                                    <w:rPr>
                                      <w:rFonts w:ascii="Cambria Math" w:eastAsiaTheme="minorEastAsia" w:hAnsi="Cambria Math"/>
                                      <w:i/>
                                      <w:sz w:val="24"/>
                                    </w:rPr>
                                  </m:ctrlPr>
                                </m:sSupPr>
                                <m:e>
                                  <m:r>
                                    <w:rPr>
                                      <w:rFonts w:ascii="Cambria Math" w:eastAsiaTheme="minorEastAsia" w:hAnsi="Cambria Math"/>
                                      <w:sz w:val="24"/>
                                    </w:rPr>
                                    <m:t>x</m:t>
                                  </m:r>
                                </m:e>
                                <m:sup>
                                  <m:r>
                                    <w:rPr>
                                      <w:rFonts w:ascii="Cambria Math" w:eastAsiaTheme="minorEastAsia" w:hAnsi="Cambria Math"/>
                                      <w:sz w:val="24"/>
                                    </w:rPr>
                                    <m:t>3</m:t>
                                  </m:r>
                                </m:sup>
                              </m:sSup>
                              <m:r>
                                <w:rPr>
                                  <w:rFonts w:ascii="Cambria Math" w:eastAsiaTheme="minorEastAsia" w:hAnsi="Cambria Math"/>
                                  <w:sz w:val="24"/>
                                </w:rPr>
                                <m:t>-0.5</m:t>
                              </m:r>
                              <m:sSup>
                                <m:sSupPr>
                                  <m:ctrlPr>
                                    <w:rPr>
                                      <w:rFonts w:ascii="Cambria Math" w:eastAsiaTheme="minorEastAsia" w:hAnsi="Cambria Math"/>
                                      <w:i/>
                                      <w:sz w:val="24"/>
                                    </w:rPr>
                                  </m:ctrlPr>
                                </m:sSupPr>
                                <m:e>
                                  <m:r>
                                    <w:rPr>
                                      <w:rFonts w:ascii="Cambria Math" w:eastAsiaTheme="minorEastAsia" w:hAnsi="Cambria Math"/>
                                      <w:sz w:val="24"/>
                                    </w:rPr>
                                    <m:t>x</m:t>
                                  </m:r>
                                </m:e>
                                <m:sup>
                                  <m:r>
                                    <w:rPr>
                                      <w:rFonts w:ascii="Cambria Math" w:eastAsiaTheme="minorEastAsia" w:hAnsi="Cambria Math"/>
                                      <w:sz w:val="24"/>
                                    </w:rPr>
                                    <m:t>4</m:t>
                                  </m:r>
                                </m:sup>
                              </m:sSup>
                              <m:r>
                                <w:rPr>
                                  <w:rFonts w:ascii="Cambria Math" w:eastAsiaTheme="minorEastAsia" w:hAnsi="Cambria Math"/>
                                  <w:sz w:val="24"/>
                                </w:rPr>
                                <m:t>+1/50</m:t>
                              </m:r>
                              <m:sSup>
                                <m:sSupPr>
                                  <m:ctrlPr>
                                    <w:rPr>
                                      <w:rFonts w:ascii="Cambria Math" w:eastAsiaTheme="minorEastAsia" w:hAnsi="Cambria Math"/>
                                      <w:i/>
                                      <w:sz w:val="24"/>
                                    </w:rPr>
                                  </m:ctrlPr>
                                </m:sSupPr>
                                <m:e>
                                  <m:r>
                                    <w:rPr>
                                      <w:rFonts w:ascii="Cambria Math" w:eastAsiaTheme="minorEastAsia" w:hAnsi="Cambria Math"/>
                                      <w:sz w:val="24"/>
                                    </w:rPr>
                                    <m:t>x</m:t>
                                  </m:r>
                                </m:e>
                                <m:sup>
                                  <m:r>
                                    <w:rPr>
                                      <w:rFonts w:ascii="Cambria Math" w:eastAsiaTheme="minorEastAsia" w:hAnsi="Cambria Math"/>
                                      <w:sz w:val="24"/>
                                    </w:rPr>
                                    <m:t>3</m:t>
                                  </m:r>
                                </m:sup>
                              </m:sSup>
                              <m:r>
                                <w:rPr>
                                  <w:rFonts w:ascii="Cambria Math" w:eastAsiaTheme="minorEastAsia" w:hAnsi="Cambria Math"/>
                                  <w:sz w:val="24"/>
                                </w:rPr>
                                <m:t>+5</m:t>
                              </m:r>
                              <m:sSup>
                                <m:sSupPr>
                                  <m:ctrlPr>
                                    <w:rPr>
                                      <w:rFonts w:ascii="Cambria Math" w:eastAsiaTheme="minorEastAsia" w:hAnsi="Cambria Math"/>
                                      <w:i/>
                                      <w:sz w:val="24"/>
                                    </w:rPr>
                                  </m:ctrlPr>
                                </m:sSupPr>
                                <m:e>
                                  <m:r>
                                    <w:rPr>
                                      <w:rFonts w:ascii="Cambria Math" w:eastAsiaTheme="minorEastAsia" w:hAnsi="Cambria Math"/>
                                      <w:sz w:val="24"/>
                                    </w:rPr>
                                    <m:t>x</m:t>
                                  </m:r>
                                </m:e>
                                <m:sup>
                                  <m:r>
                                    <w:rPr>
                                      <w:rFonts w:ascii="Cambria Math" w:eastAsiaTheme="minorEastAsia" w:hAnsi="Cambria Math"/>
                                      <w:sz w:val="24"/>
                                    </w:rPr>
                                    <m:t>2</m:t>
                                  </m:r>
                                </m:sup>
                              </m:sSup>
                              <m:r>
                                <w:rPr>
                                  <w:rFonts w:ascii="Cambria Math" w:eastAsiaTheme="minorEastAsia" w:hAnsi="Cambria Math"/>
                                  <w:sz w:val="24"/>
                                </w:rPr>
                                <m:t>-0.5</m:t>
                              </m:r>
                            </m:oMath>
                            <w:r>
                              <w:rPr>
                                <w:rFonts w:eastAsiaTheme="minorEastAsia"/>
                                <w:sz w:val="24"/>
                              </w:rPr>
                              <w:t xml:space="preserve"> with the root we wish to find between [7, 8]</w:t>
                            </w:r>
                          </w:p>
                          <w:p w:rsidR="002C2C07" w:rsidRDefault="002C2C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margin-left:0;margin-top:-14.85pt;width:450.7pt;height:44.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">
                <v:textbox>
                  <w:txbxContent>
                    <w:p w:rsidR="002C2C07" w:rsidRPr="00592D3E" w:rsidRDefault="002C2C07" w:rsidP="00592D3E">
                      <w:pPr>
                        <w:tabs>
                          <w:tab w:val="left" w:pos="3210"/>
                        </w:tabs>
                        <w:rPr>
                          <w:rFonts w:eastAsiaTheme="minorEastAsia"/>
                          <w:sz w:val="32"/>
                        </w:rPr>
                      </w:pPr>
                      <w:r>
                        <w:t xml:space="preserve">Figure 19: Graph of the equation </w:t>
                      </w:r>
                      <m:oMath>
                        <m:r>
                          <w:rPr>
                            <w:rFonts w:ascii="Cambria Math" w:eastAsiaTheme="minorEastAsia" w:hAnsi="Cambria Math"/>
                            <w:sz w:val="24"/>
                          </w:rPr>
                          <m:t xml:space="preserve"> y=3</m:t>
                        </m:r>
                        <m:sSup>
                          <m:sSupPr>
                            <m:ctrlPr>
                              <w:rPr>
                                <w:rFonts w:ascii="Cambria Math" w:eastAsiaTheme="minorEastAsia" w:hAnsi="Cambria Math"/>
                                <w:i/>
                                <w:sz w:val="24"/>
                              </w:rPr>
                            </m:ctrlPr>
                          </m:sSupPr>
                          <m:e>
                            <m:r>
                              <w:rPr>
                                <w:rFonts w:ascii="Cambria Math" w:eastAsiaTheme="minorEastAsia" w:hAnsi="Cambria Math"/>
                                <w:sz w:val="24"/>
                              </w:rPr>
                              <m:t>x</m:t>
                            </m:r>
                          </m:e>
                          <m:sup>
                            <m:r>
                              <w:rPr>
                                <w:rFonts w:ascii="Cambria Math" w:eastAsiaTheme="minorEastAsia" w:hAnsi="Cambria Math"/>
                                <w:sz w:val="24"/>
                              </w:rPr>
                              <m:t>3</m:t>
                            </m:r>
                          </m:sup>
                        </m:sSup>
                        <m:r>
                          <w:rPr>
                            <w:rFonts w:ascii="Cambria Math" w:eastAsiaTheme="minorEastAsia" w:hAnsi="Cambria Math"/>
                            <w:sz w:val="24"/>
                          </w:rPr>
                          <m:t>-0.5</m:t>
                        </m:r>
                        <m:sSup>
                          <m:sSupPr>
                            <m:ctrlPr>
                              <w:rPr>
                                <w:rFonts w:ascii="Cambria Math" w:eastAsiaTheme="minorEastAsia" w:hAnsi="Cambria Math"/>
                                <w:i/>
                                <w:sz w:val="24"/>
                              </w:rPr>
                            </m:ctrlPr>
                          </m:sSupPr>
                          <m:e>
                            <m:r>
                              <w:rPr>
                                <w:rFonts w:ascii="Cambria Math" w:eastAsiaTheme="minorEastAsia" w:hAnsi="Cambria Math"/>
                                <w:sz w:val="24"/>
                              </w:rPr>
                              <m:t>x</m:t>
                            </m:r>
                          </m:e>
                          <m:sup>
                            <m:r>
                              <w:rPr>
                                <w:rFonts w:ascii="Cambria Math" w:eastAsiaTheme="minorEastAsia" w:hAnsi="Cambria Math"/>
                                <w:sz w:val="24"/>
                              </w:rPr>
                              <m:t>4</m:t>
                            </m:r>
                          </m:sup>
                        </m:sSup>
                        <m:r>
                          <w:rPr>
                            <w:rFonts w:ascii="Cambria Math" w:eastAsiaTheme="minorEastAsia" w:hAnsi="Cambria Math"/>
                            <w:sz w:val="24"/>
                          </w:rPr>
                          <m:t>+1/50</m:t>
                        </m:r>
                        <m:sSup>
                          <m:sSupPr>
                            <m:ctrlPr>
                              <w:rPr>
                                <w:rFonts w:ascii="Cambria Math" w:eastAsiaTheme="minorEastAsia" w:hAnsi="Cambria Math"/>
                                <w:i/>
                                <w:sz w:val="24"/>
                              </w:rPr>
                            </m:ctrlPr>
                          </m:sSupPr>
                          <m:e>
                            <m:r>
                              <w:rPr>
                                <w:rFonts w:ascii="Cambria Math" w:eastAsiaTheme="minorEastAsia" w:hAnsi="Cambria Math"/>
                                <w:sz w:val="24"/>
                              </w:rPr>
                              <m:t>x</m:t>
                            </m:r>
                          </m:e>
                          <m:sup>
                            <m:r>
                              <w:rPr>
                                <w:rFonts w:ascii="Cambria Math" w:eastAsiaTheme="minorEastAsia" w:hAnsi="Cambria Math"/>
                                <w:sz w:val="24"/>
                              </w:rPr>
                              <m:t>3</m:t>
                            </m:r>
                          </m:sup>
                        </m:sSup>
                        <m:r>
                          <w:rPr>
                            <w:rFonts w:ascii="Cambria Math" w:eastAsiaTheme="minorEastAsia" w:hAnsi="Cambria Math"/>
                            <w:sz w:val="24"/>
                          </w:rPr>
                          <m:t>+5</m:t>
                        </m:r>
                        <m:sSup>
                          <m:sSupPr>
                            <m:ctrlPr>
                              <w:rPr>
                                <w:rFonts w:ascii="Cambria Math" w:eastAsiaTheme="minorEastAsia" w:hAnsi="Cambria Math"/>
                                <w:i/>
                                <w:sz w:val="24"/>
                              </w:rPr>
                            </m:ctrlPr>
                          </m:sSupPr>
                          <m:e>
                            <m:r>
                              <w:rPr>
                                <w:rFonts w:ascii="Cambria Math" w:eastAsiaTheme="minorEastAsia" w:hAnsi="Cambria Math"/>
                                <w:sz w:val="24"/>
                              </w:rPr>
                              <m:t>x</m:t>
                            </m:r>
                          </m:e>
                          <m:sup>
                            <m:r>
                              <w:rPr>
                                <w:rFonts w:ascii="Cambria Math" w:eastAsiaTheme="minorEastAsia" w:hAnsi="Cambria Math"/>
                                <w:sz w:val="24"/>
                              </w:rPr>
                              <m:t>2</m:t>
                            </m:r>
                          </m:sup>
                        </m:sSup>
                        <m:r>
                          <w:rPr>
                            <w:rFonts w:ascii="Cambria Math" w:eastAsiaTheme="minorEastAsia" w:hAnsi="Cambria Math"/>
                            <w:sz w:val="24"/>
                          </w:rPr>
                          <m:t>-0.5</m:t>
                        </m:r>
                      </m:oMath>
                      <w:r>
                        <w:rPr>
                          <w:rFonts w:eastAsiaTheme="minorEastAsia"/>
                          <w:sz w:val="24"/>
                        </w:rPr>
                        <w:t xml:space="preserve"> with the root we wish to find between [7, 8]</w:t>
                      </w:r>
                    </w:p>
                    <w:p w:rsidR="002C2C07" w:rsidRDefault="002C2C07"/>
                  </w:txbxContent>
                </v:textbox>
              </v:shape>
            </w:pict>
          </mc:Fallback>
        </mc:AlternateContent>
      </w:r>
      <w:r w:rsidRPr="008421E8">
        <w:rPr>
          <w:rFonts w:ascii="Arial for Autograph Uni" w:hAnsi="Arial for Autograph Uni" w:cs="Arial for Autograph Uni"/>
          <w:noProof/>
          <w:lang w:eastAsia="en-GB"/>
        </w:rPr>
        <w:drawing>
          <wp:anchor distT="0" distB="0" distL="114300" distR="114300" simplePos="0" relativeHeight="251731968" behindDoc="1" locked="0" layoutInCell="1" allowOverlap="1" wp14:anchorId="6B3FC6E7" wp14:editId="08BE81C9">
            <wp:simplePos x="0" y="0"/>
            <wp:positionH relativeFrom="column">
              <wp:posOffset>0</wp:posOffset>
            </wp:positionH>
            <wp:positionV relativeFrom="paragraph">
              <wp:posOffset>-3175</wp:posOffset>
            </wp:positionV>
            <wp:extent cx="5731510" cy="3345815"/>
            <wp:effectExtent l="19050" t="19050" r="21590" b="26035"/>
            <wp:wrapTight wrapText="bothSides">
              <wp:wrapPolygon edited="0">
                <wp:start x="-72" y="-123"/>
                <wp:lineTo x="-72" y="21645"/>
                <wp:lineTo x="21610" y="21645"/>
                <wp:lineTo x="21610" y="-123"/>
                <wp:lineTo x="-72" y="-123"/>
              </wp:wrapPolygon>
            </wp:wrapTight>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731510" cy="334581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E405A0" w:rsidRPr="008421E8" w:rsidRDefault="00E405A0" w:rsidP="003D743D">
      <w:pPr>
        <w:tabs>
          <w:tab w:val="left" w:pos="3210"/>
        </w:tabs>
        <w:rPr>
          <w:rFonts w:ascii="Arial for Autograph Uni" w:eastAsiaTheme="minorEastAsia" w:hAnsi="Arial for Autograph Uni" w:cs="Arial for Autograph Uni"/>
          <w:sz w:val="24"/>
        </w:rPr>
      </w:pPr>
    </w:p>
    <w:p w:rsidR="00592D3E" w:rsidRPr="008421E8" w:rsidRDefault="00592D3E"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rPr>
        <w:t>From the fixed point iteration above I found that that the desired root is</w:t>
      </w:r>
      <w:r w:rsidR="00295ED1">
        <w:rPr>
          <w:rFonts w:ascii="Arial for Autograph Uni" w:eastAsiaTheme="minorEastAsia" w:hAnsi="Arial for Autograph Uni" w:cs="Arial for Autograph Uni"/>
          <w:sz w:val="24"/>
        </w:rPr>
        <w:t xml:space="preserve"> x =</w:t>
      </w:r>
      <w:r w:rsidRPr="008421E8">
        <w:rPr>
          <w:rFonts w:ascii="Arial for Autograph Uni" w:eastAsiaTheme="minorEastAsia" w:hAnsi="Arial for Autograph Uni" w:cs="Arial for Autograph Uni"/>
          <w:sz w:val="24"/>
        </w:rPr>
        <w:t xml:space="preserve"> 7.390594008</w:t>
      </w:r>
      <w:r w:rsidR="00295ED1">
        <w:rPr>
          <w:rFonts w:ascii="Arial for Autograph Uni" w:eastAsiaTheme="minorEastAsia" w:hAnsi="Arial for Autograph Uni" w:cs="Arial for Autograph Uni"/>
          <w:sz w:val="24"/>
        </w:rPr>
        <w:t xml:space="preserve"> </w:t>
      </w:r>
      <m:oMath>
        <m:r>
          <w:rPr>
            <w:rFonts w:ascii="Cambria Math" w:eastAsiaTheme="minorEastAsia" w:hAnsi="Cambria Math" w:cs="Arial for Autograph Uni"/>
            <w:sz w:val="24"/>
          </w:rPr>
          <m:t xml:space="preserve">± 0.0000000005 </m:t>
        </m:r>
      </m:oMath>
      <w:r w:rsidRPr="008421E8">
        <w:rPr>
          <w:rFonts w:ascii="Arial for Autograph Uni" w:eastAsiaTheme="minorEastAsia" w:hAnsi="Arial for Autograph Uni" w:cs="Arial for Autograph Uni"/>
          <w:sz w:val="24"/>
        </w:rPr>
        <w:t>to 10 significant figures. So now I will be using the other two methods and comparing the efficiency, accuracy and how time consuming they are.</w:t>
      </w:r>
    </w:p>
    <w:p w:rsidR="002A3912" w:rsidRPr="008421E8" w:rsidRDefault="002A3912">
      <w:pPr>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rPr>
        <w:br w:type="page"/>
      </w:r>
    </w:p>
    <w:p w:rsidR="002A3912" w:rsidRPr="008421E8" w:rsidRDefault="002A3912" w:rsidP="003D743D">
      <w:pPr>
        <w:tabs>
          <w:tab w:val="left" w:pos="3210"/>
        </w:tabs>
        <w:rPr>
          <w:rFonts w:ascii="Arial for Autograph Uni" w:eastAsiaTheme="minorEastAsia" w:hAnsi="Arial for Autograph Uni" w:cs="Arial for Autograph Uni"/>
          <w:sz w:val="24"/>
          <w:u w:val="single"/>
        </w:rPr>
      </w:pPr>
      <w:r w:rsidRPr="008421E8">
        <w:rPr>
          <w:rFonts w:ascii="Arial for Autograph Uni" w:eastAsiaTheme="minorEastAsia" w:hAnsi="Arial for Autograph Uni" w:cs="Arial for Autograph Uni"/>
          <w:sz w:val="24"/>
          <w:u w:val="single"/>
        </w:rPr>
        <w:lastRenderedPageBreak/>
        <w:t>Decimal Search</w:t>
      </w:r>
    </w:p>
    <w:p w:rsidR="002A3912" w:rsidRPr="008421E8" w:rsidRDefault="002A3912" w:rsidP="003D743D">
      <w:pPr>
        <w:tabs>
          <w:tab w:val="left" w:pos="3210"/>
        </w:tabs>
        <w:rPr>
          <w:rFonts w:ascii="Arial for Autograph Uni" w:eastAsiaTheme="minorEastAsia" w:hAnsi="Arial for Autograph Uni" w:cs="Arial for Autograph Uni"/>
          <w:sz w:val="24"/>
        </w:rPr>
      </w:pPr>
      <w:r w:rsidRPr="008421E8">
        <w:rPr>
          <w:rFonts w:ascii="Arial for Autograph Uni" w:eastAsiaTheme="minorEastAsia" w:hAnsi="Arial for Autograph Uni" w:cs="Arial for Autograph Uni"/>
          <w:sz w:val="24"/>
        </w:rPr>
        <w:t xml:space="preserve">By looking at the graph we can see that the root lies </w:t>
      </w:r>
      <w:r w:rsidR="005C19FC" w:rsidRPr="008421E8">
        <w:rPr>
          <w:rFonts w:ascii="Arial for Autograph Uni" w:eastAsiaTheme="minorEastAsia" w:hAnsi="Arial for Autograph Uni" w:cs="Arial for Autograph Uni"/>
          <w:sz w:val="24"/>
        </w:rPr>
        <w:t>in the interval</w:t>
      </w:r>
      <w:r w:rsidRPr="008421E8">
        <w:rPr>
          <w:rFonts w:ascii="Arial for Autograph Uni" w:eastAsiaTheme="minorEastAsia" w:hAnsi="Arial for Autograph Uni" w:cs="Arial for Autograph Uni"/>
          <w:sz w:val="24"/>
        </w:rPr>
        <w:t xml:space="preserve"> [7, 8]</w:t>
      </w:r>
      <w:r w:rsidRPr="008421E8">
        <w:rPr>
          <w:rFonts w:ascii="Arial for Autograph Uni" w:hAnsi="Arial for Autograph Uni" w:cs="Arial for Autograph Uni"/>
          <w:sz w:val="24"/>
        </w:rPr>
        <w:t xml:space="preserve">, using the table of values below we can see that there is a sign change between the x-values of 7.3 and 7.4 therefore we know that the </w:t>
      </w:r>
      <w:r w:rsidR="00253D46" w:rsidRPr="008421E8">
        <w:rPr>
          <w:rFonts w:ascii="Arial for Autograph Uni" w:hAnsi="Arial for Autograph Uni" w:cs="Arial for Autograph Uni"/>
          <w:sz w:val="24"/>
        </w:rPr>
        <w:t>root</w:t>
      </w:r>
      <w:r w:rsidRPr="008421E8">
        <w:rPr>
          <w:rFonts w:ascii="Arial for Autograph Uni" w:hAnsi="Arial for Autograph Uni" w:cs="Arial for Autograph Uni"/>
          <w:sz w:val="24"/>
        </w:rPr>
        <w:t xml:space="preserve"> lies </w:t>
      </w:r>
      <w:r w:rsidR="005C19FC" w:rsidRPr="008421E8">
        <w:rPr>
          <w:rFonts w:ascii="Arial for Autograph Uni" w:hAnsi="Arial for Autograph Uni" w:cs="Arial for Autograph Uni"/>
          <w:sz w:val="24"/>
        </w:rPr>
        <w:t>in the interval</w:t>
      </w:r>
      <w:r w:rsidRPr="008421E8">
        <w:rPr>
          <w:rFonts w:ascii="Arial for Autograph Uni" w:hAnsi="Arial for Autograph Uni" w:cs="Arial for Autograph Uni"/>
          <w:sz w:val="24"/>
        </w:rPr>
        <w:t xml:space="preserve"> [7.3, 7.4]. This means that </w:t>
      </w:r>
      <m:oMath>
        <m:r>
          <w:rPr>
            <w:rFonts w:ascii="Cambria Math" w:hAnsi="Cambria Math" w:cs="Arial for Autograph Uni"/>
            <w:sz w:val="24"/>
          </w:rPr>
          <m:t>7.3&lt;x&lt;7.4</m:t>
        </m:r>
      </m:oMath>
      <w:r w:rsidRPr="008421E8">
        <w:rPr>
          <w:rFonts w:ascii="Arial for Autograph Uni" w:eastAsiaTheme="minorEastAsia" w:hAnsi="Arial for Autograph Uni" w:cs="Arial for Autograph Uni"/>
          <w:sz w:val="24"/>
        </w:rPr>
        <w:t xml:space="preserve"> or </w:t>
      </w:r>
      <m:oMath>
        <m:r>
          <w:rPr>
            <w:rFonts w:ascii="Cambria Math" w:eastAsiaTheme="minorEastAsia" w:hAnsi="Cambria Math" w:cs="Arial for Autograph Uni"/>
            <w:sz w:val="24"/>
          </w:rPr>
          <m:t>x=7.35±0.05</m:t>
        </m:r>
      </m:oMath>
      <w:r w:rsidRPr="008421E8">
        <w:rPr>
          <w:rFonts w:ascii="Arial for Autograph Uni" w:eastAsiaTheme="minorEastAsia" w:hAnsi="Arial for Autograph Uni" w:cs="Arial for Autograph Uni"/>
          <w:sz w:val="24"/>
        </w:rPr>
        <w:t>.</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x</w:t>
      </w:r>
      <w:r w:rsidRPr="008421E8">
        <w:rPr>
          <w:rFonts w:ascii="Arial for Autograph Uni" w:hAnsi="Arial for Autograph Uni" w:cs="Arial for Autograph Uni"/>
          <w:sz w:val="20"/>
          <w:szCs w:val="20"/>
        </w:rPr>
        <w:tab/>
        <w:t>f(x)</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w:t>
      </w:r>
      <w:r w:rsidRPr="008421E8">
        <w:rPr>
          <w:rFonts w:ascii="Arial for Autograph Uni" w:hAnsi="Arial for Autograph Uni" w:cs="Arial for Autograph Uni"/>
          <w:sz w:val="20"/>
          <w:szCs w:val="20"/>
        </w:rPr>
        <w:tab/>
        <w:t>79.86</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7.1</w:t>
      </w:r>
      <w:r w:rsidRPr="008421E8">
        <w:rPr>
          <w:rFonts w:ascii="Arial for Autograph Uni" w:hAnsi="Arial for Autograph Uni" w:cs="Arial for Autograph Uni"/>
          <w:sz w:val="20"/>
          <w:szCs w:val="20"/>
        </w:rPr>
        <w:tab/>
        <w:t>61.86</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7.2</w:t>
      </w:r>
      <w:r w:rsidRPr="008421E8">
        <w:rPr>
          <w:rFonts w:ascii="Arial for Autograph Uni" w:hAnsi="Arial for Autograph Uni" w:cs="Arial for Autograph Uni"/>
          <w:sz w:val="20"/>
          <w:szCs w:val="20"/>
        </w:rPr>
        <w:tab/>
        <w:t>42.22</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w:t>
      </w:r>
      <w:r w:rsidRPr="008421E8">
        <w:rPr>
          <w:rFonts w:ascii="Arial for Autograph Uni" w:hAnsi="Arial for Autograph Uni" w:cs="Arial for Autograph Uni"/>
          <w:sz w:val="20"/>
          <w:szCs w:val="20"/>
        </w:rPr>
        <w:tab/>
        <w:t>20.87</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7.4</w:t>
      </w:r>
      <w:r w:rsidRPr="008421E8">
        <w:rPr>
          <w:rFonts w:ascii="Arial for Autograph Uni" w:hAnsi="Arial for Autograph Uni" w:cs="Arial for Autograph Uni"/>
          <w:sz w:val="20"/>
          <w:szCs w:val="20"/>
        </w:rPr>
        <w:tab/>
        <w:t>-2.252</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7.5</w:t>
      </w:r>
      <w:r w:rsidRPr="008421E8">
        <w:rPr>
          <w:rFonts w:ascii="Arial for Autograph Uni" w:hAnsi="Arial for Autograph Uni" w:cs="Arial for Autograph Uni"/>
          <w:sz w:val="20"/>
          <w:szCs w:val="20"/>
        </w:rPr>
        <w:tab/>
        <w:t>-27.22</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7.6</w:t>
      </w:r>
      <w:r w:rsidRPr="008421E8">
        <w:rPr>
          <w:rFonts w:ascii="Arial for Autograph Uni" w:hAnsi="Arial for Autograph Uni" w:cs="Arial for Autograph Uni"/>
          <w:sz w:val="20"/>
          <w:szCs w:val="20"/>
        </w:rPr>
        <w:tab/>
        <w:t>-54.1</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7.7</w:t>
      </w:r>
      <w:r w:rsidRPr="008421E8">
        <w:rPr>
          <w:rFonts w:ascii="Arial for Autograph Uni" w:hAnsi="Arial for Autograph Uni" w:cs="Arial for Autograph Uni"/>
          <w:sz w:val="20"/>
          <w:szCs w:val="20"/>
        </w:rPr>
        <w:tab/>
        <w:t>-82.97</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7.8</w:t>
      </w:r>
      <w:r w:rsidRPr="008421E8">
        <w:rPr>
          <w:rFonts w:ascii="Arial for Autograph Uni" w:hAnsi="Arial for Autograph Uni" w:cs="Arial for Autograph Uni"/>
          <w:sz w:val="20"/>
          <w:szCs w:val="20"/>
        </w:rPr>
        <w:tab/>
        <w:t>-113.9</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7.9</w:t>
      </w:r>
      <w:r w:rsidRPr="008421E8">
        <w:rPr>
          <w:rFonts w:ascii="Arial for Autograph Uni" w:hAnsi="Arial for Autograph Uni" w:cs="Arial for Autograph Uni"/>
          <w:sz w:val="20"/>
          <w:szCs w:val="20"/>
        </w:rPr>
        <w:tab/>
        <w:t>-147</w:t>
      </w:r>
    </w:p>
    <w:p w:rsidR="002A3912" w:rsidRPr="008421E8" w:rsidRDefault="00573CDE" w:rsidP="00573CDE">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8</w:t>
      </w:r>
      <w:r w:rsidRPr="008421E8">
        <w:rPr>
          <w:rFonts w:ascii="Arial for Autograph Uni" w:hAnsi="Arial for Autograph Uni" w:cs="Arial for Autograph Uni"/>
          <w:sz w:val="20"/>
          <w:szCs w:val="20"/>
        </w:rPr>
        <w:tab/>
        <w:t>-182.3</w:t>
      </w:r>
    </w:p>
    <w:p w:rsidR="002A3912" w:rsidRPr="008421E8" w:rsidRDefault="002A3912" w:rsidP="003D743D">
      <w:pPr>
        <w:tabs>
          <w:tab w:val="left" w:pos="3210"/>
        </w:tabs>
        <w:rPr>
          <w:rFonts w:ascii="Arial for Autograph Uni" w:eastAsiaTheme="minorEastAsia" w:hAnsi="Arial for Autograph Uni" w:cs="Arial for Autograph Uni"/>
          <w:sz w:val="24"/>
        </w:rPr>
      </w:pPr>
      <w:r w:rsidRPr="008421E8">
        <w:rPr>
          <w:rFonts w:ascii="Arial for Autograph Uni" w:hAnsi="Arial for Autograph Uni" w:cs="Arial for Autograph Uni"/>
          <w:sz w:val="24"/>
        </w:rPr>
        <w:t xml:space="preserve">We know that this equation </w:t>
      </w:r>
      <w:r w:rsidR="00295ED1">
        <w:rPr>
          <w:rFonts w:ascii="Arial for Autograph Uni" w:hAnsi="Arial for Autograph Uni" w:cs="Arial for Autograph Uni"/>
          <w:sz w:val="24"/>
        </w:rPr>
        <w:t>has</w:t>
      </w:r>
      <w:r w:rsidRPr="008421E8">
        <w:rPr>
          <w:rFonts w:ascii="Arial for Autograph Uni" w:hAnsi="Arial for Autograph Uni" w:cs="Arial for Autograph Uni"/>
          <w:sz w:val="24"/>
        </w:rPr>
        <w:t xml:space="preserve"> a </w:t>
      </w:r>
      <w:r w:rsidR="00253D46" w:rsidRPr="008421E8">
        <w:rPr>
          <w:rFonts w:ascii="Arial for Autograph Uni" w:hAnsi="Arial for Autograph Uni" w:cs="Arial for Autograph Uni"/>
          <w:sz w:val="24"/>
        </w:rPr>
        <w:t>root</w:t>
      </w:r>
      <w:r w:rsidRPr="008421E8">
        <w:rPr>
          <w:rFonts w:ascii="Arial for Autograph Uni" w:hAnsi="Arial for Autograph Uni" w:cs="Arial for Autograph Uni"/>
          <w:sz w:val="24"/>
        </w:rPr>
        <w:t xml:space="preserve"> </w:t>
      </w:r>
      <w:r w:rsidR="005C19FC" w:rsidRPr="008421E8">
        <w:rPr>
          <w:rFonts w:ascii="Arial for Autograph Uni" w:hAnsi="Arial for Autograph Uni" w:cs="Arial for Autograph Uni"/>
          <w:sz w:val="24"/>
        </w:rPr>
        <w:t>in the interval</w:t>
      </w:r>
      <w:r w:rsidRPr="008421E8">
        <w:rPr>
          <w:rFonts w:ascii="Arial for Autograph Uni" w:hAnsi="Arial for Autograph Uni" w:cs="Arial for Autograph Uni"/>
          <w:sz w:val="24"/>
        </w:rPr>
        <w:t xml:space="preserve"> </w:t>
      </w:r>
      <w:r w:rsidRPr="008421E8">
        <w:rPr>
          <w:rFonts w:ascii="Arial for Autograph Uni" w:eastAsiaTheme="minorEastAsia" w:hAnsi="Arial for Autograph Uni" w:cs="Arial for Autograph Uni"/>
          <w:sz w:val="24"/>
        </w:rPr>
        <w:t>[7.3, 7.4]</w:t>
      </w:r>
      <w:r w:rsidRPr="008421E8">
        <w:rPr>
          <w:rFonts w:ascii="Arial for Autograph Uni" w:hAnsi="Arial for Autograph Uni" w:cs="Arial for Autograph Uni"/>
          <w:sz w:val="24"/>
        </w:rPr>
        <w:t xml:space="preserve">, using the table of values below we can see that there is a sign change between the x-values of 7.39 and 7.40 therefore we know that the </w:t>
      </w:r>
      <w:r w:rsidR="00253D46" w:rsidRPr="008421E8">
        <w:rPr>
          <w:rFonts w:ascii="Arial for Autograph Uni" w:hAnsi="Arial for Autograph Uni" w:cs="Arial for Autograph Uni"/>
          <w:sz w:val="24"/>
        </w:rPr>
        <w:t>root</w:t>
      </w:r>
      <w:r w:rsidRPr="008421E8">
        <w:rPr>
          <w:rFonts w:ascii="Arial for Autograph Uni" w:hAnsi="Arial for Autograph Uni" w:cs="Arial for Autograph Uni"/>
          <w:sz w:val="24"/>
        </w:rPr>
        <w:t xml:space="preserve"> lies </w:t>
      </w:r>
      <w:r w:rsidR="005C19FC" w:rsidRPr="008421E8">
        <w:rPr>
          <w:rFonts w:ascii="Arial for Autograph Uni" w:hAnsi="Arial for Autograph Uni" w:cs="Arial for Autograph Uni"/>
          <w:sz w:val="24"/>
        </w:rPr>
        <w:t>in the interval</w:t>
      </w:r>
      <w:r w:rsidRPr="008421E8">
        <w:rPr>
          <w:rFonts w:ascii="Arial for Autograph Uni" w:hAnsi="Arial for Autograph Uni" w:cs="Arial for Autograph Uni"/>
          <w:sz w:val="24"/>
        </w:rPr>
        <w:t xml:space="preserve"> [7.39, 7.40]. This means that </w:t>
      </w:r>
      <m:oMath>
        <m:r>
          <w:rPr>
            <w:rFonts w:ascii="Cambria Math" w:hAnsi="Cambria Math" w:cs="Arial for Autograph Uni"/>
            <w:sz w:val="24"/>
          </w:rPr>
          <m:t>7.39&lt;x&lt;7.40</m:t>
        </m:r>
      </m:oMath>
      <w:r w:rsidRPr="008421E8">
        <w:rPr>
          <w:rFonts w:ascii="Arial for Autograph Uni" w:eastAsiaTheme="minorEastAsia" w:hAnsi="Arial for Autograph Uni" w:cs="Arial for Autograph Uni"/>
          <w:sz w:val="24"/>
        </w:rPr>
        <w:t xml:space="preserve"> or </w:t>
      </w:r>
      <m:oMath>
        <m:r>
          <w:rPr>
            <w:rFonts w:ascii="Cambria Math" w:eastAsiaTheme="minorEastAsia" w:hAnsi="Cambria Math" w:cs="Arial for Autograph Uni"/>
            <w:sz w:val="24"/>
          </w:rPr>
          <m:t>x=7.395±0.005</m:t>
        </m:r>
      </m:oMath>
      <w:r w:rsidRPr="008421E8">
        <w:rPr>
          <w:rFonts w:ascii="Arial for Autograph Uni" w:eastAsiaTheme="minorEastAsia" w:hAnsi="Arial for Autograph Uni" w:cs="Arial for Autograph Uni"/>
          <w:sz w:val="24"/>
        </w:rPr>
        <w:t>.</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x</w:t>
      </w:r>
      <w:r w:rsidRPr="008421E8">
        <w:rPr>
          <w:rFonts w:ascii="Arial for Autograph Uni" w:hAnsi="Arial for Autograph Uni" w:cs="Arial for Autograph Uni"/>
          <w:sz w:val="20"/>
          <w:szCs w:val="20"/>
        </w:rPr>
        <w:tab/>
        <w:t>f(x)</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w:t>
      </w:r>
      <w:r w:rsidRPr="008421E8">
        <w:rPr>
          <w:rFonts w:ascii="Arial for Autograph Uni" w:hAnsi="Arial for Autograph Uni" w:cs="Arial for Autograph Uni"/>
          <w:sz w:val="20"/>
          <w:szCs w:val="20"/>
        </w:rPr>
        <w:tab/>
        <w:t>20.87</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7.31</w:t>
      </w:r>
      <w:r w:rsidRPr="008421E8">
        <w:rPr>
          <w:rFonts w:ascii="Arial for Autograph Uni" w:hAnsi="Arial for Autograph Uni" w:cs="Arial for Autograph Uni"/>
          <w:sz w:val="20"/>
          <w:szCs w:val="20"/>
        </w:rPr>
        <w:tab/>
        <w:t>18.64</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7.32</w:t>
      </w:r>
      <w:r w:rsidRPr="008421E8">
        <w:rPr>
          <w:rFonts w:ascii="Arial for Autograph Uni" w:hAnsi="Arial for Autograph Uni" w:cs="Arial for Autograph Uni"/>
          <w:sz w:val="20"/>
          <w:szCs w:val="20"/>
        </w:rPr>
        <w:tab/>
        <w:t>16.39</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7.33</w:t>
      </w:r>
      <w:r w:rsidRPr="008421E8">
        <w:rPr>
          <w:rFonts w:ascii="Arial for Autograph Uni" w:hAnsi="Arial for Autograph Uni" w:cs="Arial for Autograph Uni"/>
          <w:sz w:val="20"/>
          <w:szCs w:val="20"/>
        </w:rPr>
        <w:tab/>
        <w:t>14.12</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7.34</w:t>
      </w:r>
      <w:r w:rsidRPr="008421E8">
        <w:rPr>
          <w:rFonts w:ascii="Arial for Autograph Uni" w:hAnsi="Arial for Autograph Uni" w:cs="Arial for Autograph Uni"/>
          <w:sz w:val="20"/>
          <w:szCs w:val="20"/>
        </w:rPr>
        <w:tab/>
        <w:t>11.84</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7.35</w:t>
      </w:r>
      <w:r w:rsidRPr="008421E8">
        <w:rPr>
          <w:rFonts w:ascii="Arial for Autograph Uni" w:hAnsi="Arial for Autograph Uni" w:cs="Arial for Autograph Uni"/>
          <w:sz w:val="20"/>
          <w:szCs w:val="20"/>
        </w:rPr>
        <w:tab/>
        <w:t>9.535</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7.36</w:t>
      </w:r>
      <w:r w:rsidRPr="008421E8">
        <w:rPr>
          <w:rFonts w:ascii="Arial for Autograph Uni" w:hAnsi="Arial for Autograph Uni" w:cs="Arial for Autograph Uni"/>
          <w:sz w:val="20"/>
          <w:szCs w:val="20"/>
        </w:rPr>
        <w:tab/>
        <w:t>7.214</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7.37</w:t>
      </w:r>
      <w:r w:rsidRPr="008421E8">
        <w:rPr>
          <w:rFonts w:ascii="Arial for Autograph Uni" w:hAnsi="Arial for Autograph Uni" w:cs="Arial for Autograph Uni"/>
          <w:sz w:val="20"/>
          <w:szCs w:val="20"/>
        </w:rPr>
        <w:tab/>
        <w:t>4.875</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7.38</w:t>
      </w:r>
      <w:r w:rsidRPr="008421E8">
        <w:rPr>
          <w:rFonts w:ascii="Arial for Autograph Uni" w:hAnsi="Arial for Autograph Uni" w:cs="Arial for Autograph Uni"/>
          <w:sz w:val="20"/>
          <w:szCs w:val="20"/>
        </w:rPr>
        <w:tab/>
        <w:t>2.517</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w:t>
      </w:r>
      <w:r w:rsidRPr="008421E8">
        <w:rPr>
          <w:rFonts w:ascii="Arial for Autograph Uni" w:hAnsi="Arial for Autograph Uni" w:cs="Arial for Autograph Uni"/>
          <w:sz w:val="20"/>
          <w:szCs w:val="20"/>
        </w:rPr>
        <w:tab/>
        <w:t>0.1417</w:t>
      </w:r>
    </w:p>
    <w:p w:rsidR="002A3912" w:rsidRPr="008421E8" w:rsidRDefault="00573CDE" w:rsidP="00573CDE">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7.4</w:t>
      </w:r>
      <w:r w:rsidRPr="008421E8">
        <w:rPr>
          <w:rFonts w:ascii="Arial for Autograph Uni" w:hAnsi="Arial for Autograph Uni" w:cs="Arial for Autograph Uni"/>
          <w:sz w:val="20"/>
          <w:szCs w:val="20"/>
        </w:rPr>
        <w:tab/>
        <w:t>-2.252</w:t>
      </w:r>
    </w:p>
    <w:p w:rsidR="002A3912" w:rsidRPr="008421E8" w:rsidRDefault="002A3912" w:rsidP="002A3912">
      <w:pPr>
        <w:tabs>
          <w:tab w:val="left" w:pos="3210"/>
        </w:tabs>
        <w:rPr>
          <w:rFonts w:ascii="Arial for Autograph Uni" w:eastAsiaTheme="minorEastAsia" w:hAnsi="Arial for Autograph Uni" w:cs="Arial for Autograph Uni"/>
          <w:sz w:val="24"/>
        </w:rPr>
      </w:pPr>
      <w:r w:rsidRPr="008421E8">
        <w:rPr>
          <w:rFonts w:ascii="Arial for Autograph Uni" w:hAnsi="Arial for Autograph Uni" w:cs="Arial for Autograph Uni"/>
          <w:sz w:val="24"/>
        </w:rPr>
        <w:t xml:space="preserve">We know that this equation </w:t>
      </w:r>
      <w:r w:rsidR="00295ED1">
        <w:rPr>
          <w:rFonts w:ascii="Arial for Autograph Uni" w:hAnsi="Arial for Autograph Uni" w:cs="Arial for Autograph Uni"/>
          <w:sz w:val="24"/>
        </w:rPr>
        <w:t>has</w:t>
      </w:r>
      <w:r w:rsidRPr="008421E8">
        <w:rPr>
          <w:rFonts w:ascii="Arial for Autograph Uni" w:hAnsi="Arial for Autograph Uni" w:cs="Arial for Autograph Uni"/>
          <w:sz w:val="24"/>
        </w:rPr>
        <w:t xml:space="preserve"> a </w:t>
      </w:r>
      <w:r w:rsidR="00253D46" w:rsidRPr="008421E8">
        <w:rPr>
          <w:rFonts w:ascii="Arial for Autograph Uni" w:hAnsi="Arial for Autograph Uni" w:cs="Arial for Autograph Uni"/>
          <w:sz w:val="24"/>
        </w:rPr>
        <w:t>root</w:t>
      </w:r>
      <w:r w:rsidRPr="008421E8">
        <w:rPr>
          <w:rFonts w:ascii="Arial for Autograph Uni" w:hAnsi="Arial for Autograph Uni" w:cs="Arial for Autograph Uni"/>
          <w:sz w:val="24"/>
        </w:rPr>
        <w:t xml:space="preserve"> </w:t>
      </w:r>
      <w:r w:rsidR="005C19FC" w:rsidRPr="008421E8">
        <w:rPr>
          <w:rFonts w:ascii="Arial for Autograph Uni" w:hAnsi="Arial for Autograph Uni" w:cs="Arial for Autograph Uni"/>
          <w:sz w:val="24"/>
        </w:rPr>
        <w:t>in the interval</w:t>
      </w:r>
      <w:r w:rsidRPr="008421E8">
        <w:rPr>
          <w:rFonts w:ascii="Arial for Autograph Uni" w:hAnsi="Arial for Autograph Uni" w:cs="Arial for Autograph Uni"/>
          <w:sz w:val="24"/>
        </w:rPr>
        <w:t xml:space="preserve"> </w:t>
      </w:r>
      <w:r w:rsidRPr="008421E8">
        <w:rPr>
          <w:rFonts w:ascii="Arial for Autograph Uni" w:eastAsiaTheme="minorEastAsia" w:hAnsi="Arial for Autograph Uni" w:cs="Arial for Autograph Uni"/>
          <w:sz w:val="24"/>
        </w:rPr>
        <w:t>[7.39, 7.40]</w:t>
      </w:r>
      <w:r w:rsidRPr="008421E8">
        <w:rPr>
          <w:rFonts w:ascii="Arial for Autograph Uni" w:hAnsi="Arial for Autograph Uni" w:cs="Arial for Autograph Uni"/>
          <w:sz w:val="24"/>
        </w:rPr>
        <w:t xml:space="preserve">, using the table of values below we can see that there is a sign change between the x-values of 7.390 and 7.391 therefore we know that the </w:t>
      </w:r>
      <w:r w:rsidR="00253D46" w:rsidRPr="008421E8">
        <w:rPr>
          <w:rFonts w:ascii="Arial for Autograph Uni" w:hAnsi="Arial for Autograph Uni" w:cs="Arial for Autograph Uni"/>
          <w:sz w:val="24"/>
        </w:rPr>
        <w:t>root</w:t>
      </w:r>
      <w:r w:rsidRPr="008421E8">
        <w:rPr>
          <w:rFonts w:ascii="Arial for Autograph Uni" w:hAnsi="Arial for Autograph Uni" w:cs="Arial for Autograph Uni"/>
          <w:sz w:val="24"/>
        </w:rPr>
        <w:t xml:space="preserve"> lies </w:t>
      </w:r>
      <w:r w:rsidR="005C19FC" w:rsidRPr="008421E8">
        <w:rPr>
          <w:rFonts w:ascii="Arial for Autograph Uni" w:hAnsi="Arial for Autograph Uni" w:cs="Arial for Autograph Uni"/>
          <w:sz w:val="24"/>
        </w:rPr>
        <w:t>in the interval</w:t>
      </w:r>
      <w:r w:rsidRPr="008421E8">
        <w:rPr>
          <w:rFonts w:ascii="Arial for Autograph Uni" w:hAnsi="Arial for Autograph Uni" w:cs="Arial for Autograph Uni"/>
          <w:sz w:val="24"/>
        </w:rPr>
        <w:t xml:space="preserve"> [7.390, 7.391]. This means that </w:t>
      </w:r>
      <m:oMath>
        <m:r>
          <w:rPr>
            <w:rFonts w:ascii="Cambria Math" w:hAnsi="Cambria Math" w:cs="Arial for Autograph Uni"/>
            <w:sz w:val="24"/>
          </w:rPr>
          <m:t>7.390&lt;x&lt;7.391</m:t>
        </m:r>
      </m:oMath>
      <w:r w:rsidRPr="008421E8">
        <w:rPr>
          <w:rFonts w:ascii="Arial for Autograph Uni" w:eastAsiaTheme="minorEastAsia" w:hAnsi="Arial for Autograph Uni" w:cs="Arial for Autograph Uni"/>
          <w:sz w:val="24"/>
        </w:rPr>
        <w:t xml:space="preserve"> or </w:t>
      </w:r>
      <m:oMath>
        <m:r>
          <w:rPr>
            <w:rFonts w:ascii="Cambria Math" w:eastAsiaTheme="minorEastAsia" w:hAnsi="Cambria Math" w:cs="Arial for Autograph Uni"/>
            <w:sz w:val="24"/>
          </w:rPr>
          <m:t>x=7.3905±0.0005</m:t>
        </m:r>
      </m:oMath>
      <w:r w:rsidRPr="008421E8">
        <w:rPr>
          <w:rFonts w:ascii="Arial for Autograph Uni" w:eastAsiaTheme="minorEastAsia" w:hAnsi="Arial for Autograph Uni" w:cs="Arial for Autograph Uni"/>
          <w:sz w:val="24"/>
        </w:rPr>
        <w:t>.</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x</w:t>
      </w:r>
      <w:r w:rsidRPr="008421E8">
        <w:rPr>
          <w:rFonts w:ascii="Arial for Autograph Uni" w:hAnsi="Arial for Autograph Uni" w:cs="Arial for Autograph Uni"/>
          <w:sz w:val="20"/>
          <w:szCs w:val="20"/>
        </w:rPr>
        <w:tab/>
        <w:t>f(x)</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w:t>
      </w:r>
      <w:r w:rsidRPr="008421E8">
        <w:rPr>
          <w:rFonts w:ascii="Arial for Autograph Uni" w:hAnsi="Arial for Autograph Uni" w:cs="Arial for Autograph Uni"/>
          <w:sz w:val="20"/>
          <w:szCs w:val="20"/>
        </w:rPr>
        <w:tab/>
        <w:t>0.1417</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7.391</w:t>
      </w:r>
      <w:r w:rsidRPr="008421E8">
        <w:rPr>
          <w:rFonts w:ascii="Arial for Autograph Uni" w:hAnsi="Arial for Autograph Uni" w:cs="Arial for Autograph Uni"/>
          <w:sz w:val="20"/>
          <w:szCs w:val="20"/>
        </w:rPr>
        <w:tab/>
        <w:t>-0.09688</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7.392</w:t>
      </w:r>
      <w:r w:rsidRPr="008421E8">
        <w:rPr>
          <w:rFonts w:ascii="Arial for Autograph Uni" w:hAnsi="Arial for Autograph Uni" w:cs="Arial for Autograph Uni"/>
          <w:sz w:val="20"/>
          <w:szCs w:val="20"/>
        </w:rPr>
        <w:tab/>
        <w:t>-0.3356</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7.393</w:t>
      </w:r>
      <w:r w:rsidRPr="008421E8">
        <w:rPr>
          <w:rFonts w:ascii="Arial for Autograph Uni" w:hAnsi="Arial for Autograph Uni" w:cs="Arial for Autograph Uni"/>
          <w:sz w:val="20"/>
          <w:szCs w:val="20"/>
        </w:rPr>
        <w:tab/>
        <w:t>-0.5746</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7.394</w:t>
      </w:r>
      <w:r w:rsidRPr="008421E8">
        <w:rPr>
          <w:rFonts w:ascii="Arial for Autograph Uni" w:hAnsi="Arial for Autograph Uni" w:cs="Arial for Autograph Uni"/>
          <w:sz w:val="20"/>
          <w:szCs w:val="20"/>
        </w:rPr>
        <w:tab/>
        <w:t>-0.8137</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7.395</w:t>
      </w:r>
      <w:r w:rsidRPr="008421E8">
        <w:rPr>
          <w:rFonts w:ascii="Arial for Autograph Uni" w:hAnsi="Arial for Autograph Uni" w:cs="Arial for Autograph Uni"/>
          <w:sz w:val="20"/>
          <w:szCs w:val="20"/>
        </w:rPr>
        <w:tab/>
        <w:t>-1.053</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7.396</w:t>
      </w:r>
      <w:r w:rsidRPr="008421E8">
        <w:rPr>
          <w:rFonts w:ascii="Arial for Autograph Uni" w:hAnsi="Arial for Autograph Uni" w:cs="Arial for Autograph Uni"/>
          <w:sz w:val="20"/>
          <w:szCs w:val="20"/>
        </w:rPr>
        <w:tab/>
        <w:t>-1.293</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7.397</w:t>
      </w:r>
      <w:r w:rsidRPr="008421E8">
        <w:rPr>
          <w:rFonts w:ascii="Arial for Autograph Uni" w:hAnsi="Arial for Autograph Uni" w:cs="Arial for Autograph Uni"/>
          <w:sz w:val="20"/>
          <w:szCs w:val="20"/>
        </w:rPr>
        <w:tab/>
        <w:t>-1.532</w:t>
      </w:r>
    </w:p>
    <w:p w:rsidR="002A3912" w:rsidRPr="008421E8" w:rsidRDefault="002A3912" w:rsidP="002A3912">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7.398</w:t>
      </w:r>
      <w:r w:rsidRPr="008421E8">
        <w:rPr>
          <w:rFonts w:ascii="Arial for Autograph Uni" w:hAnsi="Arial for Autograph Uni" w:cs="Arial for Autograph Uni"/>
          <w:sz w:val="20"/>
          <w:szCs w:val="20"/>
        </w:rPr>
        <w:tab/>
        <w:t>-1.772</w:t>
      </w:r>
    </w:p>
    <w:p w:rsidR="002A3912" w:rsidRPr="008421E8" w:rsidRDefault="002A3912" w:rsidP="002A3912">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7.399</w:t>
      </w:r>
      <w:r w:rsidRPr="008421E8">
        <w:rPr>
          <w:rFonts w:ascii="Arial for Autograph Uni" w:hAnsi="Arial for Autograph Uni" w:cs="Arial for Autograph Uni"/>
          <w:sz w:val="20"/>
          <w:szCs w:val="20"/>
        </w:rPr>
        <w:tab/>
        <w:t>-2.012</w:t>
      </w:r>
    </w:p>
    <w:p w:rsidR="00573CDE" w:rsidRDefault="00573CDE" w:rsidP="00573CDE">
      <w:pPr>
        <w:tabs>
          <w:tab w:val="left" w:pos="3210"/>
        </w:tabs>
        <w:rPr>
          <w:rFonts w:ascii="Arial for Autograph Uni" w:hAnsi="Arial for Autograph Uni" w:cs="Arial for Autograph Uni"/>
          <w:sz w:val="24"/>
        </w:rPr>
      </w:pPr>
    </w:p>
    <w:p w:rsidR="00295ED1" w:rsidRPr="008421E8" w:rsidRDefault="00295ED1" w:rsidP="00573CDE">
      <w:pPr>
        <w:tabs>
          <w:tab w:val="left" w:pos="3210"/>
        </w:tabs>
        <w:rPr>
          <w:rFonts w:ascii="Arial for Autograph Uni" w:hAnsi="Arial for Autograph Uni" w:cs="Arial for Autograph Uni"/>
          <w:sz w:val="24"/>
        </w:rPr>
      </w:pPr>
    </w:p>
    <w:p w:rsidR="00573CDE" w:rsidRPr="008421E8" w:rsidRDefault="00573CDE" w:rsidP="00573CDE">
      <w:pPr>
        <w:tabs>
          <w:tab w:val="left" w:pos="3210"/>
        </w:tabs>
        <w:rPr>
          <w:rFonts w:ascii="Arial for Autograph Uni" w:eastAsiaTheme="minorEastAsia" w:hAnsi="Arial for Autograph Uni" w:cs="Arial for Autograph Uni"/>
          <w:sz w:val="24"/>
        </w:rPr>
      </w:pPr>
      <w:r w:rsidRPr="008421E8">
        <w:rPr>
          <w:rFonts w:ascii="Arial for Autograph Uni" w:hAnsi="Arial for Autograph Uni" w:cs="Arial for Autograph Uni"/>
          <w:sz w:val="24"/>
        </w:rPr>
        <w:t xml:space="preserve">We know that this equation </w:t>
      </w:r>
      <w:r w:rsidR="00295ED1">
        <w:rPr>
          <w:rFonts w:ascii="Arial for Autograph Uni" w:hAnsi="Arial for Autograph Uni" w:cs="Arial for Autograph Uni"/>
          <w:sz w:val="24"/>
        </w:rPr>
        <w:t>has</w:t>
      </w:r>
      <w:r w:rsidRPr="008421E8">
        <w:rPr>
          <w:rFonts w:ascii="Arial for Autograph Uni" w:hAnsi="Arial for Autograph Uni" w:cs="Arial for Autograph Uni"/>
          <w:sz w:val="24"/>
        </w:rPr>
        <w:t xml:space="preserve"> a </w:t>
      </w:r>
      <w:r w:rsidR="00253D46" w:rsidRPr="008421E8">
        <w:rPr>
          <w:rFonts w:ascii="Arial for Autograph Uni" w:hAnsi="Arial for Autograph Uni" w:cs="Arial for Autograph Uni"/>
          <w:sz w:val="24"/>
        </w:rPr>
        <w:t>root</w:t>
      </w:r>
      <w:r w:rsidRPr="008421E8">
        <w:rPr>
          <w:rFonts w:ascii="Arial for Autograph Uni" w:hAnsi="Arial for Autograph Uni" w:cs="Arial for Autograph Uni"/>
          <w:sz w:val="24"/>
        </w:rPr>
        <w:t xml:space="preserve"> </w:t>
      </w:r>
      <w:r w:rsidR="005C19FC" w:rsidRPr="008421E8">
        <w:rPr>
          <w:rFonts w:ascii="Arial for Autograph Uni" w:hAnsi="Arial for Autograph Uni" w:cs="Arial for Autograph Uni"/>
          <w:sz w:val="24"/>
        </w:rPr>
        <w:t>in the interval</w:t>
      </w:r>
      <w:r w:rsidRPr="008421E8">
        <w:rPr>
          <w:rFonts w:ascii="Arial for Autograph Uni" w:hAnsi="Arial for Autograph Uni" w:cs="Arial for Autograph Uni"/>
          <w:sz w:val="24"/>
        </w:rPr>
        <w:t xml:space="preserve"> </w:t>
      </w:r>
      <w:r w:rsidRPr="008421E8">
        <w:rPr>
          <w:rFonts w:ascii="Arial for Autograph Uni" w:eastAsiaTheme="minorEastAsia" w:hAnsi="Arial for Autograph Uni" w:cs="Arial for Autograph Uni"/>
          <w:sz w:val="24"/>
        </w:rPr>
        <w:t>[7.390, 7.391]</w:t>
      </w:r>
      <w:r w:rsidRPr="008421E8">
        <w:rPr>
          <w:rFonts w:ascii="Arial for Autograph Uni" w:hAnsi="Arial for Autograph Uni" w:cs="Arial for Autograph Uni"/>
          <w:sz w:val="24"/>
        </w:rPr>
        <w:t xml:space="preserve">, using the table of values below we can see that there is a sign change between the x-values of </w:t>
      </w:r>
      <w:r w:rsidRPr="008421E8">
        <w:rPr>
          <w:rFonts w:ascii="Arial for Autograph Uni" w:hAnsi="Arial for Autograph Uni" w:cs="Arial for Autograph Uni"/>
          <w:sz w:val="24"/>
        </w:rPr>
        <w:lastRenderedPageBreak/>
        <w:t xml:space="preserve">7.3905 and 7.3906 therefore we know that the </w:t>
      </w:r>
      <w:r w:rsidR="00253D46" w:rsidRPr="008421E8">
        <w:rPr>
          <w:rFonts w:ascii="Arial for Autograph Uni" w:hAnsi="Arial for Autograph Uni" w:cs="Arial for Autograph Uni"/>
          <w:sz w:val="24"/>
        </w:rPr>
        <w:t>root</w:t>
      </w:r>
      <w:r w:rsidRPr="008421E8">
        <w:rPr>
          <w:rFonts w:ascii="Arial for Autograph Uni" w:hAnsi="Arial for Autograph Uni" w:cs="Arial for Autograph Uni"/>
          <w:sz w:val="24"/>
        </w:rPr>
        <w:t xml:space="preserve"> lies </w:t>
      </w:r>
      <w:r w:rsidR="005C19FC" w:rsidRPr="008421E8">
        <w:rPr>
          <w:rFonts w:ascii="Arial for Autograph Uni" w:hAnsi="Arial for Autograph Uni" w:cs="Arial for Autograph Uni"/>
          <w:sz w:val="24"/>
        </w:rPr>
        <w:t>in the interval</w:t>
      </w:r>
      <w:r w:rsidRPr="008421E8">
        <w:rPr>
          <w:rFonts w:ascii="Arial for Autograph Uni" w:hAnsi="Arial for Autograph Uni" w:cs="Arial for Autograph Uni"/>
          <w:sz w:val="24"/>
        </w:rPr>
        <w:t xml:space="preserve"> [7.3905, 7.3906]. This means that </w:t>
      </w:r>
      <m:oMath>
        <m:r>
          <w:rPr>
            <w:rFonts w:ascii="Cambria Math" w:hAnsi="Cambria Math" w:cs="Arial for Autograph Uni"/>
            <w:sz w:val="24"/>
          </w:rPr>
          <m:t>7.3905&lt;x&lt;7.3906</m:t>
        </m:r>
      </m:oMath>
      <w:r w:rsidRPr="008421E8">
        <w:rPr>
          <w:rFonts w:ascii="Arial for Autograph Uni" w:eastAsiaTheme="minorEastAsia" w:hAnsi="Arial for Autograph Uni" w:cs="Arial for Autograph Uni"/>
          <w:sz w:val="24"/>
        </w:rPr>
        <w:t xml:space="preserve"> or </w:t>
      </w:r>
      <m:oMath>
        <m:r>
          <w:rPr>
            <w:rFonts w:ascii="Cambria Math" w:eastAsiaTheme="minorEastAsia" w:hAnsi="Cambria Math" w:cs="Arial for Autograph Uni"/>
            <w:sz w:val="24"/>
          </w:rPr>
          <m:t>x=7.39055±0.00005</m:t>
        </m:r>
      </m:oMath>
      <w:r w:rsidRPr="008421E8">
        <w:rPr>
          <w:rFonts w:ascii="Arial for Autograph Uni" w:eastAsiaTheme="minorEastAsia" w:hAnsi="Arial for Autograph Uni" w:cs="Arial for Autograph Uni"/>
          <w:sz w:val="24"/>
        </w:rPr>
        <w:t>.</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x</w:t>
      </w:r>
      <w:r w:rsidRPr="008421E8">
        <w:rPr>
          <w:rFonts w:ascii="Arial for Autograph Uni" w:hAnsi="Arial for Autograph Uni" w:cs="Arial for Autograph Uni"/>
          <w:sz w:val="20"/>
          <w:szCs w:val="20"/>
        </w:rPr>
        <w:tab/>
        <w:t>f(x)</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w:t>
      </w:r>
      <w:r w:rsidRPr="008421E8">
        <w:rPr>
          <w:rFonts w:ascii="Arial for Autograph Uni" w:hAnsi="Arial for Autograph Uni" w:cs="Arial for Autograph Uni"/>
          <w:sz w:val="20"/>
          <w:szCs w:val="20"/>
        </w:rPr>
        <w:tab/>
        <w:t>0.141692175</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7.3901</w:t>
      </w:r>
      <w:r w:rsidRPr="008421E8">
        <w:rPr>
          <w:rFonts w:ascii="Arial for Autograph Uni" w:hAnsi="Arial for Autograph Uni" w:cs="Arial for Autograph Uni"/>
          <w:sz w:val="20"/>
          <w:szCs w:val="20"/>
        </w:rPr>
        <w:tab/>
        <w:t>0.117843135</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7.3902</w:t>
      </w:r>
      <w:r w:rsidRPr="008421E8">
        <w:rPr>
          <w:rFonts w:ascii="Arial for Autograph Uni" w:hAnsi="Arial for Autograph Uni" w:cs="Arial for Autograph Uni"/>
          <w:sz w:val="20"/>
          <w:szCs w:val="20"/>
        </w:rPr>
        <w:tab/>
        <w:t>0.09399225719</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7.3903</w:t>
      </w:r>
      <w:r w:rsidRPr="008421E8">
        <w:rPr>
          <w:rFonts w:ascii="Arial for Autograph Uni" w:hAnsi="Arial for Autograph Uni" w:cs="Arial for Autograph Uni"/>
          <w:sz w:val="20"/>
          <w:szCs w:val="20"/>
        </w:rPr>
        <w:tab/>
        <w:t>0.07013954162</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7.3904</w:t>
      </w:r>
      <w:r w:rsidRPr="008421E8">
        <w:rPr>
          <w:rFonts w:ascii="Arial for Autograph Uni" w:hAnsi="Arial for Autograph Uni" w:cs="Arial for Autograph Uni"/>
          <w:sz w:val="20"/>
          <w:szCs w:val="20"/>
        </w:rPr>
        <w:tab/>
        <w:t>0.04628498818</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w:t>
      </w:r>
      <w:r w:rsidRPr="008421E8">
        <w:rPr>
          <w:rFonts w:ascii="Arial for Autograph Uni" w:hAnsi="Arial for Autograph Uni" w:cs="Arial for Autograph Uni"/>
          <w:sz w:val="20"/>
          <w:szCs w:val="20"/>
        </w:rPr>
        <w:tab/>
        <w:t>0.02242859681</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7.3906</w:t>
      </w:r>
      <w:r w:rsidRPr="008421E8">
        <w:rPr>
          <w:rFonts w:ascii="Arial for Autograph Uni" w:hAnsi="Arial for Autograph Uni" w:cs="Arial for Autograph Uni"/>
          <w:sz w:val="20"/>
          <w:szCs w:val="20"/>
        </w:rPr>
        <w:tab/>
        <w:t>-0.001429632584</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7.3907</w:t>
      </w:r>
      <w:r w:rsidRPr="008421E8">
        <w:rPr>
          <w:rFonts w:ascii="Arial for Autograph Uni" w:hAnsi="Arial for Autograph Uni" w:cs="Arial for Autograph Uni"/>
          <w:sz w:val="20"/>
          <w:szCs w:val="20"/>
        </w:rPr>
        <w:tab/>
        <w:t>-0.02528970005</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7.3908</w:t>
      </w:r>
      <w:r w:rsidRPr="008421E8">
        <w:rPr>
          <w:rFonts w:ascii="Arial for Autograph Uni" w:hAnsi="Arial for Autograph Uni" w:cs="Arial for Autograph Uni"/>
          <w:sz w:val="20"/>
          <w:szCs w:val="20"/>
        </w:rPr>
        <w:tab/>
        <w:t>-0.04915160568</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7.3909</w:t>
      </w:r>
      <w:r w:rsidRPr="008421E8">
        <w:rPr>
          <w:rFonts w:ascii="Arial for Autograph Uni" w:hAnsi="Arial for Autograph Uni" w:cs="Arial for Autograph Uni"/>
          <w:sz w:val="20"/>
          <w:szCs w:val="20"/>
        </w:rPr>
        <w:tab/>
        <w:t>-0.07301534952</w:t>
      </w:r>
    </w:p>
    <w:p w:rsidR="00573CDE" w:rsidRPr="008421E8" w:rsidRDefault="00573CDE" w:rsidP="00573CDE">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7.391</w:t>
      </w:r>
      <w:r w:rsidRPr="008421E8">
        <w:rPr>
          <w:rFonts w:ascii="Arial for Autograph Uni" w:hAnsi="Arial for Autograph Uni" w:cs="Arial for Autograph Uni"/>
          <w:sz w:val="20"/>
          <w:szCs w:val="20"/>
        </w:rPr>
        <w:tab/>
        <w:t>-0.09688093166</w:t>
      </w:r>
    </w:p>
    <w:p w:rsidR="00573CDE" w:rsidRPr="008421E8" w:rsidRDefault="00573CDE" w:rsidP="00573CDE">
      <w:pPr>
        <w:tabs>
          <w:tab w:val="left" w:pos="3210"/>
        </w:tabs>
        <w:rPr>
          <w:rFonts w:ascii="Arial for Autograph Uni" w:hAnsi="Arial for Autograph Uni" w:cs="Arial for Autograph Uni"/>
          <w:sz w:val="20"/>
          <w:szCs w:val="20"/>
        </w:rPr>
      </w:pPr>
      <w:r w:rsidRPr="008421E8">
        <w:rPr>
          <w:rFonts w:ascii="Arial for Autograph Uni" w:hAnsi="Arial for Autograph Uni" w:cs="Arial for Autograph Uni"/>
          <w:sz w:val="24"/>
        </w:rPr>
        <w:t xml:space="preserve">We know that this equation </w:t>
      </w:r>
      <w:r w:rsidR="00295ED1">
        <w:rPr>
          <w:rFonts w:ascii="Arial for Autograph Uni" w:hAnsi="Arial for Autograph Uni" w:cs="Arial for Autograph Uni"/>
          <w:sz w:val="24"/>
        </w:rPr>
        <w:t>has</w:t>
      </w:r>
      <w:r w:rsidRPr="008421E8">
        <w:rPr>
          <w:rFonts w:ascii="Arial for Autograph Uni" w:hAnsi="Arial for Autograph Uni" w:cs="Arial for Autograph Uni"/>
          <w:sz w:val="24"/>
        </w:rPr>
        <w:t xml:space="preserve"> a </w:t>
      </w:r>
      <w:r w:rsidR="00253D46" w:rsidRPr="008421E8">
        <w:rPr>
          <w:rFonts w:ascii="Arial for Autograph Uni" w:hAnsi="Arial for Autograph Uni" w:cs="Arial for Autograph Uni"/>
          <w:sz w:val="24"/>
        </w:rPr>
        <w:t>root</w:t>
      </w:r>
      <w:r w:rsidRPr="008421E8">
        <w:rPr>
          <w:rFonts w:ascii="Arial for Autograph Uni" w:hAnsi="Arial for Autograph Uni" w:cs="Arial for Autograph Uni"/>
          <w:sz w:val="24"/>
        </w:rPr>
        <w:t xml:space="preserve"> </w:t>
      </w:r>
      <w:r w:rsidR="005C19FC" w:rsidRPr="008421E8">
        <w:rPr>
          <w:rFonts w:ascii="Arial for Autograph Uni" w:hAnsi="Arial for Autograph Uni" w:cs="Arial for Autograph Uni"/>
          <w:sz w:val="24"/>
        </w:rPr>
        <w:t>in the interval</w:t>
      </w:r>
      <w:r w:rsidRPr="008421E8">
        <w:rPr>
          <w:rFonts w:ascii="Arial for Autograph Uni" w:hAnsi="Arial for Autograph Uni" w:cs="Arial for Autograph Uni"/>
          <w:sz w:val="24"/>
        </w:rPr>
        <w:t xml:space="preserve"> </w:t>
      </w:r>
      <w:r w:rsidRPr="008421E8">
        <w:rPr>
          <w:rFonts w:ascii="Arial for Autograph Uni" w:eastAsiaTheme="minorEastAsia" w:hAnsi="Arial for Autograph Uni" w:cs="Arial for Autograph Uni"/>
          <w:sz w:val="24"/>
        </w:rPr>
        <w:t>[7.3905, 7.3906]</w:t>
      </w:r>
      <w:r w:rsidRPr="008421E8">
        <w:rPr>
          <w:rFonts w:ascii="Arial for Autograph Uni" w:hAnsi="Arial for Autograph Uni" w:cs="Arial for Autograph Uni"/>
          <w:sz w:val="24"/>
        </w:rPr>
        <w:t xml:space="preserve">, using the table of values below we can see that there is a sign change between the x-values of 7.39059 and 7.39060 therefore we know that the </w:t>
      </w:r>
      <w:r w:rsidR="00253D46" w:rsidRPr="008421E8">
        <w:rPr>
          <w:rFonts w:ascii="Arial for Autograph Uni" w:hAnsi="Arial for Autograph Uni" w:cs="Arial for Autograph Uni"/>
          <w:sz w:val="24"/>
        </w:rPr>
        <w:t>root</w:t>
      </w:r>
      <w:r w:rsidRPr="008421E8">
        <w:rPr>
          <w:rFonts w:ascii="Arial for Autograph Uni" w:hAnsi="Arial for Autograph Uni" w:cs="Arial for Autograph Uni"/>
          <w:sz w:val="24"/>
        </w:rPr>
        <w:t xml:space="preserve"> lies </w:t>
      </w:r>
      <w:r w:rsidR="005C19FC" w:rsidRPr="008421E8">
        <w:rPr>
          <w:rFonts w:ascii="Arial for Autograph Uni" w:hAnsi="Arial for Autograph Uni" w:cs="Arial for Autograph Uni"/>
          <w:sz w:val="24"/>
        </w:rPr>
        <w:t>in the interval</w:t>
      </w:r>
      <w:r w:rsidRPr="008421E8">
        <w:rPr>
          <w:rFonts w:ascii="Arial for Autograph Uni" w:hAnsi="Arial for Autograph Uni" w:cs="Arial for Autograph Uni"/>
          <w:sz w:val="24"/>
        </w:rPr>
        <w:t xml:space="preserve"> [7.39059, 7.39060]. This means that </w:t>
      </w:r>
      <m:oMath>
        <m:r>
          <w:rPr>
            <w:rFonts w:ascii="Cambria Math" w:hAnsi="Cambria Math" w:cs="Arial for Autograph Uni"/>
            <w:sz w:val="24"/>
          </w:rPr>
          <m:t>7.39059&lt;x&lt;7.39060</m:t>
        </m:r>
      </m:oMath>
      <w:r w:rsidRPr="008421E8">
        <w:rPr>
          <w:rFonts w:ascii="Arial for Autograph Uni" w:eastAsiaTheme="minorEastAsia" w:hAnsi="Arial for Autograph Uni" w:cs="Arial for Autograph Uni"/>
          <w:sz w:val="24"/>
        </w:rPr>
        <w:t xml:space="preserve"> or </w:t>
      </w:r>
      <m:oMath>
        <m:r>
          <w:rPr>
            <w:rFonts w:ascii="Cambria Math" w:eastAsiaTheme="minorEastAsia" w:hAnsi="Cambria Math" w:cs="Arial for Autograph Uni"/>
            <w:sz w:val="24"/>
          </w:rPr>
          <m:t>x=7.390595±0.000005</m:t>
        </m:r>
      </m:oMath>
      <w:r w:rsidRPr="008421E8">
        <w:rPr>
          <w:rFonts w:ascii="Arial for Autograph Uni" w:eastAsiaTheme="minorEastAsia" w:hAnsi="Arial for Autograph Uni" w:cs="Arial for Autograph Uni"/>
          <w:sz w:val="24"/>
        </w:rPr>
        <w:t>.</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x</w:t>
      </w:r>
      <w:r w:rsidRPr="008421E8">
        <w:rPr>
          <w:rFonts w:ascii="Arial for Autograph Uni" w:hAnsi="Arial for Autograph Uni" w:cs="Arial for Autograph Uni"/>
          <w:sz w:val="20"/>
          <w:szCs w:val="20"/>
        </w:rPr>
        <w:tab/>
        <w:t>f(x)</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w:t>
      </w:r>
      <w:r w:rsidRPr="008421E8">
        <w:rPr>
          <w:rFonts w:ascii="Arial for Autograph Uni" w:hAnsi="Arial for Autograph Uni" w:cs="Arial for Autograph Uni"/>
          <w:sz w:val="20"/>
          <w:szCs w:val="20"/>
        </w:rPr>
        <w:tab/>
        <w:t>0.02242859681</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7.39051</w:t>
      </w:r>
      <w:r w:rsidRPr="008421E8">
        <w:rPr>
          <w:rFonts w:ascii="Arial for Autograph Uni" w:hAnsi="Arial for Autograph Uni" w:cs="Arial for Autograph Uni"/>
          <w:sz w:val="20"/>
          <w:szCs w:val="20"/>
        </w:rPr>
        <w:tab/>
        <w:t>0.02004285658</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7.39052</w:t>
      </w:r>
      <w:r w:rsidRPr="008421E8">
        <w:rPr>
          <w:rFonts w:ascii="Arial for Autograph Uni" w:hAnsi="Arial for Autograph Uni" w:cs="Arial for Autograph Uni"/>
          <w:sz w:val="20"/>
          <w:szCs w:val="20"/>
        </w:rPr>
        <w:tab/>
        <w:t>0.01765709797</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7.39053</w:t>
      </w:r>
      <w:r w:rsidRPr="008421E8">
        <w:rPr>
          <w:rFonts w:ascii="Arial for Autograph Uni" w:hAnsi="Arial for Autograph Uni" w:cs="Arial for Autograph Uni"/>
          <w:sz w:val="20"/>
          <w:szCs w:val="20"/>
        </w:rPr>
        <w:tab/>
        <w:t>0.01527132098</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7.39054</w:t>
      </w:r>
      <w:r w:rsidRPr="008421E8">
        <w:rPr>
          <w:rFonts w:ascii="Arial for Autograph Uni" w:hAnsi="Arial for Autograph Uni" w:cs="Arial for Autograph Uni"/>
          <w:sz w:val="20"/>
          <w:szCs w:val="20"/>
        </w:rPr>
        <w:tab/>
        <w:t>0.01288552561</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7.39055</w:t>
      </w:r>
      <w:r w:rsidRPr="008421E8">
        <w:rPr>
          <w:rFonts w:ascii="Arial for Autograph Uni" w:hAnsi="Arial for Autograph Uni" w:cs="Arial for Autograph Uni"/>
          <w:sz w:val="20"/>
          <w:szCs w:val="20"/>
        </w:rPr>
        <w:tab/>
        <w:t>0.01049971187</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7.39056</w:t>
      </w:r>
      <w:r w:rsidRPr="008421E8">
        <w:rPr>
          <w:rFonts w:ascii="Arial for Autograph Uni" w:hAnsi="Arial for Autograph Uni" w:cs="Arial for Autograph Uni"/>
          <w:sz w:val="20"/>
          <w:szCs w:val="20"/>
        </w:rPr>
        <w:tab/>
        <w:t>0.008113879738</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7.39057</w:t>
      </w:r>
      <w:r w:rsidRPr="008421E8">
        <w:rPr>
          <w:rFonts w:ascii="Arial for Autograph Uni" w:hAnsi="Arial for Autograph Uni" w:cs="Arial for Autograph Uni"/>
          <w:sz w:val="20"/>
          <w:szCs w:val="20"/>
        </w:rPr>
        <w:tab/>
        <w:t>0.005728029228</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7.39058</w:t>
      </w:r>
      <w:r w:rsidRPr="008421E8">
        <w:rPr>
          <w:rFonts w:ascii="Arial for Autograph Uni" w:hAnsi="Arial for Autograph Uni" w:cs="Arial for Autograph Uni"/>
          <w:sz w:val="20"/>
          <w:szCs w:val="20"/>
        </w:rPr>
        <w:tab/>
        <w:t>0.003342160339</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w:t>
      </w:r>
      <w:r w:rsidRPr="008421E8">
        <w:rPr>
          <w:rFonts w:ascii="Arial for Autograph Uni" w:hAnsi="Arial for Autograph Uni" w:cs="Arial for Autograph Uni"/>
          <w:sz w:val="20"/>
          <w:szCs w:val="20"/>
        </w:rPr>
        <w:tab/>
        <w:t>0.000956273068</w:t>
      </w:r>
    </w:p>
    <w:p w:rsidR="00573CDE" w:rsidRPr="008421E8" w:rsidRDefault="00573CDE" w:rsidP="00573CDE">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7.3906</w:t>
      </w:r>
      <w:r w:rsidRPr="008421E8">
        <w:rPr>
          <w:rFonts w:ascii="Arial for Autograph Uni" w:hAnsi="Arial for Autograph Uni" w:cs="Arial for Autograph Uni"/>
          <w:sz w:val="20"/>
          <w:szCs w:val="20"/>
        </w:rPr>
        <w:tab/>
        <w:t>-0.001429632583</w:t>
      </w:r>
    </w:p>
    <w:p w:rsidR="00573CDE" w:rsidRPr="008421E8" w:rsidRDefault="00573CDE" w:rsidP="00573CDE">
      <w:pPr>
        <w:tabs>
          <w:tab w:val="left" w:pos="3210"/>
        </w:tabs>
        <w:rPr>
          <w:rFonts w:ascii="Arial for Autograph Uni" w:eastAsiaTheme="minorEastAsia" w:hAnsi="Arial for Autograph Uni" w:cs="Arial for Autograph Uni"/>
          <w:sz w:val="24"/>
        </w:rPr>
      </w:pPr>
      <w:r w:rsidRPr="008421E8">
        <w:rPr>
          <w:rFonts w:ascii="Arial for Autograph Uni" w:hAnsi="Arial for Autograph Uni" w:cs="Arial for Autograph Uni"/>
          <w:sz w:val="24"/>
        </w:rPr>
        <w:t xml:space="preserve">We know that this equation </w:t>
      </w:r>
      <w:r w:rsidR="00295ED1">
        <w:rPr>
          <w:rFonts w:ascii="Arial for Autograph Uni" w:hAnsi="Arial for Autograph Uni" w:cs="Arial for Autograph Uni"/>
          <w:sz w:val="24"/>
        </w:rPr>
        <w:t>has</w:t>
      </w:r>
      <w:r w:rsidRPr="008421E8">
        <w:rPr>
          <w:rFonts w:ascii="Arial for Autograph Uni" w:hAnsi="Arial for Autograph Uni" w:cs="Arial for Autograph Uni"/>
          <w:sz w:val="24"/>
        </w:rPr>
        <w:t xml:space="preserve"> a </w:t>
      </w:r>
      <w:r w:rsidR="00253D46" w:rsidRPr="008421E8">
        <w:rPr>
          <w:rFonts w:ascii="Arial for Autograph Uni" w:hAnsi="Arial for Autograph Uni" w:cs="Arial for Autograph Uni"/>
          <w:sz w:val="24"/>
        </w:rPr>
        <w:t>root</w:t>
      </w:r>
      <w:r w:rsidRPr="008421E8">
        <w:rPr>
          <w:rFonts w:ascii="Arial for Autograph Uni" w:hAnsi="Arial for Autograph Uni" w:cs="Arial for Autograph Uni"/>
          <w:sz w:val="24"/>
        </w:rPr>
        <w:t xml:space="preserve"> </w:t>
      </w:r>
      <w:r w:rsidR="005C19FC" w:rsidRPr="008421E8">
        <w:rPr>
          <w:rFonts w:ascii="Arial for Autograph Uni" w:hAnsi="Arial for Autograph Uni" w:cs="Arial for Autograph Uni"/>
          <w:sz w:val="24"/>
        </w:rPr>
        <w:t>in the interval</w:t>
      </w:r>
      <w:r w:rsidRPr="008421E8">
        <w:rPr>
          <w:rFonts w:ascii="Arial for Autograph Uni" w:hAnsi="Arial for Autograph Uni" w:cs="Arial for Autograph Uni"/>
          <w:sz w:val="24"/>
        </w:rPr>
        <w:t xml:space="preserve"> </w:t>
      </w:r>
      <w:r w:rsidRPr="008421E8">
        <w:rPr>
          <w:rFonts w:ascii="Arial for Autograph Uni" w:eastAsiaTheme="minorEastAsia" w:hAnsi="Arial for Autograph Uni" w:cs="Arial for Autograph Uni"/>
          <w:sz w:val="24"/>
        </w:rPr>
        <w:t>[7.39059, 7.3960]</w:t>
      </w:r>
      <w:r w:rsidRPr="008421E8">
        <w:rPr>
          <w:rFonts w:ascii="Arial for Autograph Uni" w:hAnsi="Arial for Autograph Uni" w:cs="Arial for Autograph Uni"/>
          <w:sz w:val="24"/>
        </w:rPr>
        <w:t xml:space="preserve">, using the table of values below we can see that there is a sign change </w:t>
      </w:r>
      <w:r w:rsidR="008421E8" w:rsidRPr="008421E8">
        <w:rPr>
          <w:rFonts w:ascii="Arial for Autograph Uni" w:hAnsi="Arial for Autograph Uni" w:cs="Arial for Autograph Uni"/>
          <w:sz w:val="24"/>
        </w:rPr>
        <w:t>between the x-values of 7.390594</w:t>
      </w:r>
      <w:r w:rsidRPr="008421E8">
        <w:rPr>
          <w:rFonts w:ascii="Arial for Autograph Uni" w:hAnsi="Arial for Autograph Uni" w:cs="Arial for Autograph Uni"/>
          <w:sz w:val="24"/>
        </w:rPr>
        <w:t xml:space="preserve"> and 7.390595 therefore we know that the </w:t>
      </w:r>
      <w:r w:rsidR="00253D46" w:rsidRPr="008421E8">
        <w:rPr>
          <w:rFonts w:ascii="Arial for Autograph Uni" w:hAnsi="Arial for Autograph Uni" w:cs="Arial for Autograph Uni"/>
          <w:sz w:val="24"/>
        </w:rPr>
        <w:t>root</w:t>
      </w:r>
      <w:r w:rsidRPr="008421E8">
        <w:rPr>
          <w:rFonts w:ascii="Arial for Autograph Uni" w:hAnsi="Arial for Autograph Uni" w:cs="Arial for Autograph Uni"/>
          <w:sz w:val="24"/>
        </w:rPr>
        <w:t xml:space="preserve"> lies </w:t>
      </w:r>
      <w:r w:rsidR="005C19FC" w:rsidRPr="008421E8">
        <w:rPr>
          <w:rFonts w:ascii="Arial for Autograph Uni" w:hAnsi="Arial for Autograph Uni" w:cs="Arial for Autograph Uni"/>
          <w:sz w:val="24"/>
        </w:rPr>
        <w:t>in the interval</w:t>
      </w:r>
      <w:r w:rsidRPr="008421E8">
        <w:rPr>
          <w:rFonts w:ascii="Arial for Autograph Uni" w:hAnsi="Arial for Autograph Uni" w:cs="Arial for Autograph Uni"/>
          <w:sz w:val="24"/>
        </w:rPr>
        <w:t xml:space="preserve"> [7.390594, 7.390595]. This means that </w:t>
      </w:r>
      <m:oMath>
        <m:r>
          <w:rPr>
            <w:rFonts w:ascii="Cambria Math" w:hAnsi="Cambria Math" w:cs="Arial for Autograph Uni"/>
            <w:sz w:val="24"/>
          </w:rPr>
          <m:t>7.390594&lt;x&lt;7.390595</m:t>
        </m:r>
      </m:oMath>
      <w:r w:rsidRPr="008421E8">
        <w:rPr>
          <w:rFonts w:ascii="Arial for Autograph Uni" w:eastAsiaTheme="minorEastAsia" w:hAnsi="Arial for Autograph Uni" w:cs="Arial for Autograph Uni"/>
          <w:sz w:val="24"/>
        </w:rPr>
        <w:t xml:space="preserve"> or </w:t>
      </w:r>
      <m:oMath>
        <m:r>
          <w:rPr>
            <w:rFonts w:ascii="Cambria Math" w:eastAsiaTheme="minorEastAsia" w:hAnsi="Cambria Math" w:cs="Arial for Autograph Uni"/>
            <w:sz w:val="24"/>
          </w:rPr>
          <m:t>x=7.3905945±0.0000005</m:t>
        </m:r>
      </m:oMath>
      <w:r w:rsidRPr="008421E8">
        <w:rPr>
          <w:rFonts w:ascii="Arial for Autograph Uni" w:eastAsiaTheme="minorEastAsia" w:hAnsi="Arial for Autograph Uni" w:cs="Arial for Autograph Uni"/>
          <w:sz w:val="24"/>
        </w:rPr>
        <w:t>.</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x</w:t>
      </w:r>
      <w:r w:rsidRPr="008421E8">
        <w:rPr>
          <w:rFonts w:ascii="Arial for Autograph Uni" w:hAnsi="Arial for Autograph Uni" w:cs="Arial for Autograph Uni"/>
          <w:sz w:val="20"/>
          <w:szCs w:val="20"/>
        </w:rPr>
        <w:tab/>
        <w:t>f(x)</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w:t>
      </w:r>
      <w:r w:rsidRPr="008421E8">
        <w:rPr>
          <w:rFonts w:ascii="Arial for Autograph Uni" w:hAnsi="Arial for Autograph Uni" w:cs="Arial for Autograph Uni"/>
          <w:sz w:val="20"/>
          <w:szCs w:val="20"/>
        </w:rPr>
        <w:tab/>
        <w:t>0.0009562730671</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7.390591</w:t>
      </w:r>
      <w:r w:rsidRPr="008421E8">
        <w:rPr>
          <w:rFonts w:ascii="Arial for Autograph Uni" w:hAnsi="Arial for Autograph Uni" w:cs="Arial for Autograph Uni"/>
          <w:sz w:val="20"/>
          <w:szCs w:val="20"/>
        </w:rPr>
        <w:tab/>
        <w:t>0.0007176833291</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7.390592</w:t>
      </w:r>
      <w:r w:rsidRPr="008421E8">
        <w:rPr>
          <w:rFonts w:ascii="Arial for Autograph Uni" w:hAnsi="Arial for Autograph Uni" w:cs="Arial for Autograph Uni"/>
          <w:sz w:val="20"/>
          <w:szCs w:val="20"/>
        </w:rPr>
        <w:tab/>
        <w:t>0.0004790934072</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7.390593</w:t>
      </w:r>
      <w:r w:rsidRPr="008421E8">
        <w:rPr>
          <w:rFonts w:ascii="Arial for Autograph Uni" w:hAnsi="Arial for Autograph Uni" w:cs="Arial for Autograph Uni"/>
          <w:sz w:val="20"/>
          <w:szCs w:val="20"/>
        </w:rPr>
        <w:tab/>
        <w:t>0.0002405033014</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w:t>
      </w:r>
      <w:r w:rsidRPr="008421E8">
        <w:rPr>
          <w:rFonts w:ascii="Arial for Autograph Uni" w:hAnsi="Arial for Autograph Uni" w:cs="Arial for Autograph Uni"/>
          <w:sz w:val="20"/>
          <w:szCs w:val="20"/>
        </w:rPr>
        <w:tab/>
        <w:t>1.91301217E-006</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7.390595</w:t>
      </w:r>
      <w:r w:rsidRPr="008421E8">
        <w:rPr>
          <w:rFonts w:ascii="Arial for Autograph Uni" w:hAnsi="Arial for Autograph Uni" w:cs="Arial for Autograph Uni"/>
          <w:sz w:val="20"/>
          <w:szCs w:val="20"/>
        </w:rPr>
        <w:tab/>
        <w:t>-0.0002366774613</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7.390596</w:t>
      </w:r>
      <w:r w:rsidRPr="008421E8">
        <w:rPr>
          <w:rFonts w:ascii="Arial for Autograph Uni" w:hAnsi="Arial for Autograph Uni" w:cs="Arial for Autograph Uni"/>
          <w:sz w:val="20"/>
          <w:szCs w:val="20"/>
        </w:rPr>
        <w:tab/>
        <w:t>-0.0004752681182</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7.390597</w:t>
      </w:r>
      <w:r w:rsidRPr="008421E8">
        <w:rPr>
          <w:rFonts w:ascii="Arial for Autograph Uni" w:hAnsi="Arial for Autograph Uni" w:cs="Arial for Autograph Uni"/>
          <w:sz w:val="20"/>
          <w:szCs w:val="20"/>
        </w:rPr>
        <w:tab/>
        <w:t>-0.0007138589593</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7.390598</w:t>
      </w:r>
      <w:r w:rsidRPr="008421E8">
        <w:rPr>
          <w:rFonts w:ascii="Arial for Autograph Uni" w:hAnsi="Arial for Autograph Uni" w:cs="Arial for Autograph Uni"/>
          <w:sz w:val="20"/>
          <w:szCs w:val="20"/>
        </w:rPr>
        <w:tab/>
        <w:t>-0.0009524499838</w:t>
      </w:r>
    </w:p>
    <w:p w:rsidR="00573CDE" w:rsidRPr="008421E8" w:rsidRDefault="00573CDE" w:rsidP="00573CDE">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7.390599</w:t>
      </w:r>
      <w:r w:rsidRPr="008421E8">
        <w:rPr>
          <w:rFonts w:ascii="Arial for Autograph Uni" w:hAnsi="Arial for Autograph Uni" w:cs="Arial for Autograph Uni"/>
          <w:sz w:val="20"/>
          <w:szCs w:val="20"/>
        </w:rPr>
        <w:tab/>
        <w:t>-0.001191041192</w:t>
      </w:r>
    </w:p>
    <w:p w:rsidR="00573CDE" w:rsidRPr="008421E8" w:rsidRDefault="00573CDE" w:rsidP="00573CDE">
      <w:pPr>
        <w:tabs>
          <w:tab w:val="left" w:pos="3210"/>
        </w:tabs>
        <w:rPr>
          <w:rFonts w:ascii="Arial for Autograph Uni" w:hAnsi="Arial for Autograph Uni" w:cs="Arial for Autograph Uni"/>
          <w:sz w:val="20"/>
          <w:szCs w:val="20"/>
        </w:rPr>
      </w:pPr>
    </w:p>
    <w:p w:rsidR="00573CDE" w:rsidRPr="008421E8" w:rsidRDefault="00573CDE" w:rsidP="00573CDE">
      <w:pPr>
        <w:tabs>
          <w:tab w:val="left" w:pos="3210"/>
        </w:tabs>
        <w:rPr>
          <w:rFonts w:ascii="Arial for Autograph Uni" w:eastAsiaTheme="minorEastAsia" w:hAnsi="Arial for Autograph Uni" w:cs="Arial for Autograph Uni"/>
          <w:sz w:val="24"/>
        </w:rPr>
      </w:pPr>
    </w:p>
    <w:p w:rsidR="00573CDE" w:rsidRPr="008421E8" w:rsidRDefault="00573CDE" w:rsidP="00573CDE">
      <w:pPr>
        <w:tabs>
          <w:tab w:val="left" w:pos="3210"/>
        </w:tabs>
        <w:rPr>
          <w:rFonts w:ascii="Arial for Autograph Uni" w:eastAsiaTheme="minorEastAsia" w:hAnsi="Arial for Autograph Uni" w:cs="Arial for Autograph Uni"/>
          <w:sz w:val="24"/>
        </w:rPr>
      </w:pPr>
    </w:p>
    <w:p w:rsidR="00573CDE" w:rsidRPr="008421E8" w:rsidRDefault="00573CDE" w:rsidP="00573CDE">
      <w:pPr>
        <w:tabs>
          <w:tab w:val="left" w:pos="3210"/>
        </w:tabs>
        <w:rPr>
          <w:rFonts w:ascii="Arial for Autograph Uni" w:eastAsiaTheme="minorEastAsia" w:hAnsi="Arial for Autograph Uni" w:cs="Arial for Autograph Uni"/>
          <w:sz w:val="24"/>
        </w:rPr>
      </w:pPr>
      <w:r w:rsidRPr="008421E8">
        <w:rPr>
          <w:rFonts w:ascii="Arial for Autograph Uni" w:hAnsi="Arial for Autograph Uni" w:cs="Arial for Autograph Uni"/>
          <w:sz w:val="24"/>
        </w:rPr>
        <w:lastRenderedPageBreak/>
        <w:t xml:space="preserve">We know that this equation </w:t>
      </w:r>
      <w:r w:rsidR="00295ED1">
        <w:rPr>
          <w:rFonts w:ascii="Arial for Autograph Uni" w:hAnsi="Arial for Autograph Uni" w:cs="Arial for Autograph Uni"/>
          <w:sz w:val="24"/>
        </w:rPr>
        <w:t>has</w:t>
      </w:r>
      <w:r w:rsidRPr="008421E8">
        <w:rPr>
          <w:rFonts w:ascii="Arial for Autograph Uni" w:hAnsi="Arial for Autograph Uni" w:cs="Arial for Autograph Uni"/>
          <w:sz w:val="24"/>
        </w:rPr>
        <w:t xml:space="preserve"> a </w:t>
      </w:r>
      <w:r w:rsidR="00253D46" w:rsidRPr="008421E8">
        <w:rPr>
          <w:rFonts w:ascii="Arial for Autograph Uni" w:hAnsi="Arial for Autograph Uni" w:cs="Arial for Autograph Uni"/>
          <w:sz w:val="24"/>
        </w:rPr>
        <w:t>root</w:t>
      </w:r>
      <w:r w:rsidRPr="008421E8">
        <w:rPr>
          <w:rFonts w:ascii="Arial for Autograph Uni" w:hAnsi="Arial for Autograph Uni" w:cs="Arial for Autograph Uni"/>
          <w:sz w:val="24"/>
        </w:rPr>
        <w:t xml:space="preserve"> </w:t>
      </w:r>
      <w:r w:rsidR="005C19FC" w:rsidRPr="008421E8">
        <w:rPr>
          <w:rFonts w:ascii="Arial for Autograph Uni" w:hAnsi="Arial for Autograph Uni" w:cs="Arial for Autograph Uni"/>
          <w:sz w:val="24"/>
        </w:rPr>
        <w:t>in the interval</w:t>
      </w:r>
      <w:r w:rsidRPr="008421E8">
        <w:rPr>
          <w:rFonts w:ascii="Arial for Autograph Uni" w:hAnsi="Arial for Autograph Uni" w:cs="Arial for Autograph Uni"/>
          <w:sz w:val="24"/>
        </w:rPr>
        <w:t xml:space="preserve"> </w:t>
      </w:r>
      <w:r w:rsidRPr="008421E8">
        <w:rPr>
          <w:rFonts w:ascii="Arial for Autograph Uni" w:eastAsiaTheme="minorEastAsia" w:hAnsi="Arial for Autograph Uni" w:cs="Arial for Autograph Uni"/>
          <w:sz w:val="24"/>
        </w:rPr>
        <w:t>[7.390594, 7.39595]</w:t>
      </w:r>
      <w:r w:rsidRPr="008421E8">
        <w:rPr>
          <w:rFonts w:ascii="Arial for Autograph Uni" w:hAnsi="Arial for Autograph Uni" w:cs="Arial for Autograph Uni"/>
          <w:sz w:val="24"/>
        </w:rPr>
        <w:t xml:space="preserve">, using the table of values below we can see that there is a sign change between the x-values of 7.3905940 and 7.3905941 therefore we know that the </w:t>
      </w:r>
      <w:r w:rsidR="00253D46" w:rsidRPr="008421E8">
        <w:rPr>
          <w:rFonts w:ascii="Arial for Autograph Uni" w:hAnsi="Arial for Autograph Uni" w:cs="Arial for Autograph Uni"/>
          <w:sz w:val="24"/>
        </w:rPr>
        <w:t>root</w:t>
      </w:r>
      <w:r w:rsidRPr="008421E8">
        <w:rPr>
          <w:rFonts w:ascii="Arial for Autograph Uni" w:hAnsi="Arial for Autograph Uni" w:cs="Arial for Autograph Uni"/>
          <w:sz w:val="24"/>
        </w:rPr>
        <w:t xml:space="preserve"> lies </w:t>
      </w:r>
      <w:r w:rsidR="005C19FC" w:rsidRPr="008421E8">
        <w:rPr>
          <w:rFonts w:ascii="Arial for Autograph Uni" w:hAnsi="Arial for Autograph Uni" w:cs="Arial for Autograph Uni"/>
          <w:sz w:val="24"/>
        </w:rPr>
        <w:t>in the interval</w:t>
      </w:r>
      <w:r w:rsidRPr="008421E8">
        <w:rPr>
          <w:rFonts w:ascii="Arial for Autograph Uni" w:hAnsi="Arial for Autograph Uni" w:cs="Arial for Autograph Uni"/>
          <w:sz w:val="24"/>
        </w:rPr>
        <w:t xml:space="preserve"> [7.3905940, 7.3905941]. This means that </w:t>
      </w:r>
      <m:oMath>
        <m:r>
          <w:rPr>
            <w:rFonts w:ascii="Cambria Math" w:hAnsi="Cambria Math" w:cs="Arial for Autograph Uni"/>
            <w:sz w:val="24"/>
          </w:rPr>
          <m:t>7.3905940&lt;x&lt;7.3905941</m:t>
        </m:r>
      </m:oMath>
      <w:r w:rsidRPr="008421E8">
        <w:rPr>
          <w:rFonts w:ascii="Arial for Autograph Uni" w:eastAsiaTheme="minorEastAsia" w:hAnsi="Arial for Autograph Uni" w:cs="Arial for Autograph Uni"/>
          <w:sz w:val="24"/>
        </w:rPr>
        <w:t xml:space="preserve"> or </w:t>
      </w:r>
      <m:oMath>
        <m:r>
          <w:rPr>
            <w:rFonts w:ascii="Cambria Math" w:eastAsiaTheme="minorEastAsia" w:hAnsi="Cambria Math" w:cs="Arial for Autograph Uni"/>
            <w:sz w:val="24"/>
          </w:rPr>
          <m:t>x=7.39059405±0.00000005</m:t>
        </m:r>
      </m:oMath>
      <w:r w:rsidRPr="008421E8">
        <w:rPr>
          <w:rFonts w:ascii="Arial for Autograph Uni" w:eastAsiaTheme="minorEastAsia" w:hAnsi="Arial for Autograph Uni" w:cs="Arial for Autograph Uni"/>
          <w:sz w:val="24"/>
        </w:rPr>
        <w:t>.</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w:t>
      </w:r>
      <w:r w:rsidRPr="008421E8">
        <w:rPr>
          <w:rFonts w:ascii="Arial for Autograph Uni" w:hAnsi="Arial for Autograph Uni" w:cs="Arial for Autograph Uni"/>
          <w:sz w:val="20"/>
          <w:szCs w:val="20"/>
        </w:rPr>
        <w:tab/>
        <w:t>1.91301217E-006</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7.3905941</w:t>
      </w:r>
      <w:r w:rsidRPr="008421E8">
        <w:rPr>
          <w:rFonts w:ascii="Arial for Autograph Uni" w:hAnsi="Arial for Autograph Uni" w:cs="Arial for Autograph Uni"/>
          <w:sz w:val="20"/>
          <w:szCs w:val="20"/>
        </w:rPr>
        <w:tab/>
        <w:t>-2.194602695E-005</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7.3905942</w:t>
      </w:r>
      <w:r w:rsidRPr="008421E8">
        <w:rPr>
          <w:rFonts w:ascii="Arial for Autograph Uni" w:hAnsi="Arial for Autograph Uni" w:cs="Arial for Autograph Uni"/>
          <w:sz w:val="20"/>
          <w:szCs w:val="20"/>
        </w:rPr>
        <w:tab/>
        <w:t>-4.580506771E-005</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7.3905943</w:t>
      </w:r>
      <w:r w:rsidRPr="008421E8">
        <w:rPr>
          <w:rFonts w:ascii="Arial for Autograph Uni" w:hAnsi="Arial for Autograph Uni" w:cs="Arial for Autograph Uni"/>
          <w:sz w:val="20"/>
          <w:szCs w:val="20"/>
        </w:rPr>
        <w:tab/>
        <w:t>-6.966411047E-005</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7.3905944</w:t>
      </w:r>
      <w:r w:rsidRPr="008421E8">
        <w:rPr>
          <w:rFonts w:ascii="Arial for Autograph Uni" w:hAnsi="Arial for Autograph Uni" w:cs="Arial for Autograph Uni"/>
          <w:sz w:val="20"/>
          <w:szCs w:val="20"/>
        </w:rPr>
        <w:tab/>
        <w:t>-9.352315533E-005</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7.3905945</w:t>
      </w:r>
      <w:r w:rsidRPr="008421E8">
        <w:rPr>
          <w:rFonts w:ascii="Arial for Autograph Uni" w:hAnsi="Arial for Autograph Uni" w:cs="Arial for Autograph Uni"/>
          <w:sz w:val="20"/>
          <w:szCs w:val="20"/>
        </w:rPr>
        <w:tab/>
        <w:t>-0.0001173822019</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7.3905946</w:t>
      </w:r>
      <w:r w:rsidRPr="008421E8">
        <w:rPr>
          <w:rFonts w:ascii="Arial for Autograph Uni" w:hAnsi="Arial for Autograph Uni" w:cs="Arial for Autograph Uni"/>
          <w:sz w:val="20"/>
          <w:szCs w:val="20"/>
        </w:rPr>
        <w:tab/>
        <w:t>-0.0001412412499</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7.3905947</w:t>
      </w:r>
      <w:r w:rsidRPr="008421E8">
        <w:rPr>
          <w:rFonts w:ascii="Arial for Autograph Uni" w:hAnsi="Arial for Autograph Uni" w:cs="Arial for Autograph Uni"/>
          <w:sz w:val="20"/>
          <w:szCs w:val="20"/>
        </w:rPr>
        <w:tab/>
        <w:t>-0.0001651003</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7.3905948</w:t>
      </w:r>
      <w:r w:rsidRPr="008421E8">
        <w:rPr>
          <w:rFonts w:ascii="Arial for Autograph Uni" w:hAnsi="Arial for Autograph Uni" w:cs="Arial for Autograph Uni"/>
          <w:sz w:val="20"/>
          <w:szCs w:val="20"/>
        </w:rPr>
        <w:tab/>
        <w:t>-0.0001889593521</w:t>
      </w:r>
    </w:p>
    <w:p w:rsidR="00573CDE" w:rsidRPr="008421E8" w:rsidRDefault="00573CDE" w:rsidP="00573CDE">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7.3905949</w:t>
      </w:r>
      <w:r w:rsidRPr="008421E8">
        <w:rPr>
          <w:rFonts w:ascii="Arial for Autograph Uni" w:hAnsi="Arial for Autograph Uni" w:cs="Arial for Autograph Uni"/>
          <w:sz w:val="20"/>
          <w:szCs w:val="20"/>
        </w:rPr>
        <w:tab/>
        <w:t>-0.0002128184059</w:t>
      </w:r>
    </w:p>
    <w:p w:rsidR="00573CDE" w:rsidRPr="008421E8" w:rsidRDefault="00573CDE" w:rsidP="00573CDE">
      <w:pPr>
        <w:tabs>
          <w:tab w:val="left" w:pos="3210"/>
        </w:tabs>
        <w:rPr>
          <w:rFonts w:ascii="Arial for Autograph Uni" w:eastAsiaTheme="minorEastAsia" w:hAnsi="Arial for Autograph Uni" w:cs="Arial for Autograph Uni"/>
          <w:sz w:val="24"/>
        </w:rPr>
      </w:pPr>
      <w:r w:rsidRPr="008421E8">
        <w:rPr>
          <w:rFonts w:ascii="Arial for Autograph Uni" w:hAnsi="Arial for Autograph Uni" w:cs="Arial for Autograph Uni"/>
          <w:sz w:val="24"/>
        </w:rPr>
        <w:t xml:space="preserve">We know that this equation </w:t>
      </w:r>
      <w:r w:rsidR="00295ED1">
        <w:rPr>
          <w:rFonts w:ascii="Arial for Autograph Uni" w:hAnsi="Arial for Autograph Uni" w:cs="Arial for Autograph Uni"/>
          <w:sz w:val="24"/>
        </w:rPr>
        <w:t>has</w:t>
      </w:r>
      <w:r w:rsidRPr="008421E8">
        <w:rPr>
          <w:rFonts w:ascii="Arial for Autograph Uni" w:hAnsi="Arial for Autograph Uni" w:cs="Arial for Autograph Uni"/>
          <w:sz w:val="24"/>
        </w:rPr>
        <w:t xml:space="preserve"> a </w:t>
      </w:r>
      <w:r w:rsidR="00253D46" w:rsidRPr="008421E8">
        <w:rPr>
          <w:rFonts w:ascii="Arial for Autograph Uni" w:hAnsi="Arial for Autograph Uni" w:cs="Arial for Autograph Uni"/>
          <w:sz w:val="24"/>
        </w:rPr>
        <w:t>root</w:t>
      </w:r>
      <w:r w:rsidRPr="008421E8">
        <w:rPr>
          <w:rFonts w:ascii="Arial for Autograph Uni" w:hAnsi="Arial for Autograph Uni" w:cs="Arial for Autograph Uni"/>
          <w:sz w:val="24"/>
        </w:rPr>
        <w:t xml:space="preserve"> </w:t>
      </w:r>
      <w:r w:rsidR="005C19FC" w:rsidRPr="008421E8">
        <w:rPr>
          <w:rFonts w:ascii="Arial for Autograph Uni" w:hAnsi="Arial for Autograph Uni" w:cs="Arial for Autograph Uni"/>
          <w:sz w:val="24"/>
        </w:rPr>
        <w:t>in the interval</w:t>
      </w:r>
      <w:r w:rsidRPr="008421E8">
        <w:rPr>
          <w:rFonts w:ascii="Arial for Autograph Uni" w:hAnsi="Arial for Autograph Uni" w:cs="Arial for Autograph Uni"/>
          <w:sz w:val="24"/>
        </w:rPr>
        <w:t xml:space="preserve"> </w:t>
      </w:r>
      <w:r w:rsidRPr="008421E8">
        <w:rPr>
          <w:rFonts w:ascii="Arial for Autograph Uni" w:eastAsiaTheme="minorEastAsia" w:hAnsi="Arial for Autograph Uni" w:cs="Arial for Autograph Uni"/>
          <w:sz w:val="24"/>
        </w:rPr>
        <w:t>[7.3905940, 7.395941]</w:t>
      </w:r>
      <w:r w:rsidRPr="008421E8">
        <w:rPr>
          <w:rFonts w:ascii="Arial for Autograph Uni" w:hAnsi="Arial for Autograph Uni" w:cs="Arial for Autograph Uni"/>
          <w:sz w:val="24"/>
        </w:rPr>
        <w:t>, using the table of values below we can see that there is a sign change between the x-values of 7.3905940</w:t>
      </w:r>
      <w:r w:rsidR="009000BD" w:rsidRPr="008421E8">
        <w:rPr>
          <w:rFonts w:ascii="Arial for Autograph Uni" w:hAnsi="Arial for Autograph Uni" w:cs="Arial for Autograph Uni"/>
          <w:sz w:val="24"/>
        </w:rPr>
        <w:t>0 and 7.39059401</w:t>
      </w:r>
      <w:r w:rsidRPr="008421E8">
        <w:rPr>
          <w:rFonts w:ascii="Arial for Autograph Uni" w:hAnsi="Arial for Autograph Uni" w:cs="Arial for Autograph Uni"/>
          <w:sz w:val="24"/>
        </w:rPr>
        <w:t xml:space="preserve"> therefore we know that the </w:t>
      </w:r>
      <w:r w:rsidR="00253D46" w:rsidRPr="008421E8">
        <w:rPr>
          <w:rFonts w:ascii="Arial for Autograph Uni" w:hAnsi="Arial for Autograph Uni" w:cs="Arial for Autograph Uni"/>
          <w:sz w:val="24"/>
        </w:rPr>
        <w:t>root</w:t>
      </w:r>
      <w:r w:rsidRPr="008421E8">
        <w:rPr>
          <w:rFonts w:ascii="Arial for Autograph Uni" w:hAnsi="Arial for Autograph Uni" w:cs="Arial for Autograph Uni"/>
          <w:sz w:val="24"/>
        </w:rPr>
        <w:t xml:space="preserve"> lies </w:t>
      </w:r>
      <w:r w:rsidR="005C19FC" w:rsidRPr="008421E8">
        <w:rPr>
          <w:rFonts w:ascii="Arial for Autograph Uni" w:hAnsi="Arial for Autograph Uni" w:cs="Arial for Autograph Uni"/>
          <w:sz w:val="24"/>
        </w:rPr>
        <w:t>in the interval</w:t>
      </w:r>
      <w:r w:rsidRPr="008421E8">
        <w:rPr>
          <w:rFonts w:ascii="Arial for Autograph Uni" w:hAnsi="Arial for Autograph Uni" w:cs="Arial for Autograph Uni"/>
          <w:sz w:val="24"/>
        </w:rPr>
        <w:t xml:space="preserve"> [7.3905940</w:t>
      </w:r>
      <w:r w:rsidR="009000BD" w:rsidRPr="008421E8">
        <w:rPr>
          <w:rFonts w:ascii="Arial for Autograph Uni" w:hAnsi="Arial for Autograph Uni" w:cs="Arial for Autograph Uni"/>
          <w:sz w:val="24"/>
        </w:rPr>
        <w:t>0, 7.39059401</w:t>
      </w:r>
      <w:r w:rsidRPr="008421E8">
        <w:rPr>
          <w:rFonts w:ascii="Arial for Autograph Uni" w:hAnsi="Arial for Autograph Uni" w:cs="Arial for Autograph Uni"/>
          <w:sz w:val="24"/>
        </w:rPr>
        <w:t xml:space="preserve">]. This means that </w:t>
      </w:r>
      <m:oMath>
        <m:r>
          <w:rPr>
            <w:rFonts w:ascii="Cambria Math" w:hAnsi="Cambria Math" w:cs="Arial for Autograph Uni"/>
            <w:sz w:val="24"/>
          </w:rPr>
          <m:t>7.39059400&lt;x&lt;7.39059401</m:t>
        </m:r>
      </m:oMath>
      <w:r w:rsidRPr="008421E8">
        <w:rPr>
          <w:rFonts w:ascii="Arial for Autograph Uni" w:eastAsiaTheme="minorEastAsia" w:hAnsi="Arial for Autograph Uni" w:cs="Arial for Autograph Uni"/>
          <w:sz w:val="24"/>
        </w:rPr>
        <w:t xml:space="preserve"> or </w:t>
      </w:r>
      <m:oMath>
        <m:r>
          <w:rPr>
            <w:rFonts w:ascii="Cambria Math" w:eastAsiaTheme="minorEastAsia" w:hAnsi="Cambria Math" w:cs="Arial for Autograph Uni"/>
            <w:sz w:val="24"/>
          </w:rPr>
          <m:t>x=7.390594005±0.000000005</m:t>
        </m:r>
      </m:oMath>
      <w:r w:rsidRPr="008421E8">
        <w:rPr>
          <w:rFonts w:ascii="Arial for Autograph Uni" w:eastAsiaTheme="minorEastAsia" w:hAnsi="Arial for Autograph Uni" w:cs="Arial for Autograph Uni"/>
          <w:sz w:val="24"/>
        </w:rPr>
        <w:t>.</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x</w:t>
      </w:r>
      <w:r w:rsidRPr="008421E8">
        <w:rPr>
          <w:rFonts w:ascii="Arial for Autograph Uni" w:hAnsi="Arial for Autograph Uni" w:cs="Arial for Autograph Uni"/>
          <w:sz w:val="20"/>
          <w:szCs w:val="20"/>
        </w:rPr>
        <w:tab/>
        <w:t>f(x)</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w:t>
      </w:r>
      <w:r w:rsidRPr="008421E8">
        <w:rPr>
          <w:rFonts w:ascii="Arial for Autograph Uni" w:hAnsi="Arial for Autograph Uni" w:cs="Arial for Autograph Uni"/>
          <w:sz w:val="20"/>
          <w:szCs w:val="20"/>
        </w:rPr>
        <w:tab/>
        <w:t>1.91301217E-006</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7.39059401</w:t>
      </w:r>
      <w:r w:rsidRPr="008421E8">
        <w:rPr>
          <w:rFonts w:ascii="Arial for Autograph Uni" w:hAnsi="Arial for Autograph Uni" w:cs="Arial for Autograph Uni"/>
          <w:sz w:val="20"/>
          <w:szCs w:val="20"/>
        </w:rPr>
        <w:tab/>
        <w:t>-4.728913154E-007</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7.39059402</w:t>
      </w:r>
      <w:r w:rsidRPr="008421E8">
        <w:rPr>
          <w:rFonts w:ascii="Arial for Autograph Uni" w:hAnsi="Arial for Autograph Uni" w:cs="Arial for Autograph Uni"/>
          <w:sz w:val="20"/>
          <w:szCs w:val="20"/>
        </w:rPr>
        <w:tab/>
        <w:t>-2.858795483E-006</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7.39059403</w:t>
      </w:r>
      <w:r w:rsidRPr="008421E8">
        <w:rPr>
          <w:rFonts w:ascii="Arial for Autograph Uni" w:hAnsi="Arial for Autograph Uni" w:cs="Arial for Autograph Uni"/>
          <w:sz w:val="20"/>
          <w:szCs w:val="20"/>
        </w:rPr>
        <w:tab/>
        <w:t>-5.244699082E-006</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7.39059404</w:t>
      </w:r>
      <w:r w:rsidRPr="008421E8">
        <w:rPr>
          <w:rFonts w:ascii="Arial for Autograph Uni" w:hAnsi="Arial for Autograph Uni" w:cs="Arial for Autograph Uni"/>
          <w:sz w:val="20"/>
          <w:szCs w:val="20"/>
        </w:rPr>
        <w:tab/>
        <w:t>-7.63060325E-006</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7.39059405</w:t>
      </w:r>
      <w:r w:rsidRPr="008421E8">
        <w:rPr>
          <w:rFonts w:ascii="Arial for Autograph Uni" w:hAnsi="Arial for Autograph Uni" w:cs="Arial for Autograph Uni"/>
          <w:sz w:val="20"/>
          <w:szCs w:val="20"/>
        </w:rPr>
        <w:tab/>
        <w:t>-1.001650685E-005</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7.39059406</w:t>
      </w:r>
      <w:r w:rsidRPr="008421E8">
        <w:rPr>
          <w:rFonts w:ascii="Arial for Autograph Uni" w:hAnsi="Arial for Autograph Uni" w:cs="Arial for Autograph Uni"/>
          <w:sz w:val="20"/>
          <w:szCs w:val="20"/>
        </w:rPr>
        <w:tab/>
        <w:t>-1.240241079E-005</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7.39059407</w:t>
      </w:r>
      <w:r w:rsidRPr="008421E8">
        <w:rPr>
          <w:rFonts w:ascii="Arial for Autograph Uni" w:hAnsi="Arial for Autograph Uni" w:cs="Arial for Autograph Uni"/>
          <w:sz w:val="20"/>
          <w:szCs w:val="20"/>
        </w:rPr>
        <w:tab/>
        <w:t>-1.478831467E-005</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7.39059408</w:t>
      </w:r>
      <w:r w:rsidRPr="008421E8">
        <w:rPr>
          <w:rFonts w:ascii="Arial for Autograph Uni" w:hAnsi="Arial for Autograph Uni" w:cs="Arial for Autograph Uni"/>
          <w:sz w:val="20"/>
          <w:szCs w:val="20"/>
        </w:rPr>
        <w:tab/>
        <w:t>-1.717421856E-005</w:t>
      </w:r>
    </w:p>
    <w:p w:rsidR="00573CDE" w:rsidRPr="008421E8" w:rsidRDefault="00573CDE" w:rsidP="00573CDE">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7.39059409</w:t>
      </w:r>
      <w:r w:rsidRPr="008421E8">
        <w:rPr>
          <w:rFonts w:ascii="Arial for Autograph Uni" w:hAnsi="Arial for Autograph Uni" w:cs="Arial for Autograph Uni"/>
          <w:sz w:val="20"/>
          <w:szCs w:val="20"/>
        </w:rPr>
        <w:tab/>
        <w:t>-1.956012295E-005</w:t>
      </w:r>
    </w:p>
    <w:p w:rsidR="00573CDE" w:rsidRPr="008421E8" w:rsidRDefault="00573CDE" w:rsidP="00573CDE">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7.3905941</w:t>
      </w:r>
      <w:r w:rsidRPr="008421E8">
        <w:rPr>
          <w:rFonts w:ascii="Arial for Autograph Uni" w:hAnsi="Arial for Autograph Uni" w:cs="Arial for Autograph Uni"/>
          <w:sz w:val="20"/>
          <w:szCs w:val="20"/>
        </w:rPr>
        <w:tab/>
        <w:t>-2.194602678E-005</w:t>
      </w:r>
    </w:p>
    <w:p w:rsidR="009000BD" w:rsidRPr="008421E8" w:rsidRDefault="009000BD" w:rsidP="009000BD">
      <w:pPr>
        <w:tabs>
          <w:tab w:val="left" w:pos="3210"/>
        </w:tabs>
        <w:rPr>
          <w:rFonts w:ascii="Arial for Autograph Uni" w:eastAsiaTheme="minorEastAsia" w:hAnsi="Arial for Autograph Uni" w:cs="Arial for Autograph Uni"/>
          <w:sz w:val="24"/>
        </w:rPr>
      </w:pPr>
      <w:r w:rsidRPr="008421E8">
        <w:rPr>
          <w:rFonts w:ascii="Arial for Autograph Uni" w:hAnsi="Arial for Autograph Uni" w:cs="Arial for Autograph Uni"/>
          <w:sz w:val="24"/>
        </w:rPr>
        <w:t xml:space="preserve">We know that this equation </w:t>
      </w:r>
      <w:r w:rsidR="00295ED1">
        <w:rPr>
          <w:rFonts w:ascii="Arial for Autograph Uni" w:hAnsi="Arial for Autograph Uni" w:cs="Arial for Autograph Uni"/>
          <w:sz w:val="24"/>
        </w:rPr>
        <w:t>has</w:t>
      </w:r>
      <w:r w:rsidRPr="008421E8">
        <w:rPr>
          <w:rFonts w:ascii="Arial for Autograph Uni" w:hAnsi="Arial for Autograph Uni" w:cs="Arial for Autograph Uni"/>
          <w:sz w:val="24"/>
        </w:rPr>
        <w:t xml:space="preserve"> a </w:t>
      </w:r>
      <w:r w:rsidR="00253D46" w:rsidRPr="008421E8">
        <w:rPr>
          <w:rFonts w:ascii="Arial for Autograph Uni" w:hAnsi="Arial for Autograph Uni" w:cs="Arial for Autograph Uni"/>
          <w:sz w:val="24"/>
        </w:rPr>
        <w:t>root</w:t>
      </w:r>
      <w:r w:rsidRPr="008421E8">
        <w:rPr>
          <w:rFonts w:ascii="Arial for Autograph Uni" w:hAnsi="Arial for Autograph Uni" w:cs="Arial for Autograph Uni"/>
          <w:sz w:val="24"/>
        </w:rPr>
        <w:t xml:space="preserve"> </w:t>
      </w:r>
      <w:r w:rsidR="005C19FC" w:rsidRPr="008421E8">
        <w:rPr>
          <w:rFonts w:ascii="Arial for Autograph Uni" w:hAnsi="Arial for Autograph Uni" w:cs="Arial for Autograph Uni"/>
          <w:sz w:val="24"/>
        </w:rPr>
        <w:t>in the interval</w:t>
      </w:r>
      <w:r w:rsidRPr="008421E8">
        <w:rPr>
          <w:rFonts w:ascii="Arial for Autograph Uni" w:hAnsi="Arial for Autograph Uni" w:cs="Arial for Autograph Uni"/>
          <w:sz w:val="24"/>
        </w:rPr>
        <w:t xml:space="preserve"> </w:t>
      </w:r>
      <w:r w:rsidRPr="008421E8">
        <w:rPr>
          <w:rFonts w:ascii="Arial for Autograph Uni" w:eastAsiaTheme="minorEastAsia" w:hAnsi="Arial for Autograph Uni" w:cs="Arial for Autograph Uni"/>
          <w:sz w:val="24"/>
        </w:rPr>
        <w:t>[7.39059400, 7.3959401]</w:t>
      </w:r>
      <w:r w:rsidRPr="008421E8">
        <w:rPr>
          <w:rFonts w:ascii="Arial for Autograph Uni" w:hAnsi="Arial for Autograph Uni" w:cs="Arial for Autograph Uni"/>
          <w:sz w:val="24"/>
        </w:rPr>
        <w:t xml:space="preserve">, using the table of values below we can see that there is a sign change between the x-values of 7.390594008 and 7.390594009 therefore we know that the </w:t>
      </w:r>
      <w:r w:rsidR="00253D46" w:rsidRPr="008421E8">
        <w:rPr>
          <w:rFonts w:ascii="Arial for Autograph Uni" w:hAnsi="Arial for Autograph Uni" w:cs="Arial for Autograph Uni"/>
          <w:sz w:val="24"/>
        </w:rPr>
        <w:t>root</w:t>
      </w:r>
      <w:r w:rsidRPr="008421E8">
        <w:rPr>
          <w:rFonts w:ascii="Arial for Autograph Uni" w:hAnsi="Arial for Autograph Uni" w:cs="Arial for Autograph Uni"/>
          <w:sz w:val="24"/>
        </w:rPr>
        <w:t xml:space="preserve"> lies </w:t>
      </w:r>
      <w:r w:rsidR="005C19FC" w:rsidRPr="008421E8">
        <w:rPr>
          <w:rFonts w:ascii="Arial for Autograph Uni" w:hAnsi="Arial for Autograph Uni" w:cs="Arial for Autograph Uni"/>
          <w:sz w:val="24"/>
        </w:rPr>
        <w:t>in the interval</w:t>
      </w:r>
      <w:r w:rsidRPr="008421E8">
        <w:rPr>
          <w:rFonts w:ascii="Arial for Autograph Uni" w:hAnsi="Arial for Autograph Uni" w:cs="Arial for Autograph Uni"/>
          <w:sz w:val="24"/>
        </w:rPr>
        <w:t xml:space="preserve"> [7.390594008, 7.390594009]. This means that </w:t>
      </w:r>
      <m:oMath>
        <m:r>
          <w:rPr>
            <w:rFonts w:ascii="Cambria Math" w:hAnsi="Cambria Math" w:cs="Arial for Autograph Uni"/>
            <w:sz w:val="24"/>
          </w:rPr>
          <m:t>7.390594008&lt;x&lt;7.390594009</m:t>
        </m:r>
      </m:oMath>
      <w:r w:rsidRPr="008421E8">
        <w:rPr>
          <w:rFonts w:ascii="Arial for Autograph Uni" w:eastAsiaTheme="minorEastAsia" w:hAnsi="Arial for Autograph Uni" w:cs="Arial for Autograph Uni"/>
          <w:sz w:val="24"/>
        </w:rPr>
        <w:t xml:space="preserve"> or </w:t>
      </w:r>
      <m:oMath>
        <m:r>
          <w:rPr>
            <w:rFonts w:ascii="Cambria Math" w:eastAsiaTheme="minorEastAsia" w:hAnsi="Cambria Math" w:cs="Arial for Autograph Uni"/>
            <w:sz w:val="24"/>
          </w:rPr>
          <m:t>x=7.3905940085±0.0000000005</m:t>
        </m:r>
      </m:oMath>
      <w:r w:rsidRPr="008421E8">
        <w:rPr>
          <w:rFonts w:ascii="Arial for Autograph Uni" w:eastAsiaTheme="minorEastAsia" w:hAnsi="Arial for Autograph Uni" w:cs="Arial for Autograph Uni"/>
          <w:sz w:val="24"/>
        </w:rPr>
        <w:t>.</w:t>
      </w:r>
    </w:p>
    <w:p w:rsidR="009000BD" w:rsidRPr="008421E8" w:rsidRDefault="009000BD" w:rsidP="009000B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x</w:t>
      </w:r>
      <w:r w:rsidRPr="008421E8">
        <w:rPr>
          <w:rFonts w:ascii="Arial for Autograph Uni" w:hAnsi="Arial for Autograph Uni" w:cs="Arial for Autograph Uni"/>
          <w:sz w:val="20"/>
          <w:szCs w:val="20"/>
        </w:rPr>
        <w:tab/>
        <w:t>f(x)</w:t>
      </w:r>
    </w:p>
    <w:p w:rsidR="009000BD" w:rsidRPr="008421E8" w:rsidRDefault="009000BD" w:rsidP="009000B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w:t>
      </w:r>
      <w:r w:rsidRPr="008421E8">
        <w:rPr>
          <w:rFonts w:ascii="Arial for Autograph Uni" w:hAnsi="Arial for Autograph Uni" w:cs="Arial for Autograph Uni"/>
          <w:sz w:val="20"/>
          <w:szCs w:val="20"/>
        </w:rPr>
        <w:tab/>
        <w:t>1.91301217E-006</w:t>
      </w:r>
    </w:p>
    <w:p w:rsidR="009000BD" w:rsidRPr="008421E8" w:rsidRDefault="009000BD" w:rsidP="009000B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7.390594001</w:t>
      </w:r>
      <w:r w:rsidRPr="008421E8">
        <w:rPr>
          <w:rFonts w:ascii="Arial for Autograph Uni" w:hAnsi="Arial for Autograph Uni" w:cs="Arial for Autograph Uni"/>
          <w:sz w:val="20"/>
          <w:szCs w:val="20"/>
        </w:rPr>
        <w:tab/>
        <w:t>1.674421924E-006</w:t>
      </w:r>
    </w:p>
    <w:p w:rsidR="009000BD" w:rsidRPr="008421E8" w:rsidRDefault="009000BD" w:rsidP="009000B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7.390594002</w:t>
      </w:r>
      <w:r w:rsidRPr="008421E8">
        <w:rPr>
          <w:rFonts w:ascii="Arial for Autograph Uni" w:hAnsi="Arial for Autograph Uni" w:cs="Arial for Autograph Uni"/>
          <w:sz w:val="20"/>
          <w:szCs w:val="20"/>
        </w:rPr>
        <w:tab/>
        <w:t>1.435831564E-006</w:t>
      </w:r>
    </w:p>
    <w:p w:rsidR="009000BD" w:rsidRPr="008421E8" w:rsidRDefault="009000BD" w:rsidP="009000B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7.390594003</w:t>
      </w:r>
      <w:r w:rsidRPr="008421E8">
        <w:rPr>
          <w:rFonts w:ascii="Arial for Autograph Uni" w:hAnsi="Arial for Autograph Uni" w:cs="Arial for Autograph Uni"/>
          <w:sz w:val="20"/>
          <w:szCs w:val="20"/>
        </w:rPr>
        <w:tab/>
        <w:t>1.197241147E-006</w:t>
      </w:r>
    </w:p>
    <w:p w:rsidR="009000BD" w:rsidRPr="008421E8" w:rsidRDefault="009000BD" w:rsidP="009000B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7.390594004</w:t>
      </w:r>
      <w:r w:rsidRPr="008421E8">
        <w:rPr>
          <w:rFonts w:ascii="Arial for Autograph Uni" w:hAnsi="Arial for Autograph Uni" w:cs="Arial for Autograph Uni"/>
          <w:sz w:val="20"/>
          <w:szCs w:val="20"/>
        </w:rPr>
        <w:tab/>
        <w:t>9.586507304E-007</w:t>
      </w:r>
    </w:p>
    <w:p w:rsidR="009000BD" w:rsidRPr="008421E8" w:rsidRDefault="009000BD" w:rsidP="009000B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7.390594005</w:t>
      </w:r>
      <w:r w:rsidRPr="008421E8">
        <w:rPr>
          <w:rFonts w:ascii="Arial for Autograph Uni" w:hAnsi="Arial for Autograph Uni" w:cs="Arial for Autograph Uni"/>
          <w:sz w:val="20"/>
          <w:szCs w:val="20"/>
        </w:rPr>
        <w:tab/>
        <w:t>7.200603136E-007</w:t>
      </w:r>
    </w:p>
    <w:p w:rsidR="009000BD" w:rsidRPr="008421E8" w:rsidRDefault="009000BD" w:rsidP="009000B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7.390594006</w:t>
      </w:r>
      <w:r w:rsidRPr="008421E8">
        <w:rPr>
          <w:rFonts w:ascii="Arial for Autograph Uni" w:hAnsi="Arial for Autograph Uni" w:cs="Arial for Autograph Uni"/>
          <w:sz w:val="20"/>
          <w:szCs w:val="20"/>
        </w:rPr>
        <w:tab/>
        <w:t>4.814698968E-007</w:t>
      </w:r>
    </w:p>
    <w:p w:rsidR="009000BD" w:rsidRPr="008421E8" w:rsidRDefault="009000BD" w:rsidP="009000B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7.390594007</w:t>
      </w:r>
      <w:r w:rsidRPr="008421E8">
        <w:rPr>
          <w:rFonts w:ascii="Arial for Autograph Uni" w:hAnsi="Arial for Autograph Uni" w:cs="Arial for Autograph Uni"/>
          <w:sz w:val="20"/>
          <w:szCs w:val="20"/>
        </w:rPr>
        <w:tab/>
        <w:t>2.428795369E-007</w:t>
      </w:r>
    </w:p>
    <w:p w:rsidR="009000BD" w:rsidRPr="008421E8" w:rsidRDefault="009000BD" w:rsidP="009000B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7.390594008</w:t>
      </w:r>
      <w:r w:rsidRPr="008421E8">
        <w:rPr>
          <w:rFonts w:ascii="Arial for Autograph Uni" w:hAnsi="Arial for Autograph Uni" w:cs="Arial for Autograph Uni"/>
          <w:sz w:val="20"/>
          <w:szCs w:val="20"/>
        </w:rPr>
        <w:tab/>
        <w:t>4.289063327E-009</w:t>
      </w:r>
    </w:p>
    <w:p w:rsidR="009000BD" w:rsidRPr="008421E8" w:rsidRDefault="009000BD" w:rsidP="009000BD">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7.390594009</w:t>
      </w:r>
      <w:r w:rsidRPr="008421E8">
        <w:rPr>
          <w:rFonts w:ascii="Arial for Autograph Uni" w:hAnsi="Arial for Autograph Uni" w:cs="Arial for Autograph Uni"/>
          <w:sz w:val="20"/>
          <w:szCs w:val="20"/>
        </w:rPr>
        <w:tab/>
        <w:t>-2.34301524E-007</w:t>
      </w:r>
    </w:p>
    <w:p w:rsidR="009000BD" w:rsidRPr="008421E8" w:rsidRDefault="009000BD" w:rsidP="009000BD">
      <w:pPr>
        <w:tabs>
          <w:tab w:val="left" w:pos="3210"/>
        </w:tabs>
        <w:rPr>
          <w:rFonts w:ascii="Arial for Autograph Uni" w:eastAsiaTheme="minorEastAsia" w:hAnsi="Arial for Autograph Uni" w:cs="Arial for Autograph Uni"/>
          <w:sz w:val="24"/>
        </w:rPr>
      </w:pPr>
    </w:p>
    <w:p w:rsidR="00573CDE" w:rsidRPr="008421E8" w:rsidRDefault="00573CDE" w:rsidP="00573CDE">
      <w:pPr>
        <w:tabs>
          <w:tab w:val="left" w:pos="3210"/>
        </w:tabs>
        <w:rPr>
          <w:rFonts w:ascii="Arial for Autograph Uni" w:eastAsiaTheme="minorEastAsia" w:hAnsi="Arial for Autograph Uni" w:cs="Arial for Autograph Uni"/>
          <w:sz w:val="24"/>
        </w:rPr>
      </w:pPr>
    </w:p>
    <w:p w:rsidR="002A3912" w:rsidRPr="008421E8" w:rsidRDefault="002A3912" w:rsidP="002A3912">
      <w:pPr>
        <w:tabs>
          <w:tab w:val="left" w:pos="3210"/>
        </w:tabs>
        <w:rPr>
          <w:rFonts w:ascii="Arial for Autograph Uni" w:eastAsiaTheme="minorEastAsia" w:hAnsi="Arial for Autograph Uni" w:cs="Arial for Autograph Uni"/>
          <w:sz w:val="24"/>
        </w:rPr>
      </w:pPr>
    </w:p>
    <w:p w:rsidR="009000BD" w:rsidRPr="008421E8" w:rsidRDefault="009000BD" w:rsidP="009000BD">
      <w:pPr>
        <w:tabs>
          <w:tab w:val="left" w:pos="3210"/>
        </w:tabs>
        <w:rPr>
          <w:rFonts w:ascii="Arial for Autograph Uni" w:hAnsi="Arial for Autograph Uni" w:cs="Arial for Autograph Uni"/>
          <w:sz w:val="24"/>
        </w:rPr>
      </w:pPr>
      <w:r w:rsidRPr="008421E8">
        <w:rPr>
          <w:rFonts w:ascii="Arial for Autograph Uni" w:hAnsi="Arial for Autograph Uni" w:cs="Arial for Autograph Uni"/>
          <w:sz w:val="24"/>
        </w:rPr>
        <w:t>Due to the limitations of the autograph software only able to go to 10 significant figures we can only find the root to that degree of accuracy. So from the table below we can see that the root is 7</w:t>
      </w:r>
      <w:r w:rsidR="00171D20">
        <w:rPr>
          <w:rFonts w:ascii="Arial for Autograph Uni" w:hAnsi="Arial for Autograph Uni" w:cs="Arial for Autograph Uni"/>
          <w:sz w:val="24"/>
        </w:rPr>
        <w:t>.390594008 to 10sf which is the same as the value</w:t>
      </w:r>
      <w:r w:rsidRPr="008421E8">
        <w:rPr>
          <w:rFonts w:ascii="Arial for Autograph Uni" w:hAnsi="Arial for Autograph Uni" w:cs="Arial for Autograph Uni"/>
          <w:sz w:val="24"/>
        </w:rPr>
        <w:t xml:space="preserve"> we found in the fixed point iteration.</w:t>
      </w:r>
    </w:p>
    <w:p w:rsidR="009000BD" w:rsidRPr="008421E8" w:rsidRDefault="009000BD" w:rsidP="009000B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x</w:t>
      </w:r>
      <w:r w:rsidRPr="008421E8">
        <w:rPr>
          <w:rFonts w:ascii="Arial for Autograph Uni" w:hAnsi="Arial for Autograph Uni" w:cs="Arial for Autograph Uni"/>
          <w:sz w:val="20"/>
          <w:szCs w:val="20"/>
        </w:rPr>
        <w:tab/>
        <w:t>f(x)</w:t>
      </w:r>
    </w:p>
    <w:p w:rsidR="009000BD" w:rsidRPr="008421E8" w:rsidRDefault="00295ED1" w:rsidP="009000B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Pr>
          <w:rFonts w:ascii="Arial for Autograph Uni" w:hAnsi="Arial for Autograph Uni" w:cs="Arial for Autograph Uni"/>
          <w:noProof/>
          <w:sz w:val="20"/>
          <w:szCs w:val="20"/>
          <w:lang w:eastAsia="en-GB"/>
        </w:rPr>
        <mc:AlternateContent>
          <mc:Choice Requires="wps">
            <w:drawing>
              <wp:anchor distT="0" distB="0" distL="114300" distR="114300" simplePos="0" relativeHeight="251766784" behindDoc="0" locked="0" layoutInCell="1" allowOverlap="1">
                <wp:simplePos x="0" y="0"/>
                <wp:positionH relativeFrom="column">
                  <wp:posOffset>2095500</wp:posOffset>
                </wp:positionH>
                <wp:positionV relativeFrom="paragraph">
                  <wp:posOffset>82550</wp:posOffset>
                </wp:positionV>
                <wp:extent cx="600075" cy="0"/>
                <wp:effectExtent l="57150" t="76200" r="0" b="152400"/>
                <wp:wrapNone/>
                <wp:docPr id="352" name="Straight Arrow Connector 352"/>
                <wp:cNvGraphicFramePr/>
                <a:graphic xmlns:a="http://schemas.openxmlformats.org/drawingml/2006/main">
                  <a:graphicData uri="http://schemas.microsoft.com/office/word/2010/wordprocessingShape">
                    <wps:wsp>
                      <wps:cNvCnPr/>
                      <wps:spPr>
                        <a:xfrm flipH="1">
                          <a:off x="0" y="0"/>
                          <a:ext cx="60007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52" o:spid="_x0000_s1026" type="#_x0000_t32" style="position:absolute;margin-left:165pt;margin-top:6.5pt;width:47.25pt;height:0;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" strokecolor="black [3200]" strokeweight="2pt">
                <v:stroke endarrow="open"/>
                <v:shadow on="t" color="black" opacity="24903f" origin=",.5" offset="0,.55556mm"/>
              </v:shape>
            </w:pict>
          </mc:Fallback>
        </mc:AlternateContent>
      </w:r>
      <w:r w:rsidRPr="00295ED1">
        <w:rPr>
          <w:rFonts w:ascii="Arial for Autograph Uni" w:hAnsi="Arial for Autograph Uni" w:cs="Arial for Autograph Uni"/>
          <w:noProof/>
          <w:sz w:val="20"/>
          <w:szCs w:val="20"/>
          <w:lang w:eastAsia="en-GB"/>
        </w:rPr>
        <mc:AlternateContent>
          <mc:Choice Requires="wps">
            <w:drawing>
              <wp:anchor distT="0" distB="0" distL="114300" distR="114300" simplePos="0" relativeHeight="251764736" behindDoc="0" locked="0" layoutInCell="1" allowOverlap="1" wp14:anchorId="50A853ED" wp14:editId="64A884DC">
                <wp:simplePos x="0" y="0"/>
                <wp:positionH relativeFrom="column">
                  <wp:posOffset>2694940</wp:posOffset>
                </wp:positionH>
                <wp:positionV relativeFrom="paragraph">
                  <wp:posOffset>82550</wp:posOffset>
                </wp:positionV>
                <wp:extent cx="3343275" cy="1403985"/>
                <wp:effectExtent l="0" t="0" r="28575" b="14605"/>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3985"/>
                        </a:xfrm>
                        <a:prstGeom prst="rect">
                          <a:avLst/>
                        </a:prstGeom>
                        <a:solidFill>
                          <a:srgbClr val="FFFFFF"/>
                        </a:solidFill>
                        <a:ln w="9525">
                          <a:solidFill>
                            <a:srgbClr val="000000"/>
                          </a:solidFill>
                          <a:miter lim="800000"/>
                          <a:headEnd/>
                          <a:tailEnd/>
                        </a:ln>
                      </wps:spPr>
                      <wps:txbx>
                        <w:txbxContent>
                          <w:p w:rsidR="00295ED1" w:rsidRDefault="00295ED1">
                            <w:r>
                              <w:t xml:space="preserve">Therefore </w:t>
                            </w:r>
                            <m:oMath>
                              <m:r>
                                <w:rPr>
                                  <w:rFonts w:ascii="Cambria Math" w:hAnsi="Cambria Math"/>
                                </w:rPr>
                                <m:t>x=7.390594008±0.0000000005</m:t>
                              </m:r>
                            </m:oMath>
                            <w:r>
                              <w:rPr>
                                <w:rFonts w:eastAsiaTheme="minorEastAsia"/>
                              </w:rPr>
                              <w:t xml:space="preserve">   10sf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7" type="#_x0000_t202" style="position:absolute;margin-left:212.2pt;margin-top:6.5pt;width:263.25pt;height:110.55pt;z-index:251764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">
                <v:textbox style="mso-fit-shape-to-text:t">
                  <w:txbxContent>
                    <w:p w:rsidR="00295ED1" w:rsidRDefault="00295ED1">
                      <w:r>
                        <w:t xml:space="preserve">Therefore </w:t>
                      </w:r>
                      <m:oMath>
                        <m:r>
                          <w:rPr>
                            <w:rFonts w:ascii="Cambria Math" w:hAnsi="Cambria Math"/>
                          </w:rPr>
                          <m:t>x=7.390594008±0.0000000005</m:t>
                        </m:r>
                      </m:oMath>
                      <w:r>
                        <w:rPr>
                          <w:rFonts w:eastAsiaTheme="minorEastAsia"/>
                        </w:rPr>
                        <w:t xml:space="preserve">   10sf </w:t>
                      </w:r>
                    </w:p>
                  </w:txbxContent>
                </v:textbox>
              </v:shape>
            </w:pict>
          </mc:Fallback>
        </mc:AlternateContent>
      </w:r>
      <w:r>
        <w:rPr>
          <w:rFonts w:ascii="Arial for Autograph Uni" w:hAnsi="Arial for Autograph Uni" w:cs="Arial for Autograph Uni"/>
          <w:noProof/>
          <w:sz w:val="20"/>
          <w:szCs w:val="20"/>
          <w:lang w:eastAsia="en-GB"/>
        </w:rPr>
        <mc:AlternateContent>
          <mc:Choice Requires="wps">
            <w:drawing>
              <wp:anchor distT="0" distB="0" distL="114300" distR="114300" simplePos="0" relativeHeight="251765760" behindDoc="0" locked="0" layoutInCell="1" allowOverlap="1" wp14:anchorId="47CE2A45" wp14:editId="4B3879E0">
                <wp:simplePos x="0" y="0"/>
                <wp:positionH relativeFrom="column">
                  <wp:posOffset>-190500</wp:posOffset>
                </wp:positionH>
                <wp:positionV relativeFrom="paragraph">
                  <wp:posOffset>-3175</wp:posOffset>
                </wp:positionV>
                <wp:extent cx="2286000" cy="285750"/>
                <wp:effectExtent l="0" t="0" r="19050" b="19050"/>
                <wp:wrapNone/>
                <wp:docPr id="351" name="Rectangle 351"/>
                <wp:cNvGraphicFramePr/>
                <a:graphic xmlns:a="http://schemas.openxmlformats.org/drawingml/2006/main">
                  <a:graphicData uri="http://schemas.microsoft.com/office/word/2010/wordprocessingShape">
                    <wps:wsp>
                      <wps:cNvSpPr/>
                      <wps:spPr>
                        <a:xfrm>
                          <a:off x="0" y="0"/>
                          <a:ext cx="228600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1" o:spid="_x0000_s1026" style="position:absolute;margin-left:-15pt;margin-top:-.25pt;width:180pt;height:22.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" filled="f" strokecolor="red" strokeweight="2pt"/>
            </w:pict>
          </mc:Fallback>
        </mc:AlternateContent>
      </w:r>
      <w:r w:rsidR="009000BD" w:rsidRPr="008421E8">
        <w:rPr>
          <w:rFonts w:ascii="Arial for Autograph Uni" w:hAnsi="Arial for Autograph Uni" w:cs="Arial for Autograph Uni"/>
          <w:sz w:val="20"/>
          <w:szCs w:val="20"/>
        </w:rPr>
        <w:t>7.390594008</w:t>
      </w:r>
      <w:r w:rsidR="009000BD" w:rsidRPr="008421E8">
        <w:rPr>
          <w:rFonts w:ascii="Arial for Autograph Uni" w:hAnsi="Arial for Autograph Uni" w:cs="Arial for Autograph Uni"/>
          <w:sz w:val="20"/>
          <w:szCs w:val="20"/>
        </w:rPr>
        <w:tab/>
        <w:t>4.289233857E-009</w:t>
      </w:r>
    </w:p>
    <w:p w:rsidR="009000BD" w:rsidRPr="008421E8" w:rsidRDefault="009000BD" w:rsidP="009000B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7.390594008</w:t>
      </w:r>
      <w:r w:rsidRPr="008421E8">
        <w:rPr>
          <w:rFonts w:ascii="Arial for Autograph Uni" w:hAnsi="Arial for Autograph Uni" w:cs="Arial for Autograph Uni"/>
          <w:sz w:val="20"/>
          <w:szCs w:val="20"/>
        </w:rPr>
        <w:tab/>
        <w:t>-1.956965434E-008</w:t>
      </w:r>
    </w:p>
    <w:p w:rsidR="009000BD" w:rsidRPr="008421E8" w:rsidRDefault="009000BD" w:rsidP="009000B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7.390594008</w:t>
      </w:r>
      <w:r w:rsidRPr="008421E8">
        <w:rPr>
          <w:rFonts w:ascii="Arial for Autograph Uni" w:hAnsi="Arial for Autograph Uni" w:cs="Arial for Autograph Uni"/>
          <w:sz w:val="20"/>
          <w:szCs w:val="20"/>
        </w:rPr>
        <w:tab/>
        <w:t>-4.342871307E-008</w:t>
      </w:r>
    </w:p>
    <w:p w:rsidR="009000BD" w:rsidRPr="008421E8" w:rsidRDefault="009000BD" w:rsidP="009000B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7.390594008</w:t>
      </w:r>
      <w:r w:rsidRPr="008421E8">
        <w:rPr>
          <w:rFonts w:ascii="Arial for Autograph Uni" w:hAnsi="Arial for Autograph Uni" w:cs="Arial for Autograph Uni"/>
          <w:sz w:val="20"/>
          <w:szCs w:val="20"/>
        </w:rPr>
        <w:tab/>
        <w:t>-6.728782864E-008</w:t>
      </w:r>
    </w:p>
    <w:p w:rsidR="009000BD" w:rsidRPr="008421E8" w:rsidRDefault="009000BD" w:rsidP="009000B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7.390594008</w:t>
      </w:r>
      <w:r w:rsidRPr="008421E8">
        <w:rPr>
          <w:rFonts w:ascii="Arial for Autograph Uni" w:hAnsi="Arial for Autograph Uni" w:cs="Arial for Autograph Uni"/>
          <w:sz w:val="20"/>
          <w:szCs w:val="20"/>
        </w:rPr>
        <w:tab/>
        <w:t>-9.114694421E-008</w:t>
      </w:r>
    </w:p>
    <w:p w:rsidR="009000BD" w:rsidRPr="008421E8" w:rsidRDefault="009000BD" w:rsidP="009000B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7.390594008</w:t>
      </w:r>
      <w:r w:rsidRPr="008421E8">
        <w:rPr>
          <w:rFonts w:ascii="Arial for Autograph Uni" w:hAnsi="Arial for Autograph Uni" w:cs="Arial for Autograph Uni"/>
          <w:sz w:val="20"/>
          <w:szCs w:val="20"/>
        </w:rPr>
        <w:tab/>
        <w:t>-1.150058324E-007</w:t>
      </w:r>
    </w:p>
    <w:p w:rsidR="009000BD" w:rsidRPr="008421E8" w:rsidRDefault="009000BD" w:rsidP="009000B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7.390594009</w:t>
      </w:r>
      <w:r w:rsidRPr="008421E8">
        <w:rPr>
          <w:rFonts w:ascii="Arial for Autograph Uni" w:hAnsi="Arial for Autograph Uni" w:cs="Arial for Autograph Uni"/>
          <w:sz w:val="20"/>
          <w:szCs w:val="20"/>
        </w:rPr>
        <w:tab/>
        <w:t>-1.38864948E-007</w:t>
      </w:r>
    </w:p>
    <w:p w:rsidR="009000BD" w:rsidRPr="008421E8" w:rsidRDefault="009000BD" w:rsidP="009000B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7.390594009</w:t>
      </w:r>
      <w:r w:rsidRPr="008421E8">
        <w:rPr>
          <w:rFonts w:ascii="Arial for Autograph Uni" w:hAnsi="Arial for Autograph Uni" w:cs="Arial for Autograph Uni"/>
          <w:sz w:val="20"/>
          <w:szCs w:val="20"/>
        </w:rPr>
        <w:tab/>
        <w:t>-1.627240067E-007</w:t>
      </w:r>
    </w:p>
    <w:p w:rsidR="009000BD" w:rsidRPr="008421E8" w:rsidRDefault="009000BD" w:rsidP="009000B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7.390594009</w:t>
      </w:r>
      <w:r w:rsidRPr="008421E8">
        <w:rPr>
          <w:rFonts w:ascii="Arial for Autograph Uni" w:hAnsi="Arial for Autograph Uni" w:cs="Arial for Autograph Uni"/>
          <w:sz w:val="20"/>
          <w:szCs w:val="20"/>
        </w:rPr>
        <w:tab/>
        <w:t>-1.865831791E-007</w:t>
      </w:r>
    </w:p>
    <w:p w:rsidR="009000BD" w:rsidRPr="008421E8" w:rsidRDefault="009000BD" w:rsidP="009000BD">
      <w:pP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7.390594009</w:t>
      </w:r>
      <w:r w:rsidRPr="008421E8">
        <w:rPr>
          <w:rFonts w:ascii="Arial for Autograph Uni" w:hAnsi="Arial for Autograph Uni" w:cs="Arial for Autograph Uni"/>
          <w:sz w:val="20"/>
          <w:szCs w:val="20"/>
        </w:rPr>
        <w:tab/>
        <w:t>-2.104420105E-007</w:t>
      </w:r>
    </w:p>
    <w:p w:rsidR="009000BD" w:rsidRPr="008421E8" w:rsidRDefault="009000BD" w:rsidP="009000BD">
      <w:pPr>
        <w:pBdr>
          <w:bottom w:val="single" w:sz="12" w:space="1" w:color="auto"/>
        </w:pBdr>
        <w:tabs>
          <w:tab w:val="left" w:pos="1500"/>
          <w:tab w:val="left" w:pos="3000"/>
          <w:tab w:val="left" w:pos="4500"/>
          <w:tab w:val="left" w:pos="6000"/>
          <w:tab w:val="left" w:pos="7500"/>
          <w:tab w:val="left" w:pos="9000"/>
          <w:tab w:val="left" w:pos="10500"/>
          <w:tab w:val="left" w:pos="12000"/>
        </w:tabs>
        <w:autoSpaceDE w:val="0"/>
        <w:autoSpaceDN w:val="0"/>
        <w:adjustRightInd w:val="0"/>
        <w:spacing w:after="0" w:line="240" w:lineRule="auto"/>
        <w:rPr>
          <w:rFonts w:ascii="Arial for Autograph Uni" w:hAnsi="Arial for Autograph Uni" w:cs="Arial for Autograph Uni"/>
          <w:sz w:val="20"/>
          <w:szCs w:val="20"/>
        </w:rPr>
      </w:pPr>
      <w:r w:rsidRPr="008421E8">
        <w:rPr>
          <w:rFonts w:ascii="Arial for Autograph Uni" w:hAnsi="Arial for Autograph Uni" w:cs="Arial for Autograph Uni"/>
          <w:sz w:val="20"/>
          <w:szCs w:val="20"/>
        </w:rPr>
        <w:t>7.390594009</w:t>
      </w:r>
      <w:r w:rsidRPr="008421E8">
        <w:rPr>
          <w:rFonts w:ascii="Arial for Autograph Uni" w:hAnsi="Arial for Autograph Uni" w:cs="Arial for Autograph Uni"/>
          <w:sz w:val="20"/>
          <w:szCs w:val="20"/>
        </w:rPr>
        <w:tab/>
        <w:t>-2.343011261E-007</w:t>
      </w:r>
    </w:p>
    <w:p w:rsidR="009000BD" w:rsidRPr="008421E8" w:rsidRDefault="009000BD" w:rsidP="009000BD">
      <w:pPr>
        <w:tabs>
          <w:tab w:val="left" w:pos="3210"/>
        </w:tabs>
        <w:rPr>
          <w:rFonts w:ascii="Arial for Autograph Uni" w:hAnsi="Arial for Autograph Uni" w:cs="Arial for Autograph Uni"/>
          <w:sz w:val="20"/>
          <w:szCs w:val="20"/>
        </w:rPr>
      </w:pPr>
    </w:p>
    <w:p w:rsidR="00716DB9" w:rsidRPr="008421E8" w:rsidRDefault="00716DB9" w:rsidP="009000BD">
      <w:pPr>
        <w:tabs>
          <w:tab w:val="left" w:pos="3210"/>
        </w:tabs>
        <w:rPr>
          <w:rFonts w:ascii="Arial for Autograph Uni" w:hAnsi="Arial for Autograph Uni" w:cs="Arial for Autograph Uni"/>
          <w:sz w:val="24"/>
          <w:szCs w:val="20"/>
        </w:rPr>
      </w:pPr>
      <w:r w:rsidRPr="008421E8">
        <w:rPr>
          <w:rFonts w:ascii="Arial for Autograph Uni" w:hAnsi="Arial for Autograph Uni" w:cs="Arial for Autograph Uni"/>
          <w:sz w:val="24"/>
          <w:szCs w:val="20"/>
        </w:rPr>
        <w:t>To find one of the roots to the equation it took us 10 iterations which I had to write the values in manually every time.</w:t>
      </w:r>
    </w:p>
    <w:p w:rsidR="009000BD" w:rsidRPr="008421E8" w:rsidRDefault="0016631D" w:rsidP="009000BD">
      <w:pPr>
        <w:tabs>
          <w:tab w:val="left" w:pos="3210"/>
        </w:tabs>
        <w:rPr>
          <w:rFonts w:ascii="Arial for Autograph Uni" w:hAnsi="Arial for Autograph Uni" w:cs="Arial for Autograph Uni"/>
          <w:sz w:val="24"/>
          <w:szCs w:val="20"/>
          <w:u w:val="single"/>
        </w:rPr>
      </w:pPr>
      <w:r w:rsidRPr="008421E8">
        <w:rPr>
          <w:rFonts w:ascii="Arial for Autograph Uni" w:hAnsi="Arial for Autograph Uni" w:cs="Arial for Autograph Uni"/>
          <w:sz w:val="24"/>
          <w:szCs w:val="20"/>
          <w:u w:val="single"/>
        </w:rPr>
        <w:t>Newton-</w:t>
      </w:r>
      <w:r w:rsidR="009000BD" w:rsidRPr="008421E8">
        <w:rPr>
          <w:rFonts w:ascii="Arial for Autograph Uni" w:hAnsi="Arial for Autograph Uni" w:cs="Arial for Autograph Uni"/>
          <w:sz w:val="24"/>
          <w:szCs w:val="20"/>
          <w:u w:val="single"/>
        </w:rPr>
        <w:t>Raphson</w:t>
      </w:r>
    </w:p>
    <w:p w:rsidR="00716DB9" w:rsidRPr="008421E8" w:rsidRDefault="00716DB9" w:rsidP="009000BD">
      <w:pPr>
        <w:tabs>
          <w:tab w:val="left" w:pos="3210"/>
        </w:tabs>
        <w:rPr>
          <w:rFonts w:ascii="Arial for Autograph Uni" w:hAnsi="Arial for Autograph Uni" w:cs="Arial for Autograph Uni"/>
          <w:sz w:val="24"/>
          <w:szCs w:val="20"/>
        </w:rPr>
      </w:pPr>
      <w:r w:rsidRPr="008421E8">
        <w:rPr>
          <w:rFonts w:ascii="Arial for Autograph Uni" w:hAnsi="Arial for Autograph Uni" w:cs="Arial for Autograph Uni"/>
          <w:noProof/>
          <w:sz w:val="24"/>
          <w:szCs w:val="20"/>
          <w:u w:val="single"/>
          <w:lang w:eastAsia="en-GB"/>
        </w:rPr>
        <mc:AlternateContent>
          <mc:Choice Requires="wpg">
            <w:drawing>
              <wp:anchor distT="0" distB="0" distL="114300" distR="114300" simplePos="0" relativeHeight="251739136" behindDoc="1" locked="0" layoutInCell="1" allowOverlap="1" wp14:anchorId="0F85A4DC" wp14:editId="15123F2D">
                <wp:simplePos x="0" y="0"/>
                <wp:positionH relativeFrom="column">
                  <wp:posOffset>0</wp:posOffset>
                </wp:positionH>
                <wp:positionV relativeFrom="paragraph">
                  <wp:posOffset>7265</wp:posOffset>
                </wp:positionV>
                <wp:extent cx="5723890" cy="3879150"/>
                <wp:effectExtent l="19050" t="19050" r="10160" b="26670"/>
                <wp:wrapTight wrapText="bothSides">
                  <wp:wrapPolygon edited="0">
                    <wp:start x="-72" y="-106"/>
                    <wp:lineTo x="-72" y="21642"/>
                    <wp:lineTo x="21566" y="21642"/>
                    <wp:lineTo x="21566" y="-106"/>
                    <wp:lineTo x="-72" y="-106"/>
                  </wp:wrapPolygon>
                </wp:wrapTight>
                <wp:docPr id="327" name="Group 327"/>
                <wp:cNvGraphicFramePr/>
                <a:graphic xmlns:a="http://schemas.openxmlformats.org/drawingml/2006/main">
                  <a:graphicData uri="http://schemas.microsoft.com/office/word/2010/wordprocessingGroup">
                    <wpg:wgp>
                      <wpg:cNvGrpSpPr/>
                      <wpg:grpSpPr>
                        <a:xfrm>
                          <a:off x="0" y="0"/>
                          <a:ext cx="5723890" cy="3879150"/>
                          <a:chOff x="0" y="0"/>
                          <a:chExt cx="5723906" cy="3879680"/>
                        </a:xfrm>
                      </wpg:grpSpPr>
                      <wpg:grpSp>
                        <wpg:cNvPr id="325" name="Group 325"/>
                        <wpg:cNvGrpSpPr/>
                        <wpg:grpSpPr>
                          <a:xfrm>
                            <a:off x="0" y="0"/>
                            <a:ext cx="5723906" cy="3360717"/>
                            <a:chOff x="0" y="0"/>
                            <a:chExt cx="5723906" cy="3360717"/>
                          </a:xfrm>
                        </wpg:grpSpPr>
                        <pic:pic xmlns:pic="http://schemas.openxmlformats.org/drawingml/2006/picture">
                          <pic:nvPicPr>
                            <pic:cNvPr id="324" name="Picture 324"/>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723906" cy="3360717"/>
                            </a:xfrm>
                            <a:prstGeom prst="rect">
                              <a:avLst/>
                            </a:prstGeom>
                            <a:ln w="12700">
                              <a:solidFill>
                                <a:schemeClr val="tx1"/>
                              </a:solidFill>
                            </a:ln>
                          </pic:spPr>
                        </pic:pic>
                        <pic:pic xmlns:pic="http://schemas.openxmlformats.org/drawingml/2006/picture">
                          <pic:nvPicPr>
                            <pic:cNvPr id="323" name="Picture 323"/>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3241964" y="1163782"/>
                              <a:ext cx="2481942" cy="2196935"/>
                            </a:xfrm>
                            <a:prstGeom prst="rect">
                              <a:avLst/>
                            </a:prstGeom>
                            <a:ln w="12700">
                              <a:solidFill>
                                <a:schemeClr val="tx1"/>
                              </a:solidFill>
                            </a:ln>
                          </pic:spPr>
                        </pic:pic>
                      </wpg:grpSp>
                      <wps:wsp>
                        <wps:cNvPr id="326" name="Text Box 2"/>
                        <wps:cNvSpPr txBox="1">
                          <a:spLocks noChangeArrowheads="1"/>
                        </wps:cNvSpPr>
                        <wps:spPr bwMode="auto">
                          <a:xfrm>
                            <a:off x="0" y="3360712"/>
                            <a:ext cx="5723890" cy="518968"/>
                          </a:xfrm>
                          <a:prstGeom prst="rect">
                            <a:avLst/>
                          </a:prstGeom>
                          <a:solidFill>
                            <a:srgbClr val="FFFFFF"/>
                          </a:solidFill>
                          <a:ln w="9525">
                            <a:solidFill>
                              <a:srgbClr val="000000"/>
                            </a:solidFill>
                            <a:miter lim="800000"/>
                            <a:headEnd/>
                            <a:tailEnd/>
                          </a:ln>
                        </wps:spPr>
                        <wps:txbx>
                          <w:txbxContent>
                            <w:p w:rsidR="002C2C07" w:rsidRDefault="002C2C07">
                              <w:r>
                                <w:t xml:space="preserve">Figure 20: Newton-Raphson iterations for the f(x) graph </w:t>
                              </w:r>
                              <m:oMath>
                                <m:r>
                                  <w:rPr>
                                    <w:rFonts w:ascii="Cambria Math" w:eastAsiaTheme="minorEastAsia" w:hAnsi="Cambria Math"/>
                                    <w:sz w:val="24"/>
                                  </w:rPr>
                                  <m:t>y=3</m:t>
                                </m:r>
                                <m:sSup>
                                  <m:sSupPr>
                                    <m:ctrlPr>
                                      <w:rPr>
                                        <w:rFonts w:ascii="Cambria Math" w:eastAsiaTheme="minorEastAsia" w:hAnsi="Cambria Math"/>
                                        <w:i/>
                                        <w:sz w:val="24"/>
                                      </w:rPr>
                                    </m:ctrlPr>
                                  </m:sSupPr>
                                  <m:e>
                                    <m:r>
                                      <w:rPr>
                                        <w:rFonts w:ascii="Cambria Math" w:eastAsiaTheme="minorEastAsia" w:hAnsi="Cambria Math"/>
                                        <w:sz w:val="24"/>
                                      </w:rPr>
                                      <m:t>x</m:t>
                                    </m:r>
                                  </m:e>
                                  <m:sup>
                                    <m:r>
                                      <w:rPr>
                                        <w:rFonts w:ascii="Cambria Math" w:eastAsiaTheme="minorEastAsia" w:hAnsi="Cambria Math"/>
                                        <w:sz w:val="24"/>
                                      </w:rPr>
                                      <m:t>3</m:t>
                                    </m:r>
                                  </m:sup>
                                </m:sSup>
                                <m:r>
                                  <w:rPr>
                                    <w:rFonts w:ascii="Cambria Math" w:eastAsiaTheme="minorEastAsia" w:hAnsi="Cambria Math"/>
                                    <w:sz w:val="24"/>
                                  </w:rPr>
                                  <m:t>-0.5</m:t>
                                </m:r>
                                <m:sSup>
                                  <m:sSupPr>
                                    <m:ctrlPr>
                                      <w:rPr>
                                        <w:rFonts w:ascii="Cambria Math" w:eastAsiaTheme="minorEastAsia" w:hAnsi="Cambria Math"/>
                                        <w:i/>
                                        <w:sz w:val="24"/>
                                      </w:rPr>
                                    </m:ctrlPr>
                                  </m:sSupPr>
                                  <m:e>
                                    <m:r>
                                      <w:rPr>
                                        <w:rFonts w:ascii="Cambria Math" w:eastAsiaTheme="minorEastAsia" w:hAnsi="Cambria Math"/>
                                        <w:sz w:val="24"/>
                                      </w:rPr>
                                      <m:t>x</m:t>
                                    </m:r>
                                  </m:e>
                                  <m:sup>
                                    <m:r>
                                      <w:rPr>
                                        <w:rFonts w:ascii="Cambria Math" w:eastAsiaTheme="minorEastAsia" w:hAnsi="Cambria Math"/>
                                        <w:sz w:val="24"/>
                                      </w:rPr>
                                      <m:t>4</m:t>
                                    </m:r>
                                  </m:sup>
                                </m:sSup>
                                <m:r>
                                  <w:rPr>
                                    <w:rFonts w:ascii="Cambria Math" w:eastAsiaTheme="minorEastAsia" w:hAnsi="Cambria Math"/>
                                    <w:sz w:val="24"/>
                                  </w:rPr>
                                  <m:t>+1/50</m:t>
                                </m:r>
                                <m:sSup>
                                  <m:sSupPr>
                                    <m:ctrlPr>
                                      <w:rPr>
                                        <w:rFonts w:ascii="Cambria Math" w:eastAsiaTheme="minorEastAsia" w:hAnsi="Cambria Math"/>
                                        <w:i/>
                                        <w:sz w:val="24"/>
                                      </w:rPr>
                                    </m:ctrlPr>
                                  </m:sSupPr>
                                  <m:e>
                                    <m:r>
                                      <w:rPr>
                                        <w:rFonts w:ascii="Cambria Math" w:eastAsiaTheme="minorEastAsia" w:hAnsi="Cambria Math"/>
                                        <w:sz w:val="24"/>
                                      </w:rPr>
                                      <m:t>x</m:t>
                                    </m:r>
                                  </m:e>
                                  <m:sup>
                                    <m:r>
                                      <w:rPr>
                                        <w:rFonts w:ascii="Cambria Math" w:eastAsiaTheme="minorEastAsia" w:hAnsi="Cambria Math"/>
                                        <w:sz w:val="24"/>
                                      </w:rPr>
                                      <m:t>3</m:t>
                                    </m:r>
                                  </m:sup>
                                </m:sSup>
                                <m:r>
                                  <w:rPr>
                                    <w:rFonts w:ascii="Cambria Math" w:eastAsiaTheme="minorEastAsia" w:hAnsi="Cambria Math"/>
                                    <w:sz w:val="24"/>
                                  </w:rPr>
                                  <m:t>+5</m:t>
                                </m:r>
                                <m:sSup>
                                  <m:sSupPr>
                                    <m:ctrlPr>
                                      <w:rPr>
                                        <w:rFonts w:ascii="Cambria Math" w:eastAsiaTheme="minorEastAsia" w:hAnsi="Cambria Math"/>
                                        <w:i/>
                                        <w:sz w:val="24"/>
                                      </w:rPr>
                                    </m:ctrlPr>
                                  </m:sSupPr>
                                  <m:e>
                                    <m:r>
                                      <w:rPr>
                                        <w:rFonts w:ascii="Cambria Math" w:eastAsiaTheme="minorEastAsia" w:hAnsi="Cambria Math"/>
                                        <w:sz w:val="24"/>
                                      </w:rPr>
                                      <m:t>x</m:t>
                                    </m:r>
                                  </m:e>
                                  <m:sup>
                                    <m:r>
                                      <w:rPr>
                                        <w:rFonts w:ascii="Cambria Math" w:eastAsiaTheme="minorEastAsia" w:hAnsi="Cambria Math"/>
                                        <w:sz w:val="24"/>
                                      </w:rPr>
                                      <m:t>2</m:t>
                                    </m:r>
                                  </m:sup>
                                </m:sSup>
                                <m:r>
                                  <w:rPr>
                                    <w:rFonts w:ascii="Cambria Math" w:eastAsiaTheme="minorEastAsia" w:hAnsi="Cambria Math"/>
                                    <w:sz w:val="24"/>
                                  </w:rPr>
                                  <m:t>-0.5</m:t>
                                </m:r>
                              </m:oMath>
                              <w:r>
                                <w:rPr>
                                  <w:rFonts w:eastAsiaTheme="minorEastAsia"/>
                                  <w:sz w:val="24"/>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327" o:spid="_x0000_s1098" style="position:absolute;margin-left:0;margin-top:.55pt;width:450.7pt;height:305.45pt;z-index:-251577344;mso-height-relative:margin" coordsize="57239,38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">
                <v:group id="Group 325" o:spid="_x0000_s1099" style="position:absolute;width:57239;height:33607" coordsize="57239,336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Picture 324" o:spid="_x0000_s1100" type="#_x0000_t75" style="position:absolute;width:57239;height:336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RNqbCAAAA3AAAAA8AAABkcnMvZG93bnJldi54bWxEj0FrAjEUhO8F/0N4greaVZciq1FsRfEk&#10;1BZ6fd08N4ublyWJuv57Iwgeh5n5hpkvO9uIC/lQO1YwGmYgiEuna64U/P5s3qcgQkTW2DgmBTcK&#10;sFz03uZYaHflb7ocYiUShEOBCkyMbSFlKA1ZDEPXEifv6LzFmKSvpPZ4TXDbyHGWfUiLNacFgy19&#10;GSpPh7NV8F9uP9dTQ3+jPTdH34V9np9IqUG/W81AROriK/xs77SCyTiHx5l0BOT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UTamwgAAANwAAAAPAAAAAAAAAAAAAAAAAJ8C&#10;AABkcnMvZG93bnJldi54bWxQSwUGAAAAAAQABAD3AAAAjgMAAAAA&#10;" stroked="t" strokecolor="black [3213]" strokeweight="1pt">
                    <v:imagedata r:id="rId70" o:title=""/>
                    <v:path arrowok="t"/>
                  </v:shape>
                  <v:shape id="Picture 323" o:spid="_x0000_s1101" type="#_x0000_t75" style="position:absolute;left:32419;top:11637;width:24820;height:219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jFR/GAAAA3AAAAA8AAABkcnMvZG93bnJldi54bWxEj91qAjEUhO8LfYdwBO9qVgUtW6O0glpR&#10;obWF9vKwOfuDm5MlSXX37Y0g9HKYmW+Y2aI1tTiT85VlBcNBAoI4s7riQsH31+rpGYQPyBpry6Sg&#10;Iw+L+ePDDFNtL/xJ52MoRISwT1FBGUKTSumzkgz6gW2Io5dbZzBE6QqpHV4i3NRylCQTabDiuFBi&#10;Q8uSstPxzyj46bYf69N0kuwP+ebQvf26Ol/ulOr32tcXEIHa8B++t9+1gvFoDLcz8QjI+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iMVH8YAAADcAAAADwAAAAAAAAAAAAAA&#10;AACfAgAAZHJzL2Rvd25yZXYueG1sUEsFBgAAAAAEAAQA9wAAAJIDAAAAAA==&#10;" stroked="t" strokecolor="black [3213]" strokeweight="1pt">
                    <v:imagedata r:id="rId71" o:title=""/>
                    <v:path arrowok="t"/>
                  </v:shape>
                </v:group>
                <v:shape id="_x0000_s1102" type="#_x0000_t202" style="position:absolute;top:33607;width:57238;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QzSMYA&#10;AADcAAAADwAAAGRycy9kb3ducmV2LnhtbESPT2vCQBTE74V+h+UVeil14x9Sja5SCi16q7HU6yP7&#10;TILZt3F3G+O3dwWhx2FmfsMsVr1pREfO15YVDAcJCOLC6ppLBT+7z9cpCB+QNTaWScGFPKyWjw8L&#10;zLQ985a6PJQiQthnqKAKoc2k9EVFBv3AtsTRO1hnMETpSqkdniPcNHKUJKk0WHNcqLClj4qKY/5n&#10;FEwn627vN+Pv3yI9NLPw8tZ9nZxSz0/9+xxEoD78h+/ttVYwHqV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QzSMYAAADcAAAADwAAAAAAAAAAAAAAAACYAgAAZHJz&#10;L2Rvd25yZXYueG1sUEsFBgAAAAAEAAQA9QAAAIsDAAAAAA==&#10;">
                  <v:textbox>
                    <w:txbxContent>
                      <w:p w:rsidR="002C2C07" w:rsidRDefault="002C2C07">
                        <w:r>
                          <w:t xml:space="preserve">Figure 20: Newton-Raphson iterations for the f(x) graph </w:t>
                        </w:r>
                        <m:oMath>
                          <m:r>
                            <w:rPr>
                              <w:rFonts w:ascii="Cambria Math" w:eastAsiaTheme="minorEastAsia" w:hAnsi="Cambria Math"/>
                              <w:sz w:val="24"/>
                            </w:rPr>
                            <m:t>y=3</m:t>
                          </m:r>
                          <m:sSup>
                            <m:sSupPr>
                              <m:ctrlPr>
                                <w:rPr>
                                  <w:rFonts w:ascii="Cambria Math" w:eastAsiaTheme="minorEastAsia" w:hAnsi="Cambria Math"/>
                                  <w:i/>
                                  <w:sz w:val="24"/>
                                </w:rPr>
                              </m:ctrlPr>
                            </m:sSupPr>
                            <m:e>
                              <m:r>
                                <w:rPr>
                                  <w:rFonts w:ascii="Cambria Math" w:eastAsiaTheme="minorEastAsia" w:hAnsi="Cambria Math"/>
                                  <w:sz w:val="24"/>
                                </w:rPr>
                                <m:t>x</m:t>
                              </m:r>
                            </m:e>
                            <m:sup>
                              <m:r>
                                <w:rPr>
                                  <w:rFonts w:ascii="Cambria Math" w:eastAsiaTheme="minorEastAsia" w:hAnsi="Cambria Math"/>
                                  <w:sz w:val="24"/>
                                </w:rPr>
                                <m:t>3</m:t>
                              </m:r>
                            </m:sup>
                          </m:sSup>
                          <m:r>
                            <w:rPr>
                              <w:rFonts w:ascii="Cambria Math" w:eastAsiaTheme="minorEastAsia" w:hAnsi="Cambria Math"/>
                              <w:sz w:val="24"/>
                            </w:rPr>
                            <m:t>-0.5</m:t>
                          </m:r>
                          <m:sSup>
                            <m:sSupPr>
                              <m:ctrlPr>
                                <w:rPr>
                                  <w:rFonts w:ascii="Cambria Math" w:eastAsiaTheme="minorEastAsia" w:hAnsi="Cambria Math"/>
                                  <w:i/>
                                  <w:sz w:val="24"/>
                                </w:rPr>
                              </m:ctrlPr>
                            </m:sSupPr>
                            <m:e>
                              <m:r>
                                <w:rPr>
                                  <w:rFonts w:ascii="Cambria Math" w:eastAsiaTheme="minorEastAsia" w:hAnsi="Cambria Math"/>
                                  <w:sz w:val="24"/>
                                </w:rPr>
                                <m:t>x</m:t>
                              </m:r>
                            </m:e>
                            <m:sup>
                              <m:r>
                                <w:rPr>
                                  <w:rFonts w:ascii="Cambria Math" w:eastAsiaTheme="minorEastAsia" w:hAnsi="Cambria Math"/>
                                  <w:sz w:val="24"/>
                                </w:rPr>
                                <m:t>4</m:t>
                              </m:r>
                            </m:sup>
                          </m:sSup>
                          <m:r>
                            <w:rPr>
                              <w:rFonts w:ascii="Cambria Math" w:eastAsiaTheme="minorEastAsia" w:hAnsi="Cambria Math"/>
                              <w:sz w:val="24"/>
                            </w:rPr>
                            <m:t>+1/50</m:t>
                          </m:r>
                          <m:sSup>
                            <m:sSupPr>
                              <m:ctrlPr>
                                <w:rPr>
                                  <w:rFonts w:ascii="Cambria Math" w:eastAsiaTheme="minorEastAsia" w:hAnsi="Cambria Math"/>
                                  <w:i/>
                                  <w:sz w:val="24"/>
                                </w:rPr>
                              </m:ctrlPr>
                            </m:sSupPr>
                            <m:e>
                              <m:r>
                                <w:rPr>
                                  <w:rFonts w:ascii="Cambria Math" w:eastAsiaTheme="minorEastAsia" w:hAnsi="Cambria Math"/>
                                  <w:sz w:val="24"/>
                                </w:rPr>
                                <m:t>x</m:t>
                              </m:r>
                            </m:e>
                            <m:sup>
                              <m:r>
                                <w:rPr>
                                  <w:rFonts w:ascii="Cambria Math" w:eastAsiaTheme="minorEastAsia" w:hAnsi="Cambria Math"/>
                                  <w:sz w:val="24"/>
                                </w:rPr>
                                <m:t>3</m:t>
                              </m:r>
                            </m:sup>
                          </m:sSup>
                          <m:r>
                            <w:rPr>
                              <w:rFonts w:ascii="Cambria Math" w:eastAsiaTheme="minorEastAsia" w:hAnsi="Cambria Math"/>
                              <w:sz w:val="24"/>
                            </w:rPr>
                            <m:t>+5</m:t>
                          </m:r>
                          <m:sSup>
                            <m:sSupPr>
                              <m:ctrlPr>
                                <w:rPr>
                                  <w:rFonts w:ascii="Cambria Math" w:eastAsiaTheme="minorEastAsia" w:hAnsi="Cambria Math"/>
                                  <w:i/>
                                  <w:sz w:val="24"/>
                                </w:rPr>
                              </m:ctrlPr>
                            </m:sSupPr>
                            <m:e>
                              <m:r>
                                <w:rPr>
                                  <w:rFonts w:ascii="Cambria Math" w:eastAsiaTheme="minorEastAsia" w:hAnsi="Cambria Math"/>
                                  <w:sz w:val="24"/>
                                </w:rPr>
                                <m:t>x</m:t>
                              </m:r>
                            </m:e>
                            <m:sup>
                              <m:r>
                                <w:rPr>
                                  <w:rFonts w:ascii="Cambria Math" w:eastAsiaTheme="minorEastAsia" w:hAnsi="Cambria Math"/>
                                  <w:sz w:val="24"/>
                                </w:rPr>
                                <m:t>2</m:t>
                              </m:r>
                            </m:sup>
                          </m:sSup>
                          <m:r>
                            <w:rPr>
                              <w:rFonts w:ascii="Cambria Math" w:eastAsiaTheme="minorEastAsia" w:hAnsi="Cambria Math"/>
                              <w:sz w:val="24"/>
                            </w:rPr>
                            <m:t>-0.5</m:t>
                          </m:r>
                        </m:oMath>
                        <w:r>
                          <w:rPr>
                            <w:rFonts w:eastAsiaTheme="minorEastAsia"/>
                            <w:sz w:val="24"/>
                          </w:rPr>
                          <w:t>.</w:t>
                        </w:r>
                      </w:p>
                    </w:txbxContent>
                  </v:textbox>
                </v:shape>
                <w10:wrap type="tight"/>
              </v:group>
            </w:pict>
          </mc:Fallback>
        </mc:AlternateContent>
      </w:r>
    </w:p>
    <w:p w:rsidR="00716DB9" w:rsidRPr="008421E8" w:rsidRDefault="00716DB9" w:rsidP="009000BD">
      <w:pPr>
        <w:tabs>
          <w:tab w:val="left" w:pos="3210"/>
        </w:tabs>
        <w:rPr>
          <w:rFonts w:ascii="Arial for Autograph Uni" w:hAnsi="Arial for Autograph Uni" w:cs="Arial for Autograph Uni"/>
          <w:sz w:val="24"/>
          <w:szCs w:val="20"/>
        </w:rPr>
      </w:pPr>
      <w:r w:rsidRPr="008421E8">
        <w:rPr>
          <w:rFonts w:ascii="Arial for Autograph Uni" w:hAnsi="Arial for Autograph Uni" w:cs="Arial for Autograph Uni"/>
          <w:sz w:val="24"/>
          <w:szCs w:val="20"/>
        </w:rPr>
        <w:t>In figure 20 we can see that the root of the equation is given as</w:t>
      </w:r>
      <w:r w:rsidR="00295ED1">
        <w:rPr>
          <w:rFonts w:ascii="Arial for Autograph Uni" w:hAnsi="Arial for Autograph Uni" w:cs="Arial for Autograph Uni"/>
          <w:sz w:val="24"/>
          <w:szCs w:val="20"/>
        </w:rPr>
        <w:t xml:space="preserve"> x = </w:t>
      </w:r>
      <w:r w:rsidR="00295ED1" w:rsidRPr="008421E8">
        <w:rPr>
          <w:rFonts w:ascii="Arial for Autograph Uni" w:hAnsi="Arial for Autograph Uni" w:cs="Arial for Autograph Uni"/>
          <w:sz w:val="24"/>
          <w:szCs w:val="20"/>
        </w:rPr>
        <w:t>7.39054008</w:t>
      </w:r>
      <w:r w:rsidR="00295ED1">
        <w:rPr>
          <w:rFonts w:ascii="Arial for Autograph Uni" w:hAnsi="Arial for Autograph Uni" w:cs="Arial for Autograph Uni"/>
          <w:sz w:val="24"/>
          <w:szCs w:val="20"/>
        </w:rPr>
        <w:t xml:space="preserve"> </w:t>
      </w:r>
      <m:oMath>
        <m:r>
          <w:rPr>
            <w:rFonts w:ascii="Cambria Math" w:hAnsi="Cambria Math" w:cs="Arial for Autograph Uni"/>
            <w:sz w:val="24"/>
            <w:szCs w:val="20"/>
          </w:rPr>
          <m:t>±0.0000000005   10sf</m:t>
        </m:r>
      </m:oMath>
      <w:r w:rsidRPr="008421E8">
        <w:rPr>
          <w:rFonts w:ascii="Arial for Autograph Uni" w:hAnsi="Arial for Autograph Uni" w:cs="Arial for Autograph Uni"/>
          <w:sz w:val="24"/>
          <w:szCs w:val="20"/>
        </w:rPr>
        <w:t xml:space="preserve"> and it has done this in 7 iterations.</w:t>
      </w:r>
    </w:p>
    <w:p w:rsidR="00716DB9" w:rsidRPr="008421E8" w:rsidRDefault="00716DB9" w:rsidP="009000BD">
      <w:pPr>
        <w:tabs>
          <w:tab w:val="left" w:pos="3210"/>
        </w:tabs>
        <w:rPr>
          <w:rFonts w:ascii="Arial for Autograph Uni" w:hAnsi="Arial for Autograph Uni" w:cs="Arial for Autograph Uni"/>
          <w:sz w:val="24"/>
          <w:szCs w:val="20"/>
        </w:rPr>
      </w:pPr>
    </w:p>
    <w:p w:rsidR="00BE2275" w:rsidRPr="00BE2275" w:rsidRDefault="00571826" w:rsidP="00571826">
      <w:pPr>
        <w:tabs>
          <w:tab w:val="left" w:pos="3210"/>
        </w:tabs>
        <w:rPr>
          <w:rFonts w:ascii="Arial for Autograph Uni" w:eastAsiaTheme="minorEastAsia" w:hAnsi="Arial for Autograph Uni" w:cs="Arial for Autograph Uni"/>
          <w:sz w:val="24"/>
        </w:rPr>
      </w:pPr>
      <w:r w:rsidRPr="003564E3">
        <w:rPr>
          <w:rFonts w:ascii="Arial for Autograph Uni" w:hAnsi="Arial for Autograph Uni" w:cs="Arial for Autograph Uni"/>
          <w:sz w:val="24"/>
          <w:szCs w:val="20"/>
        </w:rPr>
        <w:t xml:space="preserve">In the </w:t>
      </w:r>
      <w:r w:rsidR="00295ED1">
        <w:rPr>
          <w:rFonts w:ascii="Arial for Autograph Uni" w:hAnsi="Arial for Autograph Uni" w:cs="Arial for Autograph Uni"/>
          <w:sz w:val="24"/>
          <w:szCs w:val="20"/>
        </w:rPr>
        <w:t xml:space="preserve">previous </w:t>
      </w:r>
      <w:r w:rsidRPr="003564E3">
        <w:rPr>
          <w:rFonts w:ascii="Arial for Autograph Uni" w:hAnsi="Arial for Autograph Uni" w:cs="Arial for Autograph Uni"/>
          <w:sz w:val="24"/>
          <w:szCs w:val="20"/>
        </w:rPr>
        <w:t>pages you can see that I used all three formulas to find a root of one single equation. All three found the root correct to 10 significant figures however all 3 of them took different lengths of time as well as a different amoun</w:t>
      </w:r>
      <w:r w:rsidR="008421E8" w:rsidRPr="003564E3">
        <w:rPr>
          <w:rFonts w:ascii="Arial for Autograph Uni" w:hAnsi="Arial for Autograph Uni" w:cs="Arial for Autograph Uni"/>
          <w:sz w:val="24"/>
          <w:szCs w:val="20"/>
        </w:rPr>
        <w:t>t of iterations. From carrying out</w:t>
      </w:r>
      <w:r w:rsidRPr="003564E3">
        <w:rPr>
          <w:rFonts w:ascii="Arial for Autograph Uni" w:hAnsi="Arial for Autograph Uni" w:cs="Arial for Autograph Uni"/>
          <w:sz w:val="24"/>
          <w:szCs w:val="20"/>
        </w:rPr>
        <w:t xml:space="preserve"> the calculations I felt that the decimal search method took the longest time, this is due to you having to find the next iterations by hand, although it only took 10 iterations to find the root it still took too long</w:t>
      </w:r>
      <w:r w:rsidR="008421E8" w:rsidRPr="003564E3">
        <w:rPr>
          <w:rFonts w:ascii="Arial for Autograph Uni" w:hAnsi="Arial for Autograph Uni" w:cs="Arial for Autograph Uni"/>
          <w:sz w:val="24"/>
          <w:szCs w:val="20"/>
        </w:rPr>
        <w:t xml:space="preserve"> as I had to do a great deal more calculations than the other methods</w:t>
      </w:r>
      <w:r w:rsidRPr="003564E3">
        <w:rPr>
          <w:rFonts w:ascii="Arial for Autograph Uni" w:hAnsi="Arial for Autograph Uni" w:cs="Arial for Autograph Uni"/>
          <w:sz w:val="24"/>
          <w:szCs w:val="20"/>
        </w:rPr>
        <w:t xml:space="preserve">. I found that the Newton-Raphson method took the quickest by far, it took only 7 iterations, it took such a short time due to the software however when done by hand it takes longer than the fixed point iteration does by hand. The </w:t>
      </w:r>
      <w:r w:rsidRPr="003564E3">
        <w:rPr>
          <w:rFonts w:ascii="Arial for Autograph Uni" w:eastAsiaTheme="minorEastAsia" w:hAnsi="Arial for Autograph Uni" w:cs="Arial for Autograph Uni"/>
          <w:sz w:val="24"/>
        </w:rPr>
        <w:t xml:space="preserve">Fixed-Point Iteration took a </w:t>
      </w:r>
      <w:r w:rsidR="008421E8" w:rsidRPr="003564E3">
        <w:rPr>
          <w:rFonts w:ascii="Arial for Autograph Uni" w:eastAsiaTheme="minorEastAsia" w:hAnsi="Arial for Autograph Uni" w:cs="Arial for Autograph Uni"/>
          <w:sz w:val="24"/>
        </w:rPr>
        <w:t>while to perform</w:t>
      </w:r>
      <w:r w:rsidR="003564E3" w:rsidRPr="003564E3">
        <w:rPr>
          <w:rFonts w:ascii="Arial for Autograph Uni" w:eastAsiaTheme="minorEastAsia" w:hAnsi="Arial for Autograph Uni" w:cs="Arial for Autograph Uni"/>
          <w:sz w:val="24"/>
        </w:rPr>
        <w:t xml:space="preserve"> but this was only due to having</w:t>
      </w:r>
      <w:r w:rsidRPr="003564E3">
        <w:rPr>
          <w:rFonts w:ascii="Arial for Autograph Uni" w:eastAsiaTheme="minorEastAsia" w:hAnsi="Arial for Autograph Uni" w:cs="Arial for Autograph Uni"/>
          <w:sz w:val="24"/>
        </w:rPr>
        <w:t xml:space="preserve"> to find a re-arrangement that works,</w:t>
      </w:r>
      <w:r w:rsidR="003564E3" w:rsidRPr="003564E3">
        <w:rPr>
          <w:rFonts w:ascii="Arial for Autograph Uni" w:eastAsiaTheme="minorEastAsia" w:hAnsi="Arial for Autograph Uni" w:cs="Arial for Autograph Uni"/>
          <w:sz w:val="24"/>
        </w:rPr>
        <w:t xml:space="preserve"> this was a problem as it caused me to have to change my original multiple times.</w:t>
      </w:r>
      <w:r w:rsidRPr="003564E3">
        <w:rPr>
          <w:rFonts w:ascii="Arial for Autograph Uni" w:eastAsiaTheme="minorEastAsia" w:hAnsi="Arial for Autograph Uni" w:cs="Arial for Autograph Uni"/>
          <w:sz w:val="24"/>
        </w:rPr>
        <w:t xml:space="preserve"> I would say that this method was the most accurate as it took 23 iterations to reach the desired root</w:t>
      </w:r>
      <w:r w:rsidR="003564E3" w:rsidRPr="003564E3">
        <w:rPr>
          <w:rFonts w:ascii="Arial for Autograph Uni" w:eastAsiaTheme="minorEastAsia" w:hAnsi="Arial for Autograph Uni" w:cs="Arial for Autograph Uni"/>
          <w:sz w:val="24"/>
        </w:rPr>
        <w:t xml:space="preserve"> as well as being the fastest method to be done by computer and by hand</w:t>
      </w:r>
      <w:r w:rsidRPr="003564E3">
        <w:rPr>
          <w:rFonts w:ascii="Arial for Autograph Uni" w:eastAsiaTheme="minorEastAsia" w:hAnsi="Arial for Autograph Uni" w:cs="Arial for Autograph Uni"/>
          <w:sz w:val="24"/>
        </w:rPr>
        <w:t xml:space="preserve">. Overall I think that the best one is still the Newton-Raphson method due to its simplicity and </w:t>
      </w:r>
      <w:r w:rsidR="008D7CD8" w:rsidRPr="003564E3">
        <w:rPr>
          <w:rFonts w:ascii="Arial for Autograph Uni" w:eastAsiaTheme="minorEastAsia" w:hAnsi="Arial for Autograph Uni" w:cs="Arial for Autograph Uni"/>
          <w:sz w:val="24"/>
        </w:rPr>
        <w:t>how easy it was to use</w:t>
      </w:r>
      <w:r w:rsidR="003564E3" w:rsidRPr="003564E3">
        <w:rPr>
          <w:rFonts w:ascii="Arial for Autograph Uni" w:eastAsiaTheme="minorEastAsia" w:hAnsi="Arial for Autograph Uni" w:cs="Arial for Autograph Uni"/>
          <w:sz w:val="24"/>
        </w:rPr>
        <w:t xml:space="preserve"> both by computer and by hand</w:t>
      </w:r>
      <w:r w:rsidR="00BE2275">
        <w:rPr>
          <w:rFonts w:ascii="Arial for Autograph Uni" w:eastAsiaTheme="minorEastAsia" w:hAnsi="Arial for Autograph Uni" w:cs="Arial for Autograph Uni"/>
          <w:sz w:val="24"/>
        </w:rPr>
        <w:t>.</w:t>
      </w:r>
      <w:bookmarkStart w:id="0" w:name="_GoBack"/>
      <w:bookmarkEnd w:id="0"/>
      <w:r w:rsidR="00BE2275">
        <w:rPr>
          <w:rFonts w:ascii="Arial for Autograph Uni" w:eastAsiaTheme="minorEastAsia" w:hAnsi="Arial for Autograph Uni" w:cs="Arial for Autograph Uni"/>
          <w:sz w:val="24"/>
        </w:rPr>
        <w:t xml:space="preserve"> When doing this I had to consider the human error of using the software’s as well as calculations done by hand, and there are a few errors that are possible like poor choice of starting values and poor rearrangement of </w:t>
      </w:r>
      <m:oMath>
        <m:r>
          <w:rPr>
            <w:rFonts w:ascii="Cambria Math" w:eastAsiaTheme="minorEastAsia" w:hAnsi="Cambria Math" w:cs="Arial for Autograph Uni"/>
            <w:sz w:val="24"/>
          </w:rPr>
          <m:t>f(x)</m:t>
        </m:r>
      </m:oMath>
      <w:r w:rsidR="00BE2275">
        <w:rPr>
          <w:rFonts w:ascii="Arial for Autograph Uni" w:eastAsiaTheme="minorEastAsia" w:hAnsi="Arial for Autograph Uni" w:cs="Arial for Autograph Uni"/>
          <w:sz w:val="24"/>
        </w:rPr>
        <w:t xml:space="preserve">as well as incorrect input of values. There are failing cases in all of the methods however the </w:t>
      </w:r>
      <m:oMath>
        <m:r>
          <w:rPr>
            <w:rFonts w:ascii="Cambria Math" w:eastAsiaTheme="minorEastAsia" w:hAnsi="Cambria Math" w:cs="Arial for Autograph Uni"/>
            <w:sz w:val="24"/>
          </w:rPr>
          <m:t>g(x)</m:t>
        </m:r>
      </m:oMath>
      <w:r w:rsidR="00BE2275">
        <w:rPr>
          <w:rFonts w:ascii="Arial for Autograph Uni" w:eastAsiaTheme="minorEastAsia" w:hAnsi="Arial for Autograph Uni" w:cs="Arial for Autograph Uni"/>
          <w:sz w:val="24"/>
        </w:rPr>
        <w:t xml:space="preserve"> iteration method is most likely to have failing case due to having many rearrangements which result in a too steep of a gradient which causes the method to fail.</w:t>
      </w:r>
    </w:p>
    <w:p w:rsidR="009000BD" w:rsidRPr="008421E8" w:rsidRDefault="009000BD" w:rsidP="002A3912">
      <w:pPr>
        <w:tabs>
          <w:tab w:val="left" w:pos="3210"/>
        </w:tabs>
        <w:rPr>
          <w:rFonts w:ascii="Arial for Autograph Uni" w:eastAsiaTheme="minorEastAsia" w:hAnsi="Arial for Autograph Uni" w:cs="Arial for Autograph Uni"/>
          <w:sz w:val="24"/>
        </w:rPr>
      </w:pPr>
    </w:p>
    <w:sectPr w:rsidR="009000BD" w:rsidRPr="008421E8">
      <w:headerReference w:type="default" r:id="rId72"/>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2C07" w:rsidRDefault="002C2C07" w:rsidP="00A06006">
      <w:pPr>
        <w:spacing w:after="0" w:line="240" w:lineRule="auto"/>
      </w:pPr>
      <w:r>
        <w:separator/>
      </w:r>
    </w:p>
  </w:endnote>
  <w:endnote w:type="continuationSeparator" w:id="0">
    <w:p w:rsidR="002C2C07" w:rsidRDefault="002C2C07" w:rsidP="00A06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for Autograph Uni">
    <w:panose1 w:val="020B0604020202020204"/>
    <w:charset w:val="00"/>
    <w:family w:val="swiss"/>
    <w:pitch w:val="variable"/>
    <w:sig w:usb0="A00020BF" w:usb1="9000E0FF" w:usb2="00000000" w:usb3="00000000" w:csb0="00000049"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3540768"/>
      <w:docPartObj>
        <w:docPartGallery w:val="Page Numbers (Bottom of Page)"/>
        <w:docPartUnique/>
      </w:docPartObj>
    </w:sdtPr>
    <w:sdtEndPr>
      <w:rPr>
        <w:noProof/>
      </w:rPr>
    </w:sdtEndPr>
    <w:sdtContent>
      <w:p w:rsidR="002C2C07" w:rsidRDefault="002C2C07">
        <w:pPr>
          <w:pStyle w:val="Footer"/>
          <w:jc w:val="center"/>
        </w:pPr>
        <w:r>
          <w:fldChar w:fldCharType="begin"/>
        </w:r>
        <w:r>
          <w:instrText xml:space="preserve"> PAGE   \* MERGEFORMAT </w:instrText>
        </w:r>
        <w:r>
          <w:fldChar w:fldCharType="separate"/>
        </w:r>
        <w:r w:rsidR="00BE2275">
          <w:rPr>
            <w:noProof/>
          </w:rPr>
          <w:t>26</w:t>
        </w:r>
        <w:r>
          <w:rPr>
            <w:noProof/>
          </w:rPr>
          <w:fldChar w:fldCharType="end"/>
        </w:r>
      </w:p>
    </w:sdtContent>
  </w:sdt>
  <w:p w:rsidR="002C2C07" w:rsidRDefault="002C2C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2C07" w:rsidRDefault="002C2C07" w:rsidP="00A06006">
      <w:pPr>
        <w:spacing w:after="0" w:line="240" w:lineRule="auto"/>
      </w:pPr>
      <w:r>
        <w:separator/>
      </w:r>
    </w:p>
  </w:footnote>
  <w:footnote w:type="continuationSeparator" w:id="0">
    <w:p w:rsidR="002C2C07" w:rsidRDefault="002C2C07" w:rsidP="00A060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2C07" w:rsidRDefault="002C2C07">
    <w:pPr>
      <w:pStyle w:val="Header"/>
    </w:pPr>
    <w:r>
      <w:t>Einar Bulat Lárusson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E5287"/>
    <w:multiLevelType w:val="hybridMultilevel"/>
    <w:tmpl w:val="877C0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9CC6B17"/>
    <w:multiLevelType w:val="hybridMultilevel"/>
    <w:tmpl w:val="B478E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006"/>
    <w:rsid w:val="0000693F"/>
    <w:rsid w:val="000112C4"/>
    <w:rsid w:val="00013447"/>
    <w:rsid w:val="00026B86"/>
    <w:rsid w:val="0006126D"/>
    <w:rsid w:val="0007234D"/>
    <w:rsid w:val="00076604"/>
    <w:rsid w:val="000A1B9E"/>
    <w:rsid w:val="001003F6"/>
    <w:rsid w:val="00121BE3"/>
    <w:rsid w:val="00124F94"/>
    <w:rsid w:val="0016631D"/>
    <w:rsid w:val="0016654B"/>
    <w:rsid w:val="00171D20"/>
    <w:rsid w:val="001849E8"/>
    <w:rsid w:val="00196018"/>
    <w:rsid w:val="00197FBF"/>
    <w:rsid w:val="001A6E0C"/>
    <w:rsid w:val="001B1980"/>
    <w:rsid w:val="001C260F"/>
    <w:rsid w:val="002447CA"/>
    <w:rsid w:val="00253D46"/>
    <w:rsid w:val="00262A84"/>
    <w:rsid w:val="00283BA4"/>
    <w:rsid w:val="002904CF"/>
    <w:rsid w:val="00295ED1"/>
    <w:rsid w:val="002A3912"/>
    <w:rsid w:val="002C2C07"/>
    <w:rsid w:val="002F4F8D"/>
    <w:rsid w:val="00340C59"/>
    <w:rsid w:val="003564E3"/>
    <w:rsid w:val="0035663B"/>
    <w:rsid w:val="00360090"/>
    <w:rsid w:val="003D743D"/>
    <w:rsid w:val="003E4A26"/>
    <w:rsid w:val="003E55CC"/>
    <w:rsid w:val="00410B1C"/>
    <w:rsid w:val="004760D1"/>
    <w:rsid w:val="004834AD"/>
    <w:rsid w:val="004868FA"/>
    <w:rsid w:val="004A0214"/>
    <w:rsid w:val="004A0A24"/>
    <w:rsid w:val="0051507D"/>
    <w:rsid w:val="00533C61"/>
    <w:rsid w:val="00571826"/>
    <w:rsid w:val="00573CDE"/>
    <w:rsid w:val="00592D3E"/>
    <w:rsid w:val="0059631F"/>
    <w:rsid w:val="005A141F"/>
    <w:rsid w:val="005B12FC"/>
    <w:rsid w:val="005B1361"/>
    <w:rsid w:val="005C19FC"/>
    <w:rsid w:val="005D62C8"/>
    <w:rsid w:val="00627597"/>
    <w:rsid w:val="006C6B05"/>
    <w:rsid w:val="00716DB9"/>
    <w:rsid w:val="007620F0"/>
    <w:rsid w:val="007627C5"/>
    <w:rsid w:val="007737B2"/>
    <w:rsid w:val="007D7BD0"/>
    <w:rsid w:val="007E75F9"/>
    <w:rsid w:val="0083655A"/>
    <w:rsid w:val="008421E8"/>
    <w:rsid w:val="00847E39"/>
    <w:rsid w:val="00853E28"/>
    <w:rsid w:val="008A6CE6"/>
    <w:rsid w:val="008B3975"/>
    <w:rsid w:val="008B7C14"/>
    <w:rsid w:val="008C507B"/>
    <w:rsid w:val="008D2D3D"/>
    <w:rsid w:val="008D7CD8"/>
    <w:rsid w:val="009000BD"/>
    <w:rsid w:val="0091499C"/>
    <w:rsid w:val="0091632F"/>
    <w:rsid w:val="0099331A"/>
    <w:rsid w:val="009B66C0"/>
    <w:rsid w:val="009D630F"/>
    <w:rsid w:val="009F0EE7"/>
    <w:rsid w:val="009F6179"/>
    <w:rsid w:val="00A06006"/>
    <w:rsid w:val="00A40CC3"/>
    <w:rsid w:val="00A4628B"/>
    <w:rsid w:val="00A94F8B"/>
    <w:rsid w:val="00B00BEC"/>
    <w:rsid w:val="00B459E4"/>
    <w:rsid w:val="00B73AF1"/>
    <w:rsid w:val="00B76699"/>
    <w:rsid w:val="00B81807"/>
    <w:rsid w:val="00B9275B"/>
    <w:rsid w:val="00BD600F"/>
    <w:rsid w:val="00BE2275"/>
    <w:rsid w:val="00BF13B0"/>
    <w:rsid w:val="00C313D1"/>
    <w:rsid w:val="00C9072B"/>
    <w:rsid w:val="00CF3388"/>
    <w:rsid w:val="00CF3A22"/>
    <w:rsid w:val="00D26A6F"/>
    <w:rsid w:val="00DB31A0"/>
    <w:rsid w:val="00E17B89"/>
    <w:rsid w:val="00E3441F"/>
    <w:rsid w:val="00E405A0"/>
    <w:rsid w:val="00EB410D"/>
    <w:rsid w:val="00EC2197"/>
    <w:rsid w:val="00ED04D2"/>
    <w:rsid w:val="00ED5A1A"/>
    <w:rsid w:val="00ED6A79"/>
    <w:rsid w:val="00F31279"/>
    <w:rsid w:val="00F42051"/>
    <w:rsid w:val="00F9144E"/>
    <w:rsid w:val="00F94320"/>
    <w:rsid w:val="00FC407D"/>
    <w:rsid w:val="00FF00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06"/>
    <w:rPr>
      <w:rFonts w:ascii="Tahoma" w:hAnsi="Tahoma" w:cs="Tahoma"/>
      <w:sz w:val="16"/>
      <w:szCs w:val="16"/>
    </w:rPr>
  </w:style>
  <w:style w:type="paragraph" w:styleId="Header">
    <w:name w:val="header"/>
    <w:basedOn w:val="Normal"/>
    <w:link w:val="HeaderChar"/>
    <w:uiPriority w:val="99"/>
    <w:unhideWhenUsed/>
    <w:rsid w:val="00A060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6006"/>
  </w:style>
  <w:style w:type="paragraph" w:styleId="Footer">
    <w:name w:val="footer"/>
    <w:basedOn w:val="Normal"/>
    <w:link w:val="FooterChar"/>
    <w:uiPriority w:val="99"/>
    <w:unhideWhenUsed/>
    <w:rsid w:val="00A060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6006"/>
  </w:style>
  <w:style w:type="paragraph" w:styleId="ListParagraph">
    <w:name w:val="List Paragraph"/>
    <w:basedOn w:val="Normal"/>
    <w:uiPriority w:val="34"/>
    <w:qFormat/>
    <w:rsid w:val="001003F6"/>
    <w:pPr>
      <w:ind w:left="720"/>
      <w:contextualSpacing/>
    </w:pPr>
  </w:style>
  <w:style w:type="character" w:styleId="PlaceholderText">
    <w:name w:val="Placeholder Text"/>
    <w:basedOn w:val="DefaultParagraphFont"/>
    <w:uiPriority w:val="99"/>
    <w:semiHidden/>
    <w:rsid w:val="004760D1"/>
    <w:rPr>
      <w:color w:val="808080"/>
    </w:rPr>
  </w:style>
  <w:style w:type="character" w:styleId="HTMLVariable">
    <w:name w:val="HTML Variable"/>
    <w:basedOn w:val="DefaultParagraphFont"/>
    <w:uiPriority w:val="99"/>
    <w:semiHidden/>
    <w:unhideWhenUsed/>
    <w:rsid w:val="008A6CE6"/>
    <w:rPr>
      <w:i/>
      <w:iCs/>
    </w:rPr>
  </w:style>
  <w:style w:type="character" w:customStyle="1" w:styleId="solutionsteptitletext">
    <w:name w:val="solution_step_title_text"/>
    <w:basedOn w:val="DefaultParagraphFont"/>
    <w:rsid w:val="008A6CE6"/>
  </w:style>
  <w:style w:type="character" w:customStyle="1" w:styleId="binary-operator4">
    <w:name w:val="binary-operator4"/>
    <w:basedOn w:val="DefaultParagraphFont"/>
    <w:rsid w:val="008A6CE6"/>
  </w:style>
  <w:style w:type="character" w:customStyle="1" w:styleId="mjx-char2">
    <w:name w:val="mjx-char2"/>
    <w:basedOn w:val="DefaultParagraphFont"/>
    <w:rsid w:val="00B81807"/>
    <w:rPr>
      <w:vanish w:val="0"/>
      <w:webHidden w:val="0"/>
      <w:specVanish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06"/>
    <w:rPr>
      <w:rFonts w:ascii="Tahoma" w:hAnsi="Tahoma" w:cs="Tahoma"/>
      <w:sz w:val="16"/>
      <w:szCs w:val="16"/>
    </w:rPr>
  </w:style>
  <w:style w:type="paragraph" w:styleId="Header">
    <w:name w:val="header"/>
    <w:basedOn w:val="Normal"/>
    <w:link w:val="HeaderChar"/>
    <w:uiPriority w:val="99"/>
    <w:unhideWhenUsed/>
    <w:rsid w:val="00A060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6006"/>
  </w:style>
  <w:style w:type="paragraph" w:styleId="Footer">
    <w:name w:val="footer"/>
    <w:basedOn w:val="Normal"/>
    <w:link w:val="FooterChar"/>
    <w:uiPriority w:val="99"/>
    <w:unhideWhenUsed/>
    <w:rsid w:val="00A060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6006"/>
  </w:style>
  <w:style w:type="paragraph" w:styleId="ListParagraph">
    <w:name w:val="List Paragraph"/>
    <w:basedOn w:val="Normal"/>
    <w:uiPriority w:val="34"/>
    <w:qFormat/>
    <w:rsid w:val="001003F6"/>
    <w:pPr>
      <w:ind w:left="720"/>
      <w:contextualSpacing/>
    </w:pPr>
  </w:style>
  <w:style w:type="character" w:styleId="PlaceholderText">
    <w:name w:val="Placeholder Text"/>
    <w:basedOn w:val="DefaultParagraphFont"/>
    <w:uiPriority w:val="99"/>
    <w:semiHidden/>
    <w:rsid w:val="004760D1"/>
    <w:rPr>
      <w:color w:val="808080"/>
    </w:rPr>
  </w:style>
  <w:style w:type="character" w:styleId="HTMLVariable">
    <w:name w:val="HTML Variable"/>
    <w:basedOn w:val="DefaultParagraphFont"/>
    <w:uiPriority w:val="99"/>
    <w:semiHidden/>
    <w:unhideWhenUsed/>
    <w:rsid w:val="008A6CE6"/>
    <w:rPr>
      <w:i/>
      <w:iCs/>
    </w:rPr>
  </w:style>
  <w:style w:type="character" w:customStyle="1" w:styleId="solutionsteptitletext">
    <w:name w:val="solution_step_title_text"/>
    <w:basedOn w:val="DefaultParagraphFont"/>
    <w:rsid w:val="008A6CE6"/>
  </w:style>
  <w:style w:type="character" w:customStyle="1" w:styleId="binary-operator4">
    <w:name w:val="binary-operator4"/>
    <w:basedOn w:val="DefaultParagraphFont"/>
    <w:rsid w:val="008A6CE6"/>
  </w:style>
  <w:style w:type="character" w:customStyle="1" w:styleId="mjx-char2">
    <w:name w:val="mjx-char2"/>
    <w:basedOn w:val="DefaultParagraphFont"/>
    <w:rsid w:val="00B81807"/>
    <w:rPr>
      <w:vanish w:val="0"/>
      <w:webHidden w:val="0"/>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for Autograph Uni">
    <w:panose1 w:val="020B0604020202020204"/>
    <w:charset w:val="00"/>
    <w:family w:val="swiss"/>
    <w:pitch w:val="variable"/>
    <w:sig w:usb0="A00020BF" w:usb1="9000E0FF" w:usb2="00000000" w:usb3="00000000" w:csb0="00000049"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AFA"/>
    <w:rsid w:val="00CF7A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7AF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7AF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2BB216-CC5E-4EE4-AE51-AFB24631D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9762D9F4</Template>
  <TotalTime>179</TotalTime>
  <Pages>26</Pages>
  <Words>3265</Words>
  <Characters>18616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Einar Bulat-Larusson</dc:creator>
  <cp:lastModifiedBy>Einar Bulat-Larusson</cp:lastModifiedBy>
  <cp:revision>7</cp:revision>
  <dcterms:created xsi:type="dcterms:W3CDTF">2018-02-14T10:24:00Z</dcterms:created>
  <dcterms:modified xsi:type="dcterms:W3CDTF">2018-02-14T13:25:00Z</dcterms:modified>
</cp:coreProperties>
</file>